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859794"/>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859795"/>
      <w:r>
        <w:rPr>
          <w:rFonts w:hint="eastAsia"/>
        </w:rPr>
        <w:lastRenderedPageBreak/>
        <w:t>目录</w:t>
      </w:r>
      <w:bookmarkEnd w:id="1"/>
    </w:p>
    <w:p w14:paraId="3D470281" w14:textId="41674ED6" w:rsidR="000551C6"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7859794" w:history="1">
        <w:r w:rsidR="000551C6" w:rsidRPr="00017A1F">
          <w:rPr>
            <w:rStyle w:val="af3"/>
            <w:noProof/>
          </w:rPr>
          <w:t>摘</w:t>
        </w:r>
        <w:r w:rsidR="000551C6">
          <w:rPr>
            <w:rFonts w:eastAsiaTheme="minorEastAsia"/>
            <w:b w:val="0"/>
            <w:bCs w:val="0"/>
            <w:caps w:val="0"/>
            <w:noProof/>
            <w:kern w:val="2"/>
            <w:sz w:val="21"/>
            <w:szCs w:val="22"/>
          </w:rPr>
          <w:tab/>
        </w:r>
        <w:r w:rsidR="000551C6" w:rsidRPr="00017A1F">
          <w:rPr>
            <w:rStyle w:val="af3"/>
            <w:noProof/>
          </w:rPr>
          <w:t>要</w:t>
        </w:r>
        <w:r w:rsidR="000551C6">
          <w:rPr>
            <w:noProof/>
            <w:webHidden/>
          </w:rPr>
          <w:tab/>
        </w:r>
        <w:r w:rsidR="000551C6">
          <w:rPr>
            <w:noProof/>
            <w:webHidden/>
          </w:rPr>
          <w:fldChar w:fldCharType="begin"/>
        </w:r>
        <w:r w:rsidR="000551C6">
          <w:rPr>
            <w:noProof/>
            <w:webHidden/>
          </w:rPr>
          <w:instrText xml:space="preserve"> PAGEREF _Toc477859794 \h </w:instrText>
        </w:r>
        <w:r w:rsidR="000551C6">
          <w:rPr>
            <w:noProof/>
            <w:webHidden/>
          </w:rPr>
        </w:r>
        <w:r w:rsidR="000551C6">
          <w:rPr>
            <w:noProof/>
            <w:webHidden/>
          </w:rPr>
          <w:fldChar w:fldCharType="separate"/>
        </w:r>
        <w:r w:rsidR="000551C6">
          <w:rPr>
            <w:noProof/>
            <w:webHidden/>
          </w:rPr>
          <w:t>II</w:t>
        </w:r>
        <w:r w:rsidR="000551C6">
          <w:rPr>
            <w:noProof/>
            <w:webHidden/>
          </w:rPr>
          <w:fldChar w:fldCharType="end"/>
        </w:r>
      </w:hyperlink>
    </w:p>
    <w:p w14:paraId="6837E0AF" w14:textId="46CDB3B3" w:rsidR="000551C6" w:rsidRDefault="0052033D">
      <w:pPr>
        <w:pStyle w:val="12"/>
        <w:tabs>
          <w:tab w:val="right" w:leader="dot" w:pos="8630"/>
        </w:tabs>
        <w:rPr>
          <w:rFonts w:eastAsiaTheme="minorEastAsia"/>
          <w:b w:val="0"/>
          <w:bCs w:val="0"/>
          <w:caps w:val="0"/>
          <w:noProof/>
          <w:kern w:val="2"/>
          <w:sz w:val="21"/>
          <w:szCs w:val="22"/>
        </w:rPr>
      </w:pPr>
      <w:hyperlink w:anchor="_Toc477859795" w:history="1">
        <w:r w:rsidR="000551C6" w:rsidRPr="00017A1F">
          <w:rPr>
            <w:rStyle w:val="af3"/>
            <w:noProof/>
          </w:rPr>
          <w:t>目录</w:t>
        </w:r>
        <w:r w:rsidR="000551C6">
          <w:rPr>
            <w:noProof/>
            <w:webHidden/>
          </w:rPr>
          <w:tab/>
        </w:r>
        <w:r w:rsidR="000551C6">
          <w:rPr>
            <w:noProof/>
            <w:webHidden/>
          </w:rPr>
          <w:fldChar w:fldCharType="begin"/>
        </w:r>
        <w:r w:rsidR="000551C6">
          <w:rPr>
            <w:noProof/>
            <w:webHidden/>
          </w:rPr>
          <w:instrText xml:space="preserve"> PAGEREF _Toc477859795 \h </w:instrText>
        </w:r>
        <w:r w:rsidR="000551C6">
          <w:rPr>
            <w:noProof/>
            <w:webHidden/>
          </w:rPr>
        </w:r>
        <w:r w:rsidR="000551C6">
          <w:rPr>
            <w:noProof/>
            <w:webHidden/>
          </w:rPr>
          <w:fldChar w:fldCharType="separate"/>
        </w:r>
        <w:r w:rsidR="000551C6">
          <w:rPr>
            <w:noProof/>
            <w:webHidden/>
          </w:rPr>
          <w:t>IV</w:t>
        </w:r>
        <w:r w:rsidR="000551C6">
          <w:rPr>
            <w:noProof/>
            <w:webHidden/>
          </w:rPr>
          <w:fldChar w:fldCharType="end"/>
        </w:r>
      </w:hyperlink>
    </w:p>
    <w:p w14:paraId="42B380E7" w14:textId="4FC3949E" w:rsidR="000551C6" w:rsidRDefault="0052033D">
      <w:pPr>
        <w:pStyle w:val="12"/>
        <w:tabs>
          <w:tab w:val="right" w:leader="dot" w:pos="8630"/>
        </w:tabs>
        <w:rPr>
          <w:rFonts w:eastAsiaTheme="minorEastAsia"/>
          <w:b w:val="0"/>
          <w:bCs w:val="0"/>
          <w:caps w:val="0"/>
          <w:noProof/>
          <w:kern w:val="2"/>
          <w:sz w:val="21"/>
          <w:szCs w:val="22"/>
        </w:rPr>
      </w:pPr>
      <w:hyperlink w:anchor="_Toc477859796" w:history="1">
        <w:r w:rsidR="000551C6" w:rsidRPr="00017A1F">
          <w:rPr>
            <w:rStyle w:val="af3"/>
            <w:noProof/>
          </w:rPr>
          <w:t>图表目录</w:t>
        </w:r>
        <w:r w:rsidR="000551C6">
          <w:rPr>
            <w:noProof/>
            <w:webHidden/>
          </w:rPr>
          <w:tab/>
        </w:r>
        <w:r w:rsidR="000551C6">
          <w:rPr>
            <w:noProof/>
            <w:webHidden/>
          </w:rPr>
          <w:fldChar w:fldCharType="begin"/>
        </w:r>
        <w:r w:rsidR="000551C6">
          <w:rPr>
            <w:noProof/>
            <w:webHidden/>
          </w:rPr>
          <w:instrText xml:space="preserve"> PAGEREF _Toc477859796 \h </w:instrText>
        </w:r>
        <w:r w:rsidR="000551C6">
          <w:rPr>
            <w:noProof/>
            <w:webHidden/>
          </w:rPr>
        </w:r>
        <w:r w:rsidR="000551C6">
          <w:rPr>
            <w:noProof/>
            <w:webHidden/>
          </w:rPr>
          <w:fldChar w:fldCharType="separate"/>
        </w:r>
        <w:r w:rsidR="000551C6">
          <w:rPr>
            <w:noProof/>
            <w:webHidden/>
          </w:rPr>
          <w:t>VI</w:t>
        </w:r>
        <w:r w:rsidR="000551C6">
          <w:rPr>
            <w:noProof/>
            <w:webHidden/>
          </w:rPr>
          <w:fldChar w:fldCharType="end"/>
        </w:r>
      </w:hyperlink>
    </w:p>
    <w:p w14:paraId="7B64E3E6" w14:textId="202A6AE5" w:rsidR="000551C6" w:rsidRDefault="0052033D">
      <w:pPr>
        <w:pStyle w:val="12"/>
        <w:tabs>
          <w:tab w:val="left" w:pos="480"/>
          <w:tab w:val="right" w:leader="dot" w:pos="8630"/>
        </w:tabs>
        <w:rPr>
          <w:rFonts w:eastAsiaTheme="minorEastAsia"/>
          <w:b w:val="0"/>
          <w:bCs w:val="0"/>
          <w:caps w:val="0"/>
          <w:noProof/>
          <w:kern w:val="2"/>
          <w:sz w:val="21"/>
          <w:szCs w:val="22"/>
        </w:rPr>
      </w:pPr>
      <w:hyperlink w:anchor="_Toc477859797" w:history="1">
        <w:r w:rsidR="000551C6" w:rsidRPr="00017A1F">
          <w:rPr>
            <w:rStyle w:val="af3"/>
            <w:noProof/>
          </w:rPr>
          <w:t>1.</w:t>
        </w:r>
        <w:r w:rsidR="000551C6">
          <w:rPr>
            <w:rFonts w:eastAsiaTheme="minorEastAsia"/>
            <w:b w:val="0"/>
            <w:bCs w:val="0"/>
            <w:caps w:val="0"/>
            <w:noProof/>
            <w:kern w:val="2"/>
            <w:sz w:val="21"/>
            <w:szCs w:val="22"/>
          </w:rPr>
          <w:tab/>
        </w:r>
        <w:r w:rsidR="000551C6" w:rsidRPr="00017A1F">
          <w:rPr>
            <w:rStyle w:val="af3"/>
            <w:noProof/>
          </w:rPr>
          <w:t>特征定位技术</w:t>
        </w:r>
        <w:r w:rsidR="000551C6">
          <w:rPr>
            <w:noProof/>
            <w:webHidden/>
          </w:rPr>
          <w:tab/>
        </w:r>
        <w:r w:rsidR="000551C6">
          <w:rPr>
            <w:noProof/>
            <w:webHidden/>
          </w:rPr>
          <w:fldChar w:fldCharType="begin"/>
        </w:r>
        <w:r w:rsidR="000551C6">
          <w:rPr>
            <w:noProof/>
            <w:webHidden/>
          </w:rPr>
          <w:instrText xml:space="preserve"> PAGEREF _Toc477859797 \h </w:instrText>
        </w:r>
        <w:r w:rsidR="000551C6">
          <w:rPr>
            <w:noProof/>
            <w:webHidden/>
          </w:rPr>
        </w:r>
        <w:r w:rsidR="000551C6">
          <w:rPr>
            <w:noProof/>
            <w:webHidden/>
          </w:rPr>
          <w:fldChar w:fldCharType="separate"/>
        </w:r>
        <w:r w:rsidR="000551C6">
          <w:rPr>
            <w:noProof/>
            <w:webHidden/>
          </w:rPr>
          <w:t>1</w:t>
        </w:r>
        <w:r w:rsidR="000551C6">
          <w:rPr>
            <w:noProof/>
            <w:webHidden/>
          </w:rPr>
          <w:fldChar w:fldCharType="end"/>
        </w:r>
      </w:hyperlink>
    </w:p>
    <w:p w14:paraId="6887E16B" w14:textId="6DF206CE" w:rsidR="000551C6" w:rsidRDefault="0052033D">
      <w:pPr>
        <w:pStyle w:val="21"/>
        <w:tabs>
          <w:tab w:val="left" w:pos="960"/>
          <w:tab w:val="right" w:leader="dot" w:pos="8630"/>
        </w:tabs>
        <w:rPr>
          <w:rFonts w:eastAsiaTheme="minorEastAsia"/>
          <w:smallCaps w:val="0"/>
          <w:noProof/>
          <w:kern w:val="2"/>
          <w:sz w:val="21"/>
          <w:szCs w:val="22"/>
        </w:rPr>
      </w:pPr>
      <w:hyperlink w:anchor="_Toc477859798" w:history="1">
        <w:r w:rsidR="000551C6" w:rsidRPr="00017A1F">
          <w:rPr>
            <w:rStyle w:val="af3"/>
            <w:noProof/>
          </w:rPr>
          <w:t>1.1.</w:t>
        </w:r>
        <w:r w:rsidR="000551C6">
          <w:rPr>
            <w:rFonts w:eastAsiaTheme="minorEastAsia"/>
            <w:smallCaps w:val="0"/>
            <w:noProof/>
            <w:kern w:val="2"/>
            <w:sz w:val="21"/>
            <w:szCs w:val="22"/>
          </w:rPr>
          <w:tab/>
        </w:r>
        <w:r w:rsidR="000551C6" w:rsidRPr="00017A1F">
          <w:rPr>
            <w:rStyle w:val="af3"/>
            <w:noProof/>
          </w:rPr>
          <w:t>背景</w:t>
        </w:r>
        <w:r w:rsidR="000551C6">
          <w:rPr>
            <w:noProof/>
            <w:webHidden/>
          </w:rPr>
          <w:tab/>
        </w:r>
        <w:r w:rsidR="000551C6">
          <w:rPr>
            <w:noProof/>
            <w:webHidden/>
          </w:rPr>
          <w:fldChar w:fldCharType="begin"/>
        </w:r>
        <w:r w:rsidR="000551C6">
          <w:rPr>
            <w:noProof/>
            <w:webHidden/>
          </w:rPr>
          <w:instrText xml:space="preserve"> PAGEREF _Toc477859798 \h </w:instrText>
        </w:r>
        <w:r w:rsidR="000551C6">
          <w:rPr>
            <w:noProof/>
            <w:webHidden/>
          </w:rPr>
        </w:r>
        <w:r w:rsidR="000551C6">
          <w:rPr>
            <w:noProof/>
            <w:webHidden/>
          </w:rPr>
          <w:fldChar w:fldCharType="separate"/>
        </w:r>
        <w:r w:rsidR="000551C6">
          <w:rPr>
            <w:noProof/>
            <w:webHidden/>
          </w:rPr>
          <w:t>1</w:t>
        </w:r>
        <w:r w:rsidR="000551C6">
          <w:rPr>
            <w:noProof/>
            <w:webHidden/>
          </w:rPr>
          <w:fldChar w:fldCharType="end"/>
        </w:r>
      </w:hyperlink>
    </w:p>
    <w:p w14:paraId="3FDFB13E" w14:textId="4383CE1C" w:rsidR="000551C6" w:rsidRDefault="0052033D">
      <w:pPr>
        <w:pStyle w:val="21"/>
        <w:tabs>
          <w:tab w:val="left" w:pos="960"/>
          <w:tab w:val="right" w:leader="dot" w:pos="8630"/>
        </w:tabs>
        <w:rPr>
          <w:rFonts w:eastAsiaTheme="minorEastAsia"/>
          <w:smallCaps w:val="0"/>
          <w:noProof/>
          <w:kern w:val="2"/>
          <w:sz w:val="21"/>
          <w:szCs w:val="22"/>
        </w:rPr>
      </w:pPr>
      <w:hyperlink w:anchor="_Toc477859799" w:history="1">
        <w:r w:rsidR="000551C6" w:rsidRPr="00017A1F">
          <w:rPr>
            <w:rStyle w:val="af3"/>
            <w:noProof/>
          </w:rPr>
          <w:t>1.2.</w:t>
        </w:r>
        <w:r w:rsidR="000551C6">
          <w:rPr>
            <w:rFonts w:eastAsiaTheme="minorEastAsia"/>
            <w:smallCaps w:val="0"/>
            <w:noProof/>
            <w:kern w:val="2"/>
            <w:sz w:val="21"/>
            <w:szCs w:val="22"/>
          </w:rPr>
          <w:tab/>
        </w:r>
        <w:r w:rsidR="000551C6" w:rsidRPr="00017A1F">
          <w:rPr>
            <w:rStyle w:val="af3"/>
            <w:noProof/>
          </w:rPr>
          <w:t>特征定位</w:t>
        </w:r>
        <w:r w:rsidR="000551C6">
          <w:rPr>
            <w:noProof/>
            <w:webHidden/>
          </w:rPr>
          <w:tab/>
        </w:r>
        <w:r w:rsidR="000551C6">
          <w:rPr>
            <w:noProof/>
            <w:webHidden/>
          </w:rPr>
          <w:fldChar w:fldCharType="begin"/>
        </w:r>
        <w:r w:rsidR="000551C6">
          <w:rPr>
            <w:noProof/>
            <w:webHidden/>
          </w:rPr>
          <w:instrText xml:space="preserve"> PAGEREF _Toc477859799 \h </w:instrText>
        </w:r>
        <w:r w:rsidR="000551C6">
          <w:rPr>
            <w:noProof/>
            <w:webHidden/>
          </w:rPr>
        </w:r>
        <w:r w:rsidR="000551C6">
          <w:rPr>
            <w:noProof/>
            <w:webHidden/>
          </w:rPr>
          <w:fldChar w:fldCharType="separate"/>
        </w:r>
        <w:r w:rsidR="000551C6">
          <w:rPr>
            <w:noProof/>
            <w:webHidden/>
          </w:rPr>
          <w:t>2</w:t>
        </w:r>
        <w:r w:rsidR="000551C6">
          <w:rPr>
            <w:noProof/>
            <w:webHidden/>
          </w:rPr>
          <w:fldChar w:fldCharType="end"/>
        </w:r>
      </w:hyperlink>
    </w:p>
    <w:p w14:paraId="039F7C88" w14:textId="33D5BB66" w:rsidR="000551C6" w:rsidRDefault="0052033D">
      <w:pPr>
        <w:pStyle w:val="31"/>
        <w:tabs>
          <w:tab w:val="left" w:pos="1200"/>
          <w:tab w:val="right" w:leader="dot" w:pos="8630"/>
        </w:tabs>
        <w:rPr>
          <w:rFonts w:eastAsiaTheme="minorEastAsia"/>
          <w:i w:val="0"/>
          <w:iCs w:val="0"/>
          <w:noProof/>
          <w:kern w:val="2"/>
          <w:sz w:val="21"/>
          <w:szCs w:val="22"/>
        </w:rPr>
      </w:pPr>
      <w:hyperlink w:anchor="_Toc477859800" w:history="1">
        <w:r w:rsidR="000551C6" w:rsidRPr="00017A1F">
          <w:rPr>
            <w:rStyle w:val="af3"/>
            <w:noProof/>
          </w:rPr>
          <w:t>1.2.1.</w:t>
        </w:r>
        <w:r w:rsidR="000551C6">
          <w:rPr>
            <w:rFonts w:eastAsiaTheme="minorEastAsia"/>
            <w:i w:val="0"/>
            <w:iCs w:val="0"/>
            <w:noProof/>
            <w:kern w:val="2"/>
            <w:sz w:val="21"/>
            <w:szCs w:val="22"/>
          </w:rPr>
          <w:tab/>
        </w:r>
        <w:r w:rsidR="000551C6" w:rsidRPr="00017A1F">
          <w:rPr>
            <w:rStyle w:val="af3"/>
            <w:noProof/>
          </w:rPr>
          <w:t>特征</w:t>
        </w:r>
        <w:r w:rsidR="000551C6">
          <w:rPr>
            <w:noProof/>
            <w:webHidden/>
          </w:rPr>
          <w:tab/>
        </w:r>
        <w:r w:rsidR="000551C6">
          <w:rPr>
            <w:noProof/>
            <w:webHidden/>
          </w:rPr>
          <w:fldChar w:fldCharType="begin"/>
        </w:r>
        <w:r w:rsidR="000551C6">
          <w:rPr>
            <w:noProof/>
            <w:webHidden/>
          </w:rPr>
          <w:instrText xml:space="preserve"> PAGEREF _Toc477859800 \h </w:instrText>
        </w:r>
        <w:r w:rsidR="000551C6">
          <w:rPr>
            <w:noProof/>
            <w:webHidden/>
          </w:rPr>
        </w:r>
        <w:r w:rsidR="000551C6">
          <w:rPr>
            <w:noProof/>
            <w:webHidden/>
          </w:rPr>
          <w:fldChar w:fldCharType="separate"/>
        </w:r>
        <w:r w:rsidR="000551C6">
          <w:rPr>
            <w:noProof/>
            <w:webHidden/>
          </w:rPr>
          <w:t>2</w:t>
        </w:r>
        <w:r w:rsidR="000551C6">
          <w:rPr>
            <w:noProof/>
            <w:webHidden/>
          </w:rPr>
          <w:fldChar w:fldCharType="end"/>
        </w:r>
      </w:hyperlink>
    </w:p>
    <w:p w14:paraId="18791B31" w14:textId="1BCE31CE" w:rsidR="000551C6" w:rsidRDefault="0052033D">
      <w:pPr>
        <w:pStyle w:val="31"/>
        <w:tabs>
          <w:tab w:val="left" w:pos="1200"/>
          <w:tab w:val="right" w:leader="dot" w:pos="8630"/>
        </w:tabs>
        <w:rPr>
          <w:rFonts w:eastAsiaTheme="minorEastAsia"/>
          <w:i w:val="0"/>
          <w:iCs w:val="0"/>
          <w:noProof/>
          <w:kern w:val="2"/>
          <w:sz w:val="21"/>
          <w:szCs w:val="22"/>
        </w:rPr>
      </w:pPr>
      <w:hyperlink w:anchor="_Toc477859801" w:history="1">
        <w:r w:rsidR="000551C6" w:rsidRPr="00017A1F">
          <w:rPr>
            <w:rStyle w:val="af3"/>
            <w:noProof/>
          </w:rPr>
          <w:t>1.2.2.</w:t>
        </w:r>
        <w:r w:rsidR="000551C6">
          <w:rPr>
            <w:rFonts w:eastAsiaTheme="minorEastAsia"/>
            <w:i w:val="0"/>
            <w:iCs w:val="0"/>
            <w:noProof/>
            <w:kern w:val="2"/>
            <w:sz w:val="21"/>
            <w:szCs w:val="22"/>
          </w:rPr>
          <w:tab/>
        </w:r>
        <w:r w:rsidR="000551C6" w:rsidRPr="00017A1F">
          <w:rPr>
            <w:rStyle w:val="af3"/>
            <w:noProof/>
          </w:rPr>
          <w:t>特征定位</w:t>
        </w:r>
        <w:r w:rsidR="000551C6">
          <w:rPr>
            <w:noProof/>
            <w:webHidden/>
          </w:rPr>
          <w:tab/>
        </w:r>
        <w:r w:rsidR="000551C6">
          <w:rPr>
            <w:noProof/>
            <w:webHidden/>
          </w:rPr>
          <w:fldChar w:fldCharType="begin"/>
        </w:r>
        <w:r w:rsidR="000551C6">
          <w:rPr>
            <w:noProof/>
            <w:webHidden/>
          </w:rPr>
          <w:instrText xml:space="preserve"> PAGEREF _Toc477859801 \h </w:instrText>
        </w:r>
        <w:r w:rsidR="000551C6">
          <w:rPr>
            <w:noProof/>
            <w:webHidden/>
          </w:rPr>
        </w:r>
        <w:r w:rsidR="000551C6">
          <w:rPr>
            <w:noProof/>
            <w:webHidden/>
          </w:rPr>
          <w:fldChar w:fldCharType="separate"/>
        </w:r>
        <w:r w:rsidR="000551C6">
          <w:rPr>
            <w:noProof/>
            <w:webHidden/>
          </w:rPr>
          <w:t>3</w:t>
        </w:r>
        <w:r w:rsidR="000551C6">
          <w:rPr>
            <w:noProof/>
            <w:webHidden/>
          </w:rPr>
          <w:fldChar w:fldCharType="end"/>
        </w:r>
      </w:hyperlink>
    </w:p>
    <w:p w14:paraId="7914D999" w14:textId="529AC626" w:rsidR="000551C6" w:rsidRDefault="0052033D">
      <w:pPr>
        <w:pStyle w:val="31"/>
        <w:tabs>
          <w:tab w:val="left" w:pos="1200"/>
          <w:tab w:val="right" w:leader="dot" w:pos="8630"/>
        </w:tabs>
        <w:rPr>
          <w:rFonts w:eastAsiaTheme="minorEastAsia"/>
          <w:i w:val="0"/>
          <w:iCs w:val="0"/>
          <w:noProof/>
          <w:kern w:val="2"/>
          <w:sz w:val="21"/>
          <w:szCs w:val="22"/>
        </w:rPr>
      </w:pPr>
      <w:hyperlink w:anchor="_Toc477859802" w:history="1">
        <w:r w:rsidR="000551C6" w:rsidRPr="00017A1F">
          <w:rPr>
            <w:rStyle w:val="af3"/>
            <w:noProof/>
          </w:rPr>
          <w:t>1.2.3.</w:t>
        </w:r>
        <w:r w:rsidR="000551C6">
          <w:rPr>
            <w:rFonts w:eastAsiaTheme="minorEastAsia"/>
            <w:i w:val="0"/>
            <w:iCs w:val="0"/>
            <w:noProof/>
            <w:kern w:val="2"/>
            <w:sz w:val="21"/>
            <w:szCs w:val="22"/>
          </w:rPr>
          <w:tab/>
        </w:r>
        <w:r w:rsidR="000551C6" w:rsidRPr="00017A1F">
          <w:rPr>
            <w:rStyle w:val="af3"/>
            <w:noProof/>
          </w:rPr>
          <w:t>特征定位的输入</w:t>
        </w:r>
        <w:r w:rsidR="000551C6">
          <w:rPr>
            <w:noProof/>
            <w:webHidden/>
          </w:rPr>
          <w:tab/>
        </w:r>
        <w:r w:rsidR="000551C6">
          <w:rPr>
            <w:noProof/>
            <w:webHidden/>
          </w:rPr>
          <w:fldChar w:fldCharType="begin"/>
        </w:r>
        <w:r w:rsidR="000551C6">
          <w:rPr>
            <w:noProof/>
            <w:webHidden/>
          </w:rPr>
          <w:instrText xml:space="preserve"> PAGEREF _Toc477859802 \h </w:instrText>
        </w:r>
        <w:r w:rsidR="000551C6">
          <w:rPr>
            <w:noProof/>
            <w:webHidden/>
          </w:rPr>
        </w:r>
        <w:r w:rsidR="000551C6">
          <w:rPr>
            <w:noProof/>
            <w:webHidden/>
          </w:rPr>
          <w:fldChar w:fldCharType="separate"/>
        </w:r>
        <w:r w:rsidR="000551C6">
          <w:rPr>
            <w:noProof/>
            <w:webHidden/>
          </w:rPr>
          <w:t>3</w:t>
        </w:r>
        <w:r w:rsidR="000551C6">
          <w:rPr>
            <w:noProof/>
            <w:webHidden/>
          </w:rPr>
          <w:fldChar w:fldCharType="end"/>
        </w:r>
      </w:hyperlink>
    </w:p>
    <w:p w14:paraId="2FECC8A1" w14:textId="3BFAC01A" w:rsidR="000551C6" w:rsidRDefault="0052033D">
      <w:pPr>
        <w:pStyle w:val="31"/>
        <w:tabs>
          <w:tab w:val="left" w:pos="1200"/>
          <w:tab w:val="right" w:leader="dot" w:pos="8630"/>
        </w:tabs>
        <w:rPr>
          <w:rFonts w:eastAsiaTheme="minorEastAsia"/>
          <w:i w:val="0"/>
          <w:iCs w:val="0"/>
          <w:noProof/>
          <w:kern w:val="2"/>
          <w:sz w:val="21"/>
          <w:szCs w:val="22"/>
        </w:rPr>
      </w:pPr>
      <w:hyperlink w:anchor="_Toc477859803" w:history="1">
        <w:r w:rsidR="000551C6" w:rsidRPr="00017A1F">
          <w:rPr>
            <w:rStyle w:val="af3"/>
            <w:noProof/>
          </w:rPr>
          <w:t>1.2.4.</w:t>
        </w:r>
        <w:r w:rsidR="000551C6">
          <w:rPr>
            <w:rFonts w:eastAsiaTheme="minorEastAsia"/>
            <w:i w:val="0"/>
            <w:iCs w:val="0"/>
            <w:noProof/>
            <w:kern w:val="2"/>
            <w:sz w:val="21"/>
            <w:szCs w:val="22"/>
          </w:rPr>
          <w:tab/>
        </w:r>
        <w:r w:rsidR="000551C6" w:rsidRPr="00017A1F">
          <w:rPr>
            <w:rStyle w:val="af3"/>
            <w:noProof/>
          </w:rPr>
          <w:t>特征定位的输出</w:t>
        </w:r>
        <w:r w:rsidR="000551C6">
          <w:rPr>
            <w:noProof/>
            <w:webHidden/>
          </w:rPr>
          <w:tab/>
        </w:r>
        <w:r w:rsidR="000551C6">
          <w:rPr>
            <w:noProof/>
            <w:webHidden/>
          </w:rPr>
          <w:fldChar w:fldCharType="begin"/>
        </w:r>
        <w:r w:rsidR="000551C6">
          <w:rPr>
            <w:noProof/>
            <w:webHidden/>
          </w:rPr>
          <w:instrText xml:space="preserve"> PAGEREF _Toc477859803 \h </w:instrText>
        </w:r>
        <w:r w:rsidR="000551C6">
          <w:rPr>
            <w:noProof/>
            <w:webHidden/>
          </w:rPr>
        </w:r>
        <w:r w:rsidR="000551C6">
          <w:rPr>
            <w:noProof/>
            <w:webHidden/>
          </w:rPr>
          <w:fldChar w:fldCharType="separate"/>
        </w:r>
        <w:r w:rsidR="000551C6">
          <w:rPr>
            <w:noProof/>
            <w:webHidden/>
          </w:rPr>
          <w:t>4</w:t>
        </w:r>
        <w:r w:rsidR="000551C6">
          <w:rPr>
            <w:noProof/>
            <w:webHidden/>
          </w:rPr>
          <w:fldChar w:fldCharType="end"/>
        </w:r>
      </w:hyperlink>
    </w:p>
    <w:p w14:paraId="29D9A0AE" w14:textId="5FD1970F" w:rsidR="000551C6" w:rsidRDefault="0052033D">
      <w:pPr>
        <w:pStyle w:val="31"/>
        <w:tabs>
          <w:tab w:val="left" w:pos="1200"/>
          <w:tab w:val="right" w:leader="dot" w:pos="8630"/>
        </w:tabs>
        <w:rPr>
          <w:rFonts w:eastAsiaTheme="minorEastAsia"/>
          <w:i w:val="0"/>
          <w:iCs w:val="0"/>
          <w:noProof/>
          <w:kern w:val="2"/>
          <w:sz w:val="21"/>
          <w:szCs w:val="22"/>
        </w:rPr>
      </w:pPr>
      <w:hyperlink w:anchor="_Toc477859804" w:history="1">
        <w:r w:rsidR="000551C6" w:rsidRPr="00017A1F">
          <w:rPr>
            <w:rStyle w:val="af3"/>
            <w:noProof/>
          </w:rPr>
          <w:t>1.2.5.</w:t>
        </w:r>
        <w:r w:rsidR="000551C6">
          <w:rPr>
            <w:rFonts w:eastAsiaTheme="minorEastAsia"/>
            <w:i w:val="0"/>
            <w:iCs w:val="0"/>
            <w:noProof/>
            <w:kern w:val="2"/>
            <w:sz w:val="21"/>
            <w:szCs w:val="22"/>
          </w:rPr>
          <w:tab/>
        </w:r>
        <w:r w:rsidR="000551C6" w:rsidRPr="00017A1F">
          <w:rPr>
            <w:rStyle w:val="af3"/>
            <w:noProof/>
          </w:rPr>
          <w:t>相关研究领域</w:t>
        </w:r>
        <w:r w:rsidR="000551C6">
          <w:rPr>
            <w:noProof/>
            <w:webHidden/>
          </w:rPr>
          <w:tab/>
        </w:r>
        <w:r w:rsidR="000551C6">
          <w:rPr>
            <w:noProof/>
            <w:webHidden/>
          </w:rPr>
          <w:fldChar w:fldCharType="begin"/>
        </w:r>
        <w:r w:rsidR="000551C6">
          <w:rPr>
            <w:noProof/>
            <w:webHidden/>
          </w:rPr>
          <w:instrText xml:space="preserve"> PAGEREF _Toc477859804 \h </w:instrText>
        </w:r>
        <w:r w:rsidR="000551C6">
          <w:rPr>
            <w:noProof/>
            <w:webHidden/>
          </w:rPr>
        </w:r>
        <w:r w:rsidR="000551C6">
          <w:rPr>
            <w:noProof/>
            <w:webHidden/>
          </w:rPr>
          <w:fldChar w:fldCharType="separate"/>
        </w:r>
        <w:r w:rsidR="000551C6">
          <w:rPr>
            <w:noProof/>
            <w:webHidden/>
          </w:rPr>
          <w:t>4</w:t>
        </w:r>
        <w:r w:rsidR="000551C6">
          <w:rPr>
            <w:noProof/>
            <w:webHidden/>
          </w:rPr>
          <w:fldChar w:fldCharType="end"/>
        </w:r>
      </w:hyperlink>
    </w:p>
    <w:p w14:paraId="1CF60509" w14:textId="45663991" w:rsidR="000551C6" w:rsidRDefault="0052033D">
      <w:pPr>
        <w:pStyle w:val="31"/>
        <w:tabs>
          <w:tab w:val="left" w:pos="1200"/>
          <w:tab w:val="right" w:leader="dot" w:pos="8630"/>
        </w:tabs>
        <w:rPr>
          <w:rFonts w:eastAsiaTheme="minorEastAsia"/>
          <w:i w:val="0"/>
          <w:iCs w:val="0"/>
          <w:noProof/>
          <w:kern w:val="2"/>
          <w:sz w:val="21"/>
          <w:szCs w:val="22"/>
        </w:rPr>
      </w:pPr>
      <w:hyperlink w:anchor="_Toc477859805" w:history="1">
        <w:r w:rsidR="000551C6" w:rsidRPr="00017A1F">
          <w:rPr>
            <w:rStyle w:val="af3"/>
            <w:noProof/>
          </w:rPr>
          <w:t>1.2.6.</w:t>
        </w:r>
        <w:r w:rsidR="000551C6">
          <w:rPr>
            <w:rFonts w:eastAsiaTheme="minorEastAsia"/>
            <w:i w:val="0"/>
            <w:iCs w:val="0"/>
            <w:noProof/>
            <w:kern w:val="2"/>
            <w:sz w:val="21"/>
            <w:szCs w:val="22"/>
          </w:rPr>
          <w:tab/>
        </w:r>
        <w:r w:rsidR="000551C6" w:rsidRPr="00017A1F">
          <w:rPr>
            <w:rStyle w:val="af3"/>
            <w:noProof/>
          </w:rPr>
          <w:t>特征定位技术分类</w:t>
        </w:r>
        <w:r w:rsidR="000551C6">
          <w:rPr>
            <w:noProof/>
            <w:webHidden/>
          </w:rPr>
          <w:tab/>
        </w:r>
        <w:r w:rsidR="000551C6">
          <w:rPr>
            <w:noProof/>
            <w:webHidden/>
          </w:rPr>
          <w:fldChar w:fldCharType="begin"/>
        </w:r>
        <w:r w:rsidR="000551C6">
          <w:rPr>
            <w:noProof/>
            <w:webHidden/>
          </w:rPr>
          <w:instrText xml:space="preserve"> PAGEREF _Toc477859805 \h </w:instrText>
        </w:r>
        <w:r w:rsidR="000551C6">
          <w:rPr>
            <w:noProof/>
            <w:webHidden/>
          </w:rPr>
        </w:r>
        <w:r w:rsidR="000551C6">
          <w:rPr>
            <w:noProof/>
            <w:webHidden/>
          </w:rPr>
          <w:fldChar w:fldCharType="separate"/>
        </w:r>
        <w:r w:rsidR="000551C6">
          <w:rPr>
            <w:noProof/>
            <w:webHidden/>
          </w:rPr>
          <w:t>4</w:t>
        </w:r>
        <w:r w:rsidR="000551C6">
          <w:rPr>
            <w:noProof/>
            <w:webHidden/>
          </w:rPr>
          <w:fldChar w:fldCharType="end"/>
        </w:r>
      </w:hyperlink>
    </w:p>
    <w:p w14:paraId="252BEB3C" w14:textId="1CCCA047" w:rsidR="000551C6" w:rsidRDefault="0052033D">
      <w:pPr>
        <w:pStyle w:val="21"/>
        <w:tabs>
          <w:tab w:val="left" w:pos="960"/>
          <w:tab w:val="right" w:leader="dot" w:pos="8630"/>
        </w:tabs>
        <w:rPr>
          <w:rFonts w:eastAsiaTheme="minorEastAsia"/>
          <w:smallCaps w:val="0"/>
          <w:noProof/>
          <w:kern w:val="2"/>
          <w:sz w:val="21"/>
          <w:szCs w:val="22"/>
        </w:rPr>
      </w:pPr>
      <w:hyperlink w:anchor="_Toc477859806" w:history="1">
        <w:r w:rsidR="000551C6" w:rsidRPr="00017A1F">
          <w:rPr>
            <w:rStyle w:val="af3"/>
            <w:noProof/>
          </w:rPr>
          <w:t>1.3.</w:t>
        </w:r>
        <w:r w:rsidR="000551C6">
          <w:rPr>
            <w:rFonts w:eastAsiaTheme="minorEastAsia"/>
            <w:smallCaps w:val="0"/>
            <w:noProof/>
            <w:kern w:val="2"/>
            <w:sz w:val="21"/>
            <w:szCs w:val="22"/>
          </w:rPr>
          <w:tab/>
        </w:r>
        <w:r w:rsidR="000551C6" w:rsidRPr="00017A1F">
          <w:rPr>
            <w:rStyle w:val="af3"/>
            <w:noProof/>
          </w:rPr>
          <w:t>研究现状</w:t>
        </w:r>
        <w:r w:rsidR="000551C6">
          <w:rPr>
            <w:noProof/>
            <w:webHidden/>
          </w:rPr>
          <w:tab/>
        </w:r>
        <w:r w:rsidR="000551C6">
          <w:rPr>
            <w:noProof/>
            <w:webHidden/>
          </w:rPr>
          <w:fldChar w:fldCharType="begin"/>
        </w:r>
        <w:r w:rsidR="000551C6">
          <w:rPr>
            <w:noProof/>
            <w:webHidden/>
          </w:rPr>
          <w:instrText xml:space="preserve"> PAGEREF _Toc477859806 \h </w:instrText>
        </w:r>
        <w:r w:rsidR="000551C6">
          <w:rPr>
            <w:noProof/>
            <w:webHidden/>
          </w:rPr>
        </w:r>
        <w:r w:rsidR="000551C6">
          <w:rPr>
            <w:noProof/>
            <w:webHidden/>
          </w:rPr>
          <w:fldChar w:fldCharType="separate"/>
        </w:r>
        <w:r w:rsidR="000551C6">
          <w:rPr>
            <w:noProof/>
            <w:webHidden/>
          </w:rPr>
          <w:t>5</w:t>
        </w:r>
        <w:r w:rsidR="000551C6">
          <w:rPr>
            <w:noProof/>
            <w:webHidden/>
          </w:rPr>
          <w:fldChar w:fldCharType="end"/>
        </w:r>
      </w:hyperlink>
    </w:p>
    <w:p w14:paraId="20EC22C8" w14:textId="522A6D84" w:rsidR="000551C6" w:rsidRDefault="0052033D">
      <w:pPr>
        <w:pStyle w:val="31"/>
        <w:tabs>
          <w:tab w:val="left" w:pos="1200"/>
          <w:tab w:val="right" w:leader="dot" w:pos="8630"/>
        </w:tabs>
        <w:rPr>
          <w:rFonts w:eastAsiaTheme="minorEastAsia"/>
          <w:i w:val="0"/>
          <w:iCs w:val="0"/>
          <w:noProof/>
          <w:kern w:val="2"/>
          <w:sz w:val="21"/>
          <w:szCs w:val="22"/>
        </w:rPr>
      </w:pPr>
      <w:hyperlink w:anchor="_Toc477859807" w:history="1">
        <w:r w:rsidR="000551C6" w:rsidRPr="00017A1F">
          <w:rPr>
            <w:rStyle w:val="af3"/>
            <w:noProof/>
          </w:rPr>
          <w:t>1.3.1.</w:t>
        </w:r>
        <w:r w:rsidR="000551C6">
          <w:rPr>
            <w:rFonts w:eastAsiaTheme="minorEastAsia"/>
            <w:i w:val="0"/>
            <w:iCs w:val="0"/>
            <w:noProof/>
            <w:kern w:val="2"/>
            <w:sz w:val="21"/>
            <w:szCs w:val="22"/>
          </w:rPr>
          <w:tab/>
        </w:r>
        <w:r w:rsidR="000551C6" w:rsidRPr="00017A1F">
          <w:rPr>
            <w:rStyle w:val="af3"/>
            <w:noProof/>
          </w:rPr>
          <w:t>静态特征定位技术</w:t>
        </w:r>
        <w:r w:rsidR="000551C6">
          <w:rPr>
            <w:noProof/>
            <w:webHidden/>
          </w:rPr>
          <w:tab/>
        </w:r>
        <w:r w:rsidR="000551C6">
          <w:rPr>
            <w:noProof/>
            <w:webHidden/>
          </w:rPr>
          <w:fldChar w:fldCharType="begin"/>
        </w:r>
        <w:r w:rsidR="000551C6">
          <w:rPr>
            <w:noProof/>
            <w:webHidden/>
          </w:rPr>
          <w:instrText xml:space="preserve"> PAGEREF _Toc477859807 \h </w:instrText>
        </w:r>
        <w:r w:rsidR="000551C6">
          <w:rPr>
            <w:noProof/>
            <w:webHidden/>
          </w:rPr>
        </w:r>
        <w:r w:rsidR="000551C6">
          <w:rPr>
            <w:noProof/>
            <w:webHidden/>
          </w:rPr>
          <w:fldChar w:fldCharType="separate"/>
        </w:r>
        <w:r w:rsidR="000551C6">
          <w:rPr>
            <w:noProof/>
            <w:webHidden/>
          </w:rPr>
          <w:t>5</w:t>
        </w:r>
        <w:r w:rsidR="000551C6">
          <w:rPr>
            <w:noProof/>
            <w:webHidden/>
          </w:rPr>
          <w:fldChar w:fldCharType="end"/>
        </w:r>
      </w:hyperlink>
    </w:p>
    <w:p w14:paraId="1DFF1F29" w14:textId="4568423C" w:rsidR="000551C6" w:rsidRDefault="0052033D">
      <w:pPr>
        <w:pStyle w:val="31"/>
        <w:tabs>
          <w:tab w:val="left" w:pos="1200"/>
          <w:tab w:val="right" w:leader="dot" w:pos="8630"/>
        </w:tabs>
        <w:rPr>
          <w:rFonts w:eastAsiaTheme="minorEastAsia"/>
          <w:i w:val="0"/>
          <w:iCs w:val="0"/>
          <w:noProof/>
          <w:kern w:val="2"/>
          <w:sz w:val="21"/>
          <w:szCs w:val="22"/>
        </w:rPr>
      </w:pPr>
      <w:hyperlink w:anchor="_Toc477859808" w:history="1">
        <w:r w:rsidR="000551C6" w:rsidRPr="00017A1F">
          <w:rPr>
            <w:rStyle w:val="af3"/>
            <w:noProof/>
          </w:rPr>
          <w:t>1.3.2.</w:t>
        </w:r>
        <w:r w:rsidR="000551C6">
          <w:rPr>
            <w:rFonts w:eastAsiaTheme="minorEastAsia"/>
            <w:i w:val="0"/>
            <w:iCs w:val="0"/>
            <w:noProof/>
            <w:kern w:val="2"/>
            <w:sz w:val="21"/>
            <w:szCs w:val="22"/>
          </w:rPr>
          <w:tab/>
        </w:r>
        <w:r w:rsidR="000551C6" w:rsidRPr="00017A1F">
          <w:rPr>
            <w:rStyle w:val="af3"/>
            <w:noProof/>
          </w:rPr>
          <w:t>动态特征定位技术</w:t>
        </w:r>
        <w:r w:rsidR="000551C6">
          <w:rPr>
            <w:noProof/>
            <w:webHidden/>
          </w:rPr>
          <w:tab/>
        </w:r>
        <w:r w:rsidR="000551C6">
          <w:rPr>
            <w:noProof/>
            <w:webHidden/>
          </w:rPr>
          <w:fldChar w:fldCharType="begin"/>
        </w:r>
        <w:r w:rsidR="000551C6">
          <w:rPr>
            <w:noProof/>
            <w:webHidden/>
          </w:rPr>
          <w:instrText xml:space="preserve"> PAGEREF _Toc477859808 \h </w:instrText>
        </w:r>
        <w:r w:rsidR="000551C6">
          <w:rPr>
            <w:noProof/>
            <w:webHidden/>
          </w:rPr>
        </w:r>
        <w:r w:rsidR="000551C6">
          <w:rPr>
            <w:noProof/>
            <w:webHidden/>
          </w:rPr>
          <w:fldChar w:fldCharType="separate"/>
        </w:r>
        <w:r w:rsidR="000551C6">
          <w:rPr>
            <w:noProof/>
            <w:webHidden/>
          </w:rPr>
          <w:t>7</w:t>
        </w:r>
        <w:r w:rsidR="000551C6">
          <w:rPr>
            <w:noProof/>
            <w:webHidden/>
          </w:rPr>
          <w:fldChar w:fldCharType="end"/>
        </w:r>
      </w:hyperlink>
    </w:p>
    <w:p w14:paraId="5F5B2CD4" w14:textId="2764157F" w:rsidR="000551C6" w:rsidRDefault="0052033D">
      <w:pPr>
        <w:pStyle w:val="31"/>
        <w:tabs>
          <w:tab w:val="left" w:pos="1200"/>
          <w:tab w:val="right" w:leader="dot" w:pos="8630"/>
        </w:tabs>
        <w:rPr>
          <w:rFonts w:eastAsiaTheme="minorEastAsia"/>
          <w:i w:val="0"/>
          <w:iCs w:val="0"/>
          <w:noProof/>
          <w:kern w:val="2"/>
          <w:sz w:val="21"/>
          <w:szCs w:val="22"/>
        </w:rPr>
      </w:pPr>
      <w:hyperlink w:anchor="_Toc477859809" w:history="1">
        <w:r w:rsidR="000551C6" w:rsidRPr="00017A1F">
          <w:rPr>
            <w:rStyle w:val="af3"/>
            <w:noProof/>
          </w:rPr>
          <w:t>1.3.3.</w:t>
        </w:r>
        <w:r w:rsidR="000551C6">
          <w:rPr>
            <w:rFonts w:eastAsiaTheme="minorEastAsia"/>
            <w:i w:val="0"/>
            <w:iCs w:val="0"/>
            <w:noProof/>
            <w:kern w:val="2"/>
            <w:sz w:val="21"/>
            <w:szCs w:val="22"/>
          </w:rPr>
          <w:tab/>
        </w:r>
        <w:r w:rsidR="000551C6" w:rsidRPr="00017A1F">
          <w:rPr>
            <w:rStyle w:val="af3"/>
            <w:noProof/>
          </w:rPr>
          <w:t>文本特征定位技术</w:t>
        </w:r>
        <w:r w:rsidR="000551C6">
          <w:rPr>
            <w:noProof/>
            <w:webHidden/>
          </w:rPr>
          <w:tab/>
        </w:r>
        <w:r w:rsidR="000551C6">
          <w:rPr>
            <w:noProof/>
            <w:webHidden/>
          </w:rPr>
          <w:fldChar w:fldCharType="begin"/>
        </w:r>
        <w:r w:rsidR="000551C6">
          <w:rPr>
            <w:noProof/>
            <w:webHidden/>
          </w:rPr>
          <w:instrText xml:space="preserve"> PAGEREF _Toc477859809 \h </w:instrText>
        </w:r>
        <w:r w:rsidR="000551C6">
          <w:rPr>
            <w:noProof/>
            <w:webHidden/>
          </w:rPr>
        </w:r>
        <w:r w:rsidR="000551C6">
          <w:rPr>
            <w:noProof/>
            <w:webHidden/>
          </w:rPr>
          <w:fldChar w:fldCharType="separate"/>
        </w:r>
        <w:r w:rsidR="000551C6">
          <w:rPr>
            <w:noProof/>
            <w:webHidden/>
          </w:rPr>
          <w:t>9</w:t>
        </w:r>
        <w:r w:rsidR="000551C6">
          <w:rPr>
            <w:noProof/>
            <w:webHidden/>
          </w:rPr>
          <w:fldChar w:fldCharType="end"/>
        </w:r>
      </w:hyperlink>
    </w:p>
    <w:p w14:paraId="47D39F0D" w14:textId="7873A037" w:rsidR="000551C6" w:rsidRDefault="0052033D">
      <w:pPr>
        <w:pStyle w:val="31"/>
        <w:tabs>
          <w:tab w:val="left" w:pos="1200"/>
          <w:tab w:val="right" w:leader="dot" w:pos="8630"/>
        </w:tabs>
        <w:rPr>
          <w:rFonts w:eastAsiaTheme="minorEastAsia"/>
          <w:i w:val="0"/>
          <w:iCs w:val="0"/>
          <w:noProof/>
          <w:kern w:val="2"/>
          <w:sz w:val="21"/>
          <w:szCs w:val="22"/>
        </w:rPr>
      </w:pPr>
      <w:hyperlink w:anchor="_Toc477859810" w:history="1">
        <w:r w:rsidR="000551C6" w:rsidRPr="00017A1F">
          <w:rPr>
            <w:rStyle w:val="af3"/>
            <w:noProof/>
          </w:rPr>
          <w:t>1.3.4.</w:t>
        </w:r>
        <w:r w:rsidR="000551C6">
          <w:rPr>
            <w:rFonts w:eastAsiaTheme="minorEastAsia"/>
            <w:i w:val="0"/>
            <w:iCs w:val="0"/>
            <w:noProof/>
            <w:kern w:val="2"/>
            <w:sz w:val="21"/>
            <w:szCs w:val="22"/>
          </w:rPr>
          <w:tab/>
        </w:r>
        <w:r w:rsidR="000551C6" w:rsidRPr="00017A1F">
          <w:rPr>
            <w:rStyle w:val="af3"/>
            <w:noProof/>
          </w:rPr>
          <w:t>静态与动态结合特征定位技术</w:t>
        </w:r>
        <w:r w:rsidR="000551C6">
          <w:rPr>
            <w:noProof/>
            <w:webHidden/>
          </w:rPr>
          <w:tab/>
        </w:r>
        <w:r w:rsidR="000551C6">
          <w:rPr>
            <w:noProof/>
            <w:webHidden/>
          </w:rPr>
          <w:fldChar w:fldCharType="begin"/>
        </w:r>
        <w:r w:rsidR="000551C6">
          <w:rPr>
            <w:noProof/>
            <w:webHidden/>
          </w:rPr>
          <w:instrText xml:space="preserve"> PAGEREF _Toc477859810 \h </w:instrText>
        </w:r>
        <w:r w:rsidR="000551C6">
          <w:rPr>
            <w:noProof/>
            <w:webHidden/>
          </w:rPr>
        </w:r>
        <w:r w:rsidR="000551C6">
          <w:rPr>
            <w:noProof/>
            <w:webHidden/>
          </w:rPr>
          <w:fldChar w:fldCharType="separate"/>
        </w:r>
        <w:r w:rsidR="000551C6">
          <w:rPr>
            <w:noProof/>
            <w:webHidden/>
          </w:rPr>
          <w:t>12</w:t>
        </w:r>
        <w:r w:rsidR="000551C6">
          <w:rPr>
            <w:noProof/>
            <w:webHidden/>
          </w:rPr>
          <w:fldChar w:fldCharType="end"/>
        </w:r>
      </w:hyperlink>
    </w:p>
    <w:p w14:paraId="1C898DFE" w14:textId="37239FE2" w:rsidR="000551C6" w:rsidRDefault="0052033D">
      <w:pPr>
        <w:pStyle w:val="31"/>
        <w:tabs>
          <w:tab w:val="left" w:pos="1200"/>
          <w:tab w:val="right" w:leader="dot" w:pos="8630"/>
        </w:tabs>
        <w:rPr>
          <w:rFonts w:eastAsiaTheme="minorEastAsia"/>
          <w:i w:val="0"/>
          <w:iCs w:val="0"/>
          <w:noProof/>
          <w:kern w:val="2"/>
          <w:sz w:val="21"/>
          <w:szCs w:val="22"/>
        </w:rPr>
      </w:pPr>
      <w:hyperlink w:anchor="_Toc477859811" w:history="1">
        <w:r w:rsidR="000551C6" w:rsidRPr="00017A1F">
          <w:rPr>
            <w:rStyle w:val="af3"/>
            <w:noProof/>
          </w:rPr>
          <w:t>1.3.5.</w:t>
        </w:r>
        <w:r w:rsidR="000551C6">
          <w:rPr>
            <w:rFonts w:eastAsiaTheme="minorEastAsia"/>
            <w:i w:val="0"/>
            <w:iCs w:val="0"/>
            <w:noProof/>
            <w:kern w:val="2"/>
            <w:sz w:val="21"/>
            <w:szCs w:val="22"/>
          </w:rPr>
          <w:tab/>
        </w:r>
        <w:r w:rsidR="000551C6" w:rsidRPr="00017A1F">
          <w:rPr>
            <w:rStyle w:val="af3"/>
            <w:noProof/>
          </w:rPr>
          <w:t>静态与文本结合特征定位技术</w:t>
        </w:r>
        <w:r w:rsidR="000551C6">
          <w:rPr>
            <w:noProof/>
            <w:webHidden/>
          </w:rPr>
          <w:tab/>
        </w:r>
        <w:r w:rsidR="000551C6">
          <w:rPr>
            <w:noProof/>
            <w:webHidden/>
          </w:rPr>
          <w:fldChar w:fldCharType="begin"/>
        </w:r>
        <w:r w:rsidR="000551C6">
          <w:rPr>
            <w:noProof/>
            <w:webHidden/>
          </w:rPr>
          <w:instrText xml:space="preserve"> PAGEREF _Toc477859811 \h </w:instrText>
        </w:r>
        <w:r w:rsidR="000551C6">
          <w:rPr>
            <w:noProof/>
            <w:webHidden/>
          </w:rPr>
        </w:r>
        <w:r w:rsidR="000551C6">
          <w:rPr>
            <w:noProof/>
            <w:webHidden/>
          </w:rPr>
          <w:fldChar w:fldCharType="separate"/>
        </w:r>
        <w:r w:rsidR="000551C6">
          <w:rPr>
            <w:noProof/>
            <w:webHidden/>
          </w:rPr>
          <w:t>13</w:t>
        </w:r>
        <w:r w:rsidR="000551C6">
          <w:rPr>
            <w:noProof/>
            <w:webHidden/>
          </w:rPr>
          <w:fldChar w:fldCharType="end"/>
        </w:r>
      </w:hyperlink>
    </w:p>
    <w:p w14:paraId="6418FBB3" w14:textId="1F2E840C" w:rsidR="000551C6" w:rsidRDefault="0052033D">
      <w:pPr>
        <w:pStyle w:val="31"/>
        <w:tabs>
          <w:tab w:val="left" w:pos="1200"/>
          <w:tab w:val="right" w:leader="dot" w:pos="8630"/>
        </w:tabs>
        <w:rPr>
          <w:rFonts w:eastAsiaTheme="minorEastAsia"/>
          <w:i w:val="0"/>
          <w:iCs w:val="0"/>
          <w:noProof/>
          <w:kern w:val="2"/>
          <w:sz w:val="21"/>
          <w:szCs w:val="22"/>
        </w:rPr>
      </w:pPr>
      <w:hyperlink w:anchor="_Toc477859812" w:history="1">
        <w:r w:rsidR="000551C6" w:rsidRPr="00017A1F">
          <w:rPr>
            <w:rStyle w:val="af3"/>
            <w:noProof/>
          </w:rPr>
          <w:t>1.3.6.</w:t>
        </w:r>
        <w:r w:rsidR="000551C6">
          <w:rPr>
            <w:rFonts w:eastAsiaTheme="minorEastAsia"/>
            <w:i w:val="0"/>
            <w:iCs w:val="0"/>
            <w:noProof/>
            <w:kern w:val="2"/>
            <w:sz w:val="21"/>
            <w:szCs w:val="22"/>
          </w:rPr>
          <w:tab/>
        </w:r>
        <w:r w:rsidR="000551C6" w:rsidRPr="00017A1F">
          <w:rPr>
            <w:rStyle w:val="af3"/>
            <w:noProof/>
          </w:rPr>
          <w:t>动态与文本结合特征定位技术</w:t>
        </w:r>
        <w:r w:rsidR="000551C6">
          <w:rPr>
            <w:noProof/>
            <w:webHidden/>
          </w:rPr>
          <w:tab/>
        </w:r>
        <w:r w:rsidR="000551C6">
          <w:rPr>
            <w:noProof/>
            <w:webHidden/>
          </w:rPr>
          <w:fldChar w:fldCharType="begin"/>
        </w:r>
        <w:r w:rsidR="000551C6">
          <w:rPr>
            <w:noProof/>
            <w:webHidden/>
          </w:rPr>
          <w:instrText xml:space="preserve"> PAGEREF _Toc477859812 \h </w:instrText>
        </w:r>
        <w:r w:rsidR="000551C6">
          <w:rPr>
            <w:noProof/>
            <w:webHidden/>
          </w:rPr>
        </w:r>
        <w:r w:rsidR="000551C6">
          <w:rPr>
            <w:noProof/>
            <w:webHidden/>
          </w:rPr>
          <w:fldChar w:fldCharType="separate"/>
        </w:r>
        <w:r w:rsidR="000551C6">
          <w:rPr>
            <w:noProof/>
            <w:webHidden/>
          </w:rPr>
          <w:t>15</w:t>
        </w:r>
        <w:r w:rsidR="000551C6">
          <w:rPr>
            <w:noProof/>
            <w:webHidden/>
          </w:rPr>
          <w:fldChar w:fldCharType="end"/>
        </w:r>
      </w:hyperlink>
    </w:p>
    <w:p w14:paraId="2D7CE53C" w14:textId="301C38B7" w:rsidR="000551C6" w:rsidRDefault="0052033D">
      <w:pPr>
        <w:pStyle w:val="31"/>
        <w:tabs>
          <w:tab w:val="left" w:pos="1200"/>
          <w:tab w:val="right" w:leader="dot" w:pos="8630"/>
        </w:tabs>
        <w:rPr>
          <w:rFonts w:eastAsiaTheme="minorEastAsia"/>
          <w:i w:val="0"/>
          <w:iCs w:val="0"/>
          <w:noProof/>
          <w:kern w:val="2"/>
          <w:sz w:val="21"/>
          <w:szCs w:val="22"/>
        </w:rPr>
      </w:pPr>
      <w:hyperlink w:anchor="_Toc477859813" w:history="1">
        <w:r w:rsidR="000551C6" w:rsidRPr="00017A1F">
          <w:rPr>
            <w:rStyle w:val="af3"/>
            <w:noProof/>
          </w:rPr>
          <w:t>1.3.7.</w:t>
        </w:r>
        <w:r w:rsidR="000551C6">
          <w:rPr>
            <w:rFonts w:eastAsiaTheme="minorEastAsia"/>
            <w:i w:val="0"/>
            <w:iCs w:val="0"/>
            <w:noProof/>
            <w:kern w:val="2"/>
            <w:sz w:val="21"/>
            <w:szCs w:val="22"/>
          </w:rPr>
          <w:tab/>
        </w:r>
        <w:r w:rsidR="000551C6" w:rsidRPr="00017A1F">
          <w:rPr>
            <w:rStyle w:val="af3"/>
            <w:noProof/>
          </w:rPr>
          <w:t>静态、动态与文本结合特征定位技术</w:t>
        </w:r>
        <w:r w:rsidR="000551C6">
          <w:rPr>
            <w:noProof/>
            <w:webHidden/>
          </w:rPr>
          <w:tab/>
        </w:r>
        <w:r w:rsidR="000551C6">
          <w:rPr>
            <w:noProof/>
            <w:webHidden/>
          </w:rPr>
          <w:fldChar w:fldCharType="begin"/>
        </w:r>
        <w:r w:rsidR="000551C6">
          <w:rPr>
            <w:noProof/>
            <w:webHidden/>
          </w:rPr>
          <w:instrText xml:space="preserve"> PAGEREF _Toc477859813 \h </w:instrText>
        </w:r>
        <w:r w:rsidR="000551C6">
          <w:rPr>
            <w:noProof/>
            <w:webHidden/>
          </w:rPr>
        </w:r>
        <w:r w:rsidR="000551C6">
          <w:rPr>
            <w:noProof/>
            <w:webHidden/>
          </w:rPr>
          <w:fldChar w:fldCharType="separate"/>
        </w:r>
        <w:r w:rsidR="000551C6">
          <w:rPr>
            <w:noProof/>
            <w:webHidden/>
          </w:rPr>
          <w:t>16</w:t>
        </w:r>
        <w:r w:rsidR="000551C6">
          <w:rPr>
            <w:noProof/>
            <w:webHidden/>
          </w:rPr>
          <w:fldChar w:fldCharType="end"/>
        </w:r>
      </w:hyperlink>
    </w:p>
    <w:p w14:paraId="2B72F528" w14:textId="29628430" w:rsidR="000551C6" w:rsidRDefault="0052033D">
      <w:pPr>
        <w:pStyle w:val="21"/>
        <w:tabs>
          <w:tab w:val="left" w:pos="960"/>
          <w:tab w:val="right" w:leader="dot" w:pos="8630"/>
        </w:tabs>
        <w:rPr>
          <w:rFonts w:eastAsiaTheme="minorEastAsia"/>
          <w:smallCaps w:val="0"/>
          <w:noProof/>
          <w:kern w:val="2"/>
          <w:sz w:val="21"/>
          <w:szCs w:val="22"/>
        </w:rPr>
      </w:pPr>
      <w:hyperlink w:anchor="_Toc477859814" w:history="1">
        <w:r w:rsidR="000551C6" w:rsidRPr="00017A1F">
          <w:rPr>
            <w:rStyle w:val="af3"/>
            <w:noProof/>
          </w:rPr>
          <w:t>1.4.</w:t>
        </w:r>
        <w:r w:rsidR="000551C6">
          <w:rPr>
            <w:rFonts w:eastAsiaTheme="minorEastAsia"/>
            <w:smallCaps w:val="0"/>
            <w:noProof/>
            <w:kern w:val="2"/>
            <w:sz w:val="21"/>
            <w:szCs w:val="22"/>
          </w:rPr>
          <w:tab/>
        </w:r>
        <w:r w:rsidR="000551C6" w:rsidRPr="00017A1F">
          <w:rPr>
            <w:rStyle w:val="af3"/>
            <w:noProof/>
          </w:rPr>
          <w:t>参考文献</w:t>
        </w:r>
        <w:r w:rsidR="000551C6">
          <w:rPr>
            <w:noProof/>
            <w:webHidden/>
          </w:rPr>
          <w:tab/>
        </w:r>
        <w:r w:rsidR="000551C6">
          <w:rPr>
            <w:noProof/>
            <w:webHidden/>
          </w:rPr>
          <w:fldChar w:fldCharType="begin"/>
        </w:r>
        <w:r w:rsidR="000551C6">
          <w:rPr>
            <w:noProof/>
            <w:webHidden/>
          </w:rPr>
          <w:instrText xml:space="preserve"> PAGEREF _Toc477859814 \h </w:instrText>
        </w:r>
        <w:r w:rsidR="000551C6">
          <w:rPr>
            <w:noProof/>
            <w:webHidden/>
          </w:rPr>
        </w:r>
        <w:r w:rsidR="000551C6">
          <w:rPr>
            <w:noProof/>
            <w:webHidden/>
          </w:rPr>
          <w:fldChar w:fldCharType="separate"/>
        </w:r>
        <w:r w:rsidR="000551C6">
          <w:rPr>
            <w:noProof/>
            <w:webHidden/>
          </w:rPr>
          <w:t>16</w:t>
        </w:r>
        <w:r w:rsidR="000551C6">
          <w:rPr>
            <w:noProof/>
            <w:webHidden/>
          </w:rPr>
          <w:fldChar w:fldCharType="end"/>
        </w:r>
      </w:hyperlink>
    </w:p>
    <w:p w14:paraId="7433C882" w14:textId="045EC114" w:rsidR="000551C6" w:rsidRDefault="0052033D">
      <w:pPr>
        <w:pStyle w:val="12"/>
        <w:tabs>
          <w:tab w:val="left" w:pos="480"/>
          <w:tab w:val="right" w:leader="dot" w:pos="8630"/>
        </w:tabs>
        <w:rPr>
          <w:rFonts w:eastAsiaTheme="minorEastAsia"/>
          <w:b w:val="0"/>
          <w:bCs w:val="0"/>
          <w:caps w:val="0"/>
          <w:noProof/>
          <w:kern w:val="2"/>
          <w:sz w:val="21"/>
          <w:szCs w:val="22"/>
        </w:rPr>
      </w:pPr>
      <w:hyperlink w:anchor="_Toc477859815" w:history="1">
        <w:r w:rsidR="000551C6" w:rsidRPr="00017A1F">
          <w:rPr>
            <w:rStyle w:val="af3"/>
            <w:noProof/>
          </w:rPr>
          <w:t>2.</w:t>
        </w:r>
        <w:r w:rsidR="000551C6">
          <w:rPr>
            <w:rFonts w:eastAsiaTheme="minorEastAsia"/>
            <w:b w:val="0"/>
            <w:bCs w:val="0"/>
            <w:caps w:val="0"/>
            <w:noProof/>
            <w:kern w:val="2"/>
            <w:sz w:val="21"/>
            <w:szCs w:val="22"/>
          </w:rPr>
          <w:tab/>
        </w:r>
        <w:r w:rsidR="000551C6" w:rsidRPr="00017A1F">
          <w:rPr>
            <w:rStyle w:val="af3"/>
            <w:noProof/>
          </w:rPr>
          <w:t>知识表示学习技术</w:t>
        </w:r>
        <w:r w:rsidR="000551C6">
          <w:rPr>
            <w:noProof/>
            <w:webHidden/>
          </w:rPr>
          <w:tab/>
        </w:r>
        <w:r w:rsidR="000551C6">
          <w:rPr>
            <w:noProof/>
            <w:webHidden/>
          </w:rPr>
          <w:fldChar w:fldCharType="begin"/>
        </w:r>
        <w:r w:rsidR="000551C6">
          <w:rPr>
            <w:noProof/>
            <w:webHidden/>
          </w:rPr>
          <w:instrText xml:space="preserve"> PAGEREF _Toc477859815 \h </w:instrText>
        </w:r>
        <w:r w:rsidR="000551C6">
          <w:rPr>
            <w:noProof/>
            <w:webHidden/>
          </w:rPr>
        </w:r>
        <w:r w:rsidR="000551C6">
          <w:rPr>
            <w:noProof/>
            <w:webHidden/>
          </w:rPr>
          <w:fldChar w:fldCharType="separate"/>
        </w:r>
        <w:r w:rsidR="000551C6">
          <w:rPr>
            <w:noProof/>
            <w:webHidden/>
          </w:rPr>
          <w:t>21</w:t>
        </w:r>
        <w:r w:rsidR="000551C6">
          <w:rPr>
            <w:noProof/>
            <w:webHidden/>
          </w:rPr>
          <w:fldChar w:fldCharType="end"/>
        </w:r>
      </w:hyperlink>
    </w:p>
    <w:p w14:paraId="01A02049" w14:textId="0C7BD137" w:rsidR="000551C6" w:rsidRDefault="0052033D">
      <w:pPr>
        <w:pStyle w:val="21"/>
        <w:tabs>
          <w:tab w:val="left" w:pos="960"/>
          <w:tab w:val="right" w:leader="dot" w:pos="8630"/>
        </w:tabs>
        <w:rPr>
          <w:rFonts w:eastAsiaTheme="minorEastAsia"/>
          <w:smallCaps w:val="0"/>
          <w:noProof/>
          <w:kern w:val="2"/>
          <w:sz w:val="21"/>
          <w:szCs w:val="22"/>
        </w:rPr>
      </w:pPr>
      <w:hyperlink w:anchor="_Toc477859816" w:history="1">
        <w:r w:rsidR="000551C6" w:rsidRPr="00017A1F">
          <w:rPr>
            <w:rStyle w:val="af3"/>
            <w:noProof/>
          </w:rPr>
          <w:t>2.1.</w:t>
        </w:r>
        <w:r w:rsidR="000551C6">
          <w:rPr>
            <w:rFonts w:eastAsiaTheme="minorEastAsia"/>
            <w:smallCaps w:val="0"/>
            <w:noProof/>
            <w:kern w:val="2"/>
            <w:sz w:val="21"/>
            <w:szCs w:val="22"/>
          </w:rPr>
          <w:tab/>
        </w:r>
        <w:r w:rsidR="000551C6" w:rsidRPr="00017A1F">
          <w:rPr>
            <w:rStyle w:val="af3"/>
            <w:noProof/>
          </w:rPr>
          <w:t>背景</w:t>
        </w:r>
        <w:r w:rsidR="000551C6">
          <w:rPr>
            <w:noProof/>
            <w:webHidden/>
          </w:rPr>
          <w:tab/>
        </w:r>
        <w:r w:rsidR="000551C6">
          <w:rPr>
            <w:noProof/>
            <w:webHidden/>
          </w:rPr>
          <w:fldChar w:fldCharType="begin"/>
        </w:r>
        <w:r w:rsidR="000551C6">
          <w:rPr>
            <w:noProof/>
            <w:webHidden/>
          </w:rPr>
          <w:instrText xml:space="preserve"> PAGEREF _Toc477859816 \h </w:instrText>
        </w:r>
        <w:r w:rsidR="000551C6">
          <w:rPr>
            <w:noProof/>
            <w:webHidden/>
          </w:rPr>
        </w:r>
        <w:r w:rsidR="000551C6">
          <w:rPr>
            <w:noProof/>
            <w:webHidden/>
          </w:rPr>
          <w:fldChar w:fldCharType="separate"/>
        </w:r>
        <w:r w:rsidR="000551C6">
          <w:rPr>
            <w:noProof/>
            <w:webHidden/>
          </w:rPr>
          <w:t>21</w:t>
        </w:r>
        <w:r w:rsidR="000551C6">
          <w:rPr>
            <w:noProof/>
            <w:webHidden/>
          </w:rPr>
          <w:fldChar w:fldCharType="end"/>
        </w:r>
      </w:hyperlink>
    </w:p>
    <w:p w14:paraId="77034A23" w14:textId="33D11715" w:rsidR="000551C6" w:rsidRDefault="0052033D">
      <w:pPr>
        <w:pStyle w:val="21"/>
        <w:tabs>
          <w:tab w:val="left" w:pos="960"/>
          <w:tab w:val="right" w:leader="dot" w:pos="8630"/>
        </w:tabs>
        <w:rPr>
          <w:rFonts w:eastAsiaTheme="minorEastAsia"/>
          <w:smallCaps w:val="0"/>
          <w:noProof/>
          <w:kern w:val="2"/>
          <w:sz w:val="21"/>
          <w:szCs w:val="22"/>
        </w:rPr>
      </w:pPr>
      <w:hyperlink w:anchor="_Toc477859817" w:history="1">
        <w:r w:rsidR="000551C6" w:rsidRPr="00017A1F">
          <w:rPr>
            <w:rStyle w:val="af3"/>
            <w:noProof/>
          </w:rPr>
          <w:t>2.2.</w:t>
        </w:r>
        <w:r w:rsidR="000551C6">
          <w:rPr>
            <w:rFonts w:eastAsiaTheme="minorEastAsia"/>
            <w:smallCaps w:val="0"/>
            <w:noProof/>
            <w:kern w:val="2"/>
            <w:sz w:val="21"/>
            <w:szCs w:val="22"/>
          </w:rPr>
          <w:tab/>
        </w:r>
        <w:r w:rsidR="000551C6" w:rsidRPr="00017A1F">
          <w:rPr>
            <w:rStyle w:val="af3"/>
            <w:noProof/>
          </w:rPr>
          <w:t>基本概念</w:t>
        </w:r>
        <w:r w:rsidR="000551C6">
          <w:rPr>
            <w:noProof/>
            <w:webHidden/>
          </w:rPr>
          <w:tab/>
        </w:r>
        <w:r w:rsidR="000551C6">
          <w:rPr>
            <w:noProof/>
            <w:webHidden/>
          </w:rPr>
          <w:fldChar w:fldCharType="begin"/>
        </w:r>
        <w:r w:rsidR="000551C6">
          <w:rPr>
            <w:noProof/>
            <w:webHidden/>
          </w:rPr>
          <w:instrText xml:space="preserve"> PAGEREF _Toc477859817 \h </w:instrText>
        </w:r>
        <w:r w:rsidR="000551C6">
          <w:rPr>
            <w:noProof/>
            <w:webHidden/>
          </w:rPr>
        </w:r>
        <w:r w:rsidR="000551C6">
          <w:rPr>
            <w:noProof/>
            <w:webHidden/>
          </w:rPr>
          <w:fldChar w:fldCharType="separate"/>
        </w:r>
        <w:r w:rsidR="000551C6">
          <w:rPr>
            <w:noProof/>
            <w:webHidden/>
          </w:rPr>
          <w:t>22</w:t>
        </w:r>
        <w:r w:rsidR="000551C6">
          <w:rPr>
            <w:noProof/>
            <w:webHidden/>
          </w:rPr>
          <w:fldChar w:fldCharType="end"/>
        </w:r>
      </w:hyperlink>
    </w:p>
    <w:p w14:paraId="544014B4" w14:textId="199829FC" w:rsidR="000551C6" w:rsidRDefault="0052033D">
      <w:pPr>
        <w:pStyle w:val="31"/>
        <w:tabs>
          <w:tab w:val="left" w:pos="1200"/>
          <w:tab w:val="right" w:leader="dot" w:pos="8630"/>
        </w:tabs>
        <w:rPr>
          <w:rFonts w:eastAsiaTheme="minorEastAsia"/>
          <w:i w:val="0"/>
          <w:iCs w:val="0"/>
          <w:noProof/>
          <w:kern w:val="2"/>
          <w:sz w:val="21"/>
          <w:szCs w:val="22"/>
        </w:rPr>
      </w:pPr>
      <w:hyperlink w:anchor="_Toc477859818" w:history="1">
        <w:r w:rsidR="000551C6" w:rsidRPr="00017A1F">
          <w:rPr>
            <w:rStyle w:val="af3"/>
            <w:noProof/>
          </w:rPr>
          <w:t>2.2.1.</w:t>
        </w:r>
        <w:r w:rsidR="000551C6">
          <w:rPr>
            <w:rFonts w:eastAsiaTheme="minorEastAsia"/>
            <w:i w:val="0"/>
            <w:iCs w:val="0"/>
            <w:noProof/>
            <w:kern w:val="2"/>
            <w:sz w:val="21"/>
            <w:szCs w:val="22"/>
          </w:rPr>
          <w:tab/>
        </w:r>
        <w:r w:rsidR="000551C6" w:rsidRPr="00017A1F">
          <w:rPr>
            <w:rStyle w:val="af3"/>
            <w:noProof/>
          </w:rPr>
          <w:t>表示学习</w:t>
        </w:r>
        <w:r w:rsidR="000551C6">
          <w:rPr>
            <w:noProof/>
            <w:webHidden/>
          </w:rPr>
          <w:tab/>
        </w:r>
        <w:r w:rsidR="000551C6">
          <w:rPr>
            <w:noProof/>
            <w:webHidden/>
          </w:rPr>
          <w:fldChar w:fldCharType="begin"/>
        </w:r>
        <w:r w:rsidR="000551C6">
          <w:rPr>
            <w:noProof/>
            <w:webHidden/>
          </w:rPr>
          <w:instrText xml:space="preserve"> PAGEREF _Toc477859818 \h </w:instrText>
        </w:r>
        <w:r w:rsidR="000551C6">
          <w:rPr>
            <w:noProof/>
            <w:webHidden/>
          </w:rPr>
        </w:r>
        <w:r w:rsidR="000551C6">
          <w:rPr>
            <w:noProof/>
            <w:webHidden/>
          </w:rPr>
          <w:fldChar w:fldCharType="separate"/>
        </w:r>
        <w:r w:rsidR="000551C6">
          <w:rPr>
            <w:noProof/>
            <w:webHidden/>
          </w:rPr>
          <w:t>22</w:t>
        </w:r>
        <w:r w:rsidR="000551C6">
          <w:rPr>
            <w:noProof/>
            <w:webHidden/>
          </w:rPr>
          <w:fldChar w:fldCharType="end"/>
        </w:r>
      </w:hyperlink>
    </w:p>
    <w:p w14:paraId="396729AA" w14:textId="3E1AD1D9" w:rsidR="000551C6" w:rsidRDefault="0052033D">
      <w:pPr>
        <w:pStyle w:val="31"/>
        <w:tabs>
          <w:tab w:val="left" w:pos="1200"/>
          <w:tab w:val="right" w:leader="dot" w:pos="8630"/>
        </w:tabs>
        <w:rPr>
          <w:rFonts w:eastAsiaTheme="minorEastAsia"/>
          <w:i w:val="0"/>
          <w:iCs w:val="0"/>
          <w:noProof/>
          <w:kern w:val="2"/>
          <w:sz w:val="21"/>
          <w:szCs w:val="22"/>
        </w:rPr>
      </w:pPr>
      <w:hyperlink w:anchor="_Toc477859819" w:history="1">
        <w:r w:rsidR="000551C6" w:rsidRPr="00017A1F">
          <w:rPr>
            <w:rStyle w:val="af3"/>
            <w:noProof/>
          </w:rPr>
          <w:t>2.2.2.</w:t>
        </w:r>
        <w:r w:rsidR="000551C6">
          <w:rPr>
            <w:rFonts w:eastAsiaTheme="minorEastAsia"/>
            <w:i w:val="0"/>
            <w:iCs w:val="0"/>
            <w:noProof/>
            <w:kern w:val="2"/>
            <w:sz w:val="21"/>
            <w:szCs w:val="22"/>
          </w:rPr>
          <w:tab/>
        </w:r>
        <w:r w:rsidR="000551C6" w:rsidRPr="00017A1F">
          <w:rPr>
            <w:rStyle w:val="af3"/>
            <w:noProof/>
          </w:rPr>
          <w:t>知识表示学习</w:t>
        </w:r>
        <w:r w:rsidR="000551C6">
          <w:rPr>
            <w:noProof/>
            <w:webHidden/>
          </w:rPr>
          <w:tab/>
        </w:r>
        <w:r w:rsidR="000551C6">
          <w:rPr>
            <w:noProof/>
            <w:webHidden/>
          </w:rPr>
          <w:fldChar w:fldCharType="begin"/>
        </w:r>
        <w:r w:rsidR="000551C6">
          <w:rPr>
            <w:noProof/>
            <w:webHidden/>
          </w:rPr>
          <w:instrText xml:space="preserve"> PAGEREF _Toc477859819 \h </w:instrText>
        </w:r>
        <w:r w:rsidR="000551C6">
          <w:rPr>
            <w:noProof/>
            <w:webHidden/>
          </w:rPr>
        </w:r>
        <w:r w:rsidR="000551C6">
          <w:rPr>
            <w:noProof/>
            <w:webHidden/>
          </w:rPr>
          <w:fldChar w:fldCharType="separate"/>
        </w:r>
        <w:r w:rsidR="000551C6">
          <w:rPr>
            <w:noProof/>
            <w:webHidden/>
          </w:rPr>
          <w:t>23</w:t>
        </w:r>
        <w:r w:rsidR="000551C6">
          <w:rPr>
            <w:noProof/>
            <w:webHidden/>
          </w:rPr>
          <w:fldChar w:fldCharType="end"/>
        </w:r>
      </w:hyperlink>
    </w:p>
    <w:p w14:paraId="45B6244B" w14:textId="254887AF" w:rsidR="000551C6" w:rsidRDefault="0052033D">
      <w:pPr>
        <w:pStyle w:val="21"/>
        <w:tabs>
          <w:tab w:val="left" w:pos="960"/>
          <w:tab w:val="right" w:leader="dot" w:pos="8630"/>
        </w:tabs>
        <w:rPr>
          <w:rFonts w:eastAsiaTheme="minorEastAsia"/>
          <w:smallCaps w:val="0"/>
          <w:noProof/>
          <w:kern w:val="2"/>
          <w:sz w:val="21"/>
          <w:szCs w:val="22"/>
        </w:rPr>
      </w:pPr>
      <w:hyperlink w:anchor="_Toc477859820" w:history="1">
        <w:r w:rsidR="000551C6" w:rsidRPr="00017A1F">
          <w:rPr>
            <w:rStyle w:val="af3"/>
            <w:noProof/>
          </w:rPr>
          <w:t>2.3.</w:t>
        </w:r>
        <w:r w:rsidR="000551C6">
          <w:rPr>
            <w:rFonts w:eastAsiaTheme="minorEastAsia"/>
            <w:smallCaps w:val="0"/>
            <w:noProof/>
            <w:kern w:val="2"/>
            <w:sz w:val="21"/>
            <w:szCs w:val="22"/>
          </w:rPr>
          <w:tab/>
        </w:r>
        <w:r w:rsidR="000551C6" w:rsidRPr="00017A1F">
          <w:rPr>
            <w:rStyle w:val="af3"/>
            <w:noProof/>
          </w:rPr>
          <w:t>参考文献</w:t>
        </w:r>
        <w:r w:rsidR="000551C6">
          <w:rPr>
            <w:noProof/>
            <w:webHidden/>
          </w:rPr>
          <w:tab/>
        </w:r>
        <w:r w:rsidR="000551C6">
          <w:rPr>
            <w:noProof/>
            <w:webHidden/>
          </w:rPr>
          <w:fldChar w:fldCharType="begin"/>
        </w:r>
        <w:r w:rsidR="000551C6">
          <w:rPr>
            <w:noProof/>
            <w:webHidden/>
          </w:rPr>
          <w:instrText xml:space="preserve"> PAGEREF _Toc477859820 \h </w:instrText>
        </w:r>
        <w:r w:rsidR="000551C6">
          <w:rPr>
            <w:noProof/>
            <w:webHidden/>
          </w:rPr>
        </w:r>
        <w:r w:rsidR="000551C6">
          <w:rPr>
            <w:noProof/>
            <w:webHidden/>
          </w:rPr>
          <w:fldChar w:fldCharType="separate"/>
        </w:r>
        <w:r w:rsidR="000551C6">
          <w:rPr>
            <w:noProof/>
            <w:webHidden/>
          </w:rPr>
          <w:t>25</w:t>
        </w:r>
        <w:r w:rsidR="000551C6">
          <w:rPr>
            <w:noProof/>
            <w:webHidden/>
          </w:rPr>
          <w:fldChar w:fldCharType="end"/>
        </w:r>
      </w:hyperlink>
    </w:p>
    <w:p w14:paraId="779B1A4C" w14:textId="213301D4" w:rsidR="000551C6" w:rsidRDefault="0052033D">
      <w:pPr>
        <w:pStyle w:val="12"/>
        <w:tabs>
          <w:tab w:val="left" w:pos="480"/>
          <w:tab w:val="right" w:leader="dot" w:pos="8630"/>
        </w:tabs>
        <w:rPr>
          <w:rFonts w:eastAsiaTheme="minorEastAsia"/>
          <w:b w:val="0"/>
          <w:bCs w:val="0"/>
          <w:caps w:val="0"/>
          <w:noProof/>
          <w:kern w:val="2"/>
          <w:sz w:val="21"/>
          <w:szCs w:val="22"/>
        </w:rPr>
      </w:pPr>
      <w:hyperlink w:anchor="_Toc477859821" w:history="1">
        <w:r w:rsidR="000551C6" w:rsidRPr="00017A1F">
          <w:rPr>
            <w:rStyle w:val="af3"/>
            <w:noProof/>
          </w:rPr>
          <w:t>3.</w:t>
        </w:r>
        <w:r w:rsidR="000551C6">
          <w:rPr>
            <w:rFonts w:eastAsiaTheme="minorEastAsia"/>
            <w:b w:val="0"/>
            <w:bCs w:val="0"/>
            <w:caps w:val="0"/>
            <w:noProof/>
            <w:kern w:val="2"/>
            <w:sz w:val="21"/>
            <w:szCs w:val="22"/>
          </w:rPr>
          <w:tab/>
        </w:r>
        <w:r w:rsidR="000551C6" w:rsidRPr="00017A1F">
          <w:rPr>
            <w:rStyle w:val="af3"/>
            <w:noProof/>
          </w:rPr>
          <w:t>问答系统</w:t>
        </w:r>
        <w:r w:rsidR="000551C6">
          <w:rPr>
            <w:noProof/>
            <w:webHidden/>
          </w:rPr>
          <w:tab/>
        </w:r>
        <w:r w:rsidR="000551C6">
          <w:rPr>
            <w:noProof/>
            <w:webHidden/>
          </w:rPr>
          <w:fldChar w:fldCharType="begin"/>
        </w:r>
        <w:r w:rsidR="000551C6">
          <w:rPr>
            <w:noProof/>
            <w:webHidden/>
          </w:rPr>
          <w:instrText xml:space="preserve"> PAGEREF _Toc477859821 \h </w:instrText>
        </w:r>
        <w:r w:rsidR="000551C6">
          <w:rPr>
            <w:noProof/>
            <w:webHidden/>
          </w:rPr>
        </w:r>
        <w:r w:rsidR="000551C6">
          <w:rPr>
            <w:noProof/>
            <w:webHidden/>
          </w:rPr>
          <w:fldChar w:fldCharType="separate"/>
        </w:r>
        <w:r w:rsidR="000551C6">
          <w:rPr>
            <w:noProof/>
            <w:webHidden/>
          </w:rPr>
          <w:t>28</w:t>
        </w:r>
        <w:r w:rsidR="000551C6">
          <w:rPr>
            <w:noProof/>
            <w:webHidden/>
          </w:rPr>
          <w:fldChar w:fldCharType="end"/>
        </w:r>
      </w:hyperlink>
    </w:p>
    <w:p w14:paraId="144CD9A3" w14:textId="248F9DD4" w:rsidR="000551C6" w:rsidRDefault="0052033D">
      <w:pPr>
        <w:pStyle w:val="21"/>
        <w:tabs>
          <w:tab w:val="left" w:pos="960"/>
          <w:tab w:val="right" w:leader="dot" w:pos="8630"/>
        </w:tabs>
        <w:rPr>
          <w:rFonts w:eastAsiaTheme="minorEastAsia"/>
          <w:smallCaps w:val="0"/>
          <w:noProof/>
          <w:kern w:val="2"/>
          <w:sz w:val="21"/>
          <w:szCs w:val="22"/>
        </w:rPr>
      </w:pPr>
      <w:hyperlink w:anchor="_Toc477859822" w:history="1">
        <w:r w:rsidR="000551C6" w:rsidRPr="00017A1F">
          <w:rPr>
            <w:rStyle w:val="af3"/>
            <w:noProof/>
          </w:rPr>
          <w:t>3.1.</w:t>
        </w:r>
        <w:r w:rsidR="000551C6">
          <w:rPr>
            <w:rFonts w:eastAsiaTheme="minorEastAsia"/>
            <w:smallCaps w:val="0"/>
            <w:noProof/>
            <w:kern w:val="2"/>
            <w:sz w:val="21"/>
            <w:szCs w:val="22"/>
          </w:rPr>
          <w:tab/>
        </w:r>
        <w:r w:rsidR="000551C6" w:rsidRPr="00017A1F">
          <w:rPr>
            <w:rStyle w:val="af3"/>
            <w:noProof/>
          </w:rPr>
          <w:t>背景</w:t>
        </w:r>
        <w:r w:rsidR="000551C6">
          <w:rPr>
            <w:noProof/>
            <w:webHidden/>
          </w:rPr>
          <w:tab/>
        </w:r>
        <w:r w:rsidR="000551C6">
          <w:rPr>
            <w:noProof/>
            <w:webHidden/>
          </w:rPr>
          <w:fldChar w:fldCharType="begin"/>
        </w:r>
        <w:r w:rsidR="000551C6">
          <w:rPr>
            <w:noProof/>
            <w:webHidden/>
          </w:rPr>
          <w:instrText xml:space="preserve"> PAGEREF _Toc477859822 \h </w:instrText>
        </w:r>
        <w:r w:rsidR="000551C6">
          <w:rPr>
            <w:noProof/>
            <w:webHidden/>
          </w:rPr>
        </w:r>
        <w:r w:rsidR="000551C6">
          <w:rPr>
            <w:noProof/>
            <w:webHidden/>
          </w:rPr>
          <w:fldChar w:fldCharType="separate"/>
        </w:r>
        <w:r w:rsidR="000551C6">
          <w:rPr>
            <w:noProof/>
            <w:webHidden/>
          </w:rPr>
          <w:t>28</w:t>
        </w:r>
        <w:r w:rsidR="000551C6">
          <w:rPr>
            <w:noProof/>
            <w:webHidden/>
          </w:rPr>
          <w:fldChar w:fldCharType="end"/>
        </w:r>
      </w:hyperlink>
    </w:p>
    <w:p w14:paraId="6345F7C9" w14:textId="4C7689FD" w:rsidR="000551C6" w:rsidRDefault="0052033D">
      <w:pPr>
        <w:pStyle w:val="21"/>
        <w:tabs>
          <w:tab w:val="left" w:pos="960"/>
          <w:tab w:val="right" w:leader="dot" w:pos="8630"/>
        </w:tabs>
        <w:rPr>
          <w:rFonts w:eastAsiaTheme="minorEastAsia"/>
          <w:smallCaps w:val="0"/>
          <w:noProof/>
          <w:kern w:val="2"/>
          <w:sz w:val="21"/>
          <w:szCs w:val="22"/>
        </w:rPr>
      </w:pPr>
      <w:hyperlink w:anchor="_Toc477859823" w:history="1">
        <w:r w:rsidR="000551C6" w:rsidRPr="00017A1F">
          <w:rPr>
            <w:rStyle w:val="af3"/>
            <w:noProof/>
          </w:rPr>
          <w:t>3.2.</w:t>
        </w:r>
        <w:r w:rsidR="000551C6">
          <w:rPr>
            <w:rFonts w:eastAsiaTheme="minorEastAsia"/>
            <w:smallCaps w:val="0"/>
            <w:noProof/>
            <w:kern w:val="2"/>
            <w:sz w:val="21"/>
            <w:szCs w:val="22"/>
          </w:rPr>
          <w:tab/>
        </w:r>
        <w:r w:rsidR="000551C6" w:rsidRPr="00017A1F">
          <w:rPr>
            <w:rStyle w:val="af3"/>
            <w:noProof/>
          </w:rPr>
          <w:t>基本概念</w:t>
        </w:r>
        <w:r w:rsidR="000551C6">
          <w:rPr>
            <w:noProof/>
            <w:webHidden/>
          </w:rPr>
          <w:tab/>
        </w:r>
        <w:r w:rsidR="000551C6">
          <w:rPr>
            <w:noProof/>
            <w:webHidden/>
          </w:rPr>
          <w:fldChar w:fldCharType="begin"/>
        </w:r>
        <w:r w:rsidR="000551C6">
          <w:rPr>
            <w:noProof/>
            <w:webHidden/>
          </w:rPr>
          <w:instrText xml:space="preserve"> PAGEREF _Toc477859823 \h </w:instrText>
        </w:r>
        <w:r w:rsidR="000551C6">
          <w:rPr>
            <w:noProof/>
            <w:webHidden/>
          </w:rPr>
        </w:r>
        <w:r w:rsidR="000551C6">
          <w:rPr>
            <w:noProof/>
            <w:webHidden/>
          </w:rPr>
          <w:fldChar w:fldCharType="separate"/>
        </w:r>
        <w:r w:rsidR="000551C6">
          <w:rPr>
            <w:noProof/>
            <w:webHidden/>
          </w:rPr>
          <w:t>29</w:t>
        </w:r>
        <w:r w:rsidR="000551C6">
          <w:rPr>
            <w:noProof/>
            <w:webHidden/>
          </w:rPr>
          <w:fldChar w:fldCharType="end"/>
        </w:r>
      </w:hyperlink>
    </w:p>
    <w:p w14:paraId="0E3FD55B" w14:textId="13C46909" w:rsidR="000551C6" w:rsidRDefault="0052033D">
      <w:pPr>
        <w:pStyle w:val="21"/>
        <w:tabs>
          <w:tab w:val="left" w:pos="960"/>
          <w:tab w:val="right" w:leader="dot" w:pos="8630"/>
        </w:tabs>
        <w:rPr>
          <w:rFonts w:eastAsiaTheme="minorEastAsia"/>
          <w:smallCaps w:val="0"/>
          <w:noProof/>
          <w:kern w:val="2"/>
          <w:sz w:val="21"/>
          <w:szCs w:val="22"/>
        </w:rPr>
      </w:pPr>
      <w:hyperlink w:anchor="_Toc477859824" w:history="1">
        <w:r w:rsidR="000551C6" w:rsidRPr="00017A1F">
          <w:rPr>
            <w:rStyle w:val="af3"/>
            <w:noProof/>
          </w:rPr>
          <w:t>3.3.</w:t>
        </w:r>
        <w:r w:rsidR="000551C6">
          <w:rPr>
            <w:rFonts w:eastAsiaTheme="minorEastAsia"/>
            <w:smallCaps w:val="0"/>
            <w:noProof/>
            <w:kern w:val="2"/>
            <w:sz w:val="21"/>
            <w:szCs w:val="22"/>
          </w:rPr>
          <w:tab/>
        </w:r>
        <w:r w:rsidR="000551C6" w:rsidRPr="00017A1F">
          <w:rPr>
            <w:rStyle w:val="af3"/>
            <w:noProof/>
          </w:rPr>
          <w:t>问答系统的基本结构</w:t>
        </w:r>
        <w:r w:rsidR="000551C6">
          <w:rPr>
            <w:noProof/>
            <w:webHidden/>
          </w:rPr>
          <w:tab/>
        </w:r>
        <w:r w:rsidR="000551C6">
          <w:rPr>
            <w:noProof/>
            <w:webHidden/>
          </w:rPr>
          <w:fldChar w:fldCharType="begin"/>
        </w:r>
        <w:r w:rsidR="000551C6">
          <w:rPr>
            <w:noProof/>
            <w:webHidden/>
          </w:rPr>
          <w:instrText xml:space="preserve"> PAGEREF _Toc477859824 \h </w:instrText>
        </w:r>
        <w:r w:rsidR="000551C6">
          <w:rPr>
            <w:noProof/>
            <w:webHidden/>
          </w:rPr>
        </w:r>
        <w:r w:rsidR="000551C6">
          <w:rPr>
            <w:noProof/>
            <w:webHidden/>
          </w:rPr>
          <w:fldChar w:fldCharType="separate"/>
        </w:r>
        <w:r w:rsidR="000551C6">
          <w:rPr>
            <w:noProof/>
            <w:webHidden/>
          </w:rPr>
          <w:t>31</w:t>
        </w:r>
        <w:r w:rsidR="000551C6">
          <w:rPr>
            <w:noProof/>
            <w:webHidden/>
          </w:rPr>
          <w:fldChar w:fldCharType="end"/>
        </w:r>
      </w:hyperlink>
    </w:p>
    <w:p w14:paraId="41E8B6C9" w14:textId="66E278B2" w:rsidR="000551C6" w:rsidRDefault="0052033D">
      <w:pPr>
        <w:pStyle w:val="31"/>
        <w:tabs>
          <w:tab w:val="left" w:pos="1200"/>
          <w:tab w:val="right" w:leader="dot" w:pos="8630"/>
        </w:tabs>
        <w:rPr>
          <w:rFonts w:eastAsiaTheme="minorEastAsia"/>
          <w:i w:val="0"/>
          <w:iCs w:val="0"/>
          <w:noProof/>
          <w:kern w:val="2"/>
          <w:sz w:val="21"/>
          <w:szCs w:val="22"/>
        </w:rPr>
      </w:pPr>
      <w:hyperlink w:anchor="_Toc477859825" w:history="1">
        <w:r w:rsidR="000551C6" w:rsidRPr="00017A1F">
          <w:rPr>
            <w:rStyle w:val="af3"/>
            <w:noProof/>
          </w:rPr>
          <w:t>3.3.1.</w:t>
        </w:r>
        <w:r w:rsidR="000551C6">
          <w:rPr>
            <w:rFonts w:eastAsiaTheme="minorEastAsia"/>
            <w:i w:val="0"/>
            <w:iCs w:val="0"/>
            <w:noProof/>
            <w:kern w:val="2"/>
            <w:sz w:val="21"/>
            <w:szCs w:val="22"/>
          </w:rPr>
          <w:tab/>
        </w:r>
        <w:r w:rsidR="000551C6" w:rsidRPr="00017A1F">
          <w:rPr>
            <w:rStyle w:val="af3"/>
            <w:noProof/>
          </w:rPr>
          <w:t>问题处理模块</w:t>
        </w:r>
        <w:r w:rsidR="000551C6">
          <w:rPr>
            <w:noProof/>
            <w:webHidden/>
          </w:rPr>
          <w:tab/>
        </w:r>
        <w:r w:rsidR="000551C6">
          <w:rPr>
            <w:noProof/>
            <w:webHidden/>
          </w:rPr>
          <w:fldChar w:fldCharType="begin"/>
        </w:r>
        <w:r w:rsidR="000551C6">
          <w:rPr>
            <w:noProof/>
            <w:webHidden/>
          </w:rPr>
          <w:instrText xml:space="preserve"> PAGEREF _Toc477859825 \h </w:instrText>
        </w:r>
        <w:r w:rsidR="000551C6">
          <w:rPr>
            <w:noProof/>
            <w:webHidden/>
          </w:rPr>
        </w:r>
        <w:r w:rsidR="000551C6">
          <w:rPr>
            <w:noProof/>
            <w:webHidden/>
          </w:rPr>
          <w:fldChar w:fldCharType="separate"/>
        </w:r>
        <w:r w:rsidR="000551C6">
          <w:rPr>
            <w:noProof/>
            <w:webHidden/>
          </w:rPr>
          <w:t>32</w:t>
        </w:r>
        <w:r w:rsidR="000551C6">
          <w:rPr>
            <w:noProof/>
            <w:webHidden/>
          </w:rPr>
          <w:fldChar w:fldCharType="end"/>
        </w:r>
      </w:hyperlink>
    </w:p>
    <w:p w14:paraId="17B915BD" w14:textId="27E6C803" w:rsidR="000551C6" w:rsidRDefault="0052033D">
      <w:pPr>
        <w:pStyle w:val="31"/>
        <w:tabs>
          <w:tab w:val="left" w:pos="1200"/>
          <w:tab w:val="right" w:leader="dot" w:pos="8630"/>
        </w:tabs>
        <w:rPr>
          <w:rFonts w:eastAsiaTheme="minorEastAsia"/>
          <w:i w:val="0"/>
          <w:iCs w:val="0"/>
          <w:noProof/>
          <w:kern w:val="2"/>
          <w:sz w:val="21"/>
          <w:szCs w:val="22"/>
        </w:rPr>
      </w:pPr>
      <w:hyperlink w:anchor="_Toc477859826" w:history="1">
        <w:r w:rsidR="000551C6" w:rsidRPr="00017A1F">
          <w:rPr>
            <w:rStyle w:val="af3"/>
            <w:noProof/>
          </w:rPr>
          <w:t>3.3.2.</w:t>
        </w:r>
        <w:r w:rsidR="000551C6">
          <w:rPr>
            <w:rFonts w:eastAsiaTheme="minorEastAsia"/>
            <w:i w:val="0"/>
            <w:iCs w:val="0"/>
            <w:noProof/>
            <w:kern w:val="2"/>
            <w:sz w:val="21"/>
            <w:szCs w:val="22"/>
          </w:rPr>
          <w:tab/>
        </w:r>
        <w:r w:rsidR="000551C6" w:rsidRPr="00017A1F">
          <w:rPr>
            <w:rStyle w:val="af3"/>
            <w:noProof/>
          </w:rPr>
          <w:t>段落检索</w:t>
        </w:r>
        <w:r w:rsidR="000551C6" w:rsidRPr="00017A1F">
          <w:rPr>
            <w:rStyle w:val="af3"/>
            <w:noProof/>
          </w:rPr>
          <w:t>/</w:t>
        </w:r>
        <w:r w:rsidR="000551C6" w:rsidRPr="00017A1F">
          <w:rPr>
            <w:rStyle w:val="af3"/>
            <w:noProof/>
          </w:rPr>
          <w:t>索引模块</w:t>
        </w:r>
        <w:r w:rsidR="000551C6">
          <w:rPr>
            <w:noProof/>
            <w:webHidden/>
          </w:rPr>
          <w:tab/>
        </w:r>
        <w:r w:rsidR="000551C6">
          <w:rPr>
            <w:noProof/>
            <w:webHidden/>
          </w:rPr>
          <w:fldChar w:fldCharType="begin"/>
        </w:r>
        <w:r w:rsidR="000551C6">
          <w:rPr>
            <w:noProof/>
            <w:webHidden/>
          </w:rPr>
          <w:instrText xml:space="preserve"> PAGEREF _Toc477859826 \h </w:instrText>
        </w:r>
        <w:r w:rsidR="000551C6">
          <w:rPr>
            <w:noProof/>
            <w:webHidden/>
          </w:rPr>
        </w:r>
        <w:r w:rsidR="000551C6">
          <w:rPr>
            <w:noProof/>
            <w:webHidden/>
          </w:rPr>
          <w:fldChar w:fldCharType="separate"/>
        </w:r>
        <w:r w:rsidR="000551C6">
          <w:rPr>
            <w:noProof/>
            <w:webHidden/>
          </w:rPr>
          <w:t>37</w:t>
        </w:r>
        <w:r w:rsidR="000551C6">
          <w:rPr>
            <w:noProof/>
            <w:webHidden/>
          </w:rPr>
          <w:fldChar w:fldCharType="end"/>
        </w:r>
      </w:hyperlink>
    </w:p>
    <w:p w14:paraId="3283A989" w14:textId="787CE998" w:rsidR="000551C6" w:rsidRDefault="0052033D">
      <w:pPr>
        <w:pStyle w:val="31"/>
        <w:tabs>
          <w:tab w:val="left" w:pos="1200"/>
          <w:tab w:val="right" w:leader="dot" w:pos="8630"/>
        </w:tabs>
        <w:rPr>
          <w:rFonts w:eastAsiaTheme="minorEastAsia"/>
          <w:i w:val="0"/>
          <w:iCs w:val="0"/>
          <w:noProof/>
          <w:kern w:val="2"/>
          <w:sz w:val="21"/>
          <w:szCs w:val="22"/>
        </w:rPr>
      </w:pPr>
      <w:hyperlink w:anchor="_Toc477859827" w:history="1">
        <w:r w:rsidR="000551C6" w:rsidRPr="00017A1F">
          <w:rPr>
            <w:rStyle w:val="af3"/>
            <w:noProof/>
          </w:rPr>
          <w:t>3.3.3.</w:t>
        </w:r>
        <w:r w:rsidR="000551C6">
          <w:rPr>
            <w:rFonts w:eastAsiaTheme="minorEastAsia"/>
            <w:i w:val="0"/>
            <w:iCs w:val="0"/>
            <w:noProof/>
            <w:kern w:val="2"/>
            <w:sz w:val="21"/>
            <w:szCs w:val="22"/>
          </w:rPr>
          <w:tab/>
        </w:r>
        <w:r w:rsidR="000551C6" w:rsidRPr="00017A1F">
          <w:rPr>
            <w:rStyle w:val="af3"/>
            <w:noProof/>
          </w:rPr>
          <w:t>答案处理模块</w:t>
        </w:r>
        <w:r w:rsidR="000551C6">
          <w:rPr>
            <w:noProof/>
            <w:webHidden/>
          </w:rPr>
          <w:tab/>
        </w:r>
        <w:r w:rsidR="000551C6">
          <w:rPr>
            <w:noProof/>
            <w:webHidden/>
          </w:rPr>
          <w:fldChar w:fldCharType="begin"/>
        </w:r>
        <w:r w:rsidR="000551C6">
          <w:rPr>
            <w:noProof/>
            <w:webHidden/>
          </w:rPr>
          <w:instrText xml:space="preserve"> PAGEREF _Toc477859827 \h </w:instrText>
        </w:r>
        <w:r w:rsidR="000551C6">
          <w:rPr>
            <w:noProof/>
            <w:webHidden/>
          </w:rPr>
        </w:r>
        <w:r w:rsidR="000551C6">
          <w:rPr>
            <w:noProof/>
            <w:webHidden/>
          </w:rPr>
          <w:fldChar w:fldCharType="separate"/>
        </w:r>
        <w:r w:rsidR="000551C6">
          <w:rPr>
            <w:noProof/>
            <w:webHidden/>
          </w:rPr>
          <w:t>41</w:t>
        </w:r>
        <w:r w:rsidR="000551C6">
          <w:rPr>
            <w:noProof/>
            <w:webHidden/>
          </w:rPr>
          <w:fldChar w:fldCharType="end"/>
        </w:r>
      </w:hyperlink>
    </w:p>
    <w:p w14:paraId="000BB741" w14:textId="15BF2661" w:rsidR="000551C6" w:rsidRDefault="0052033D">
      <w:pPr>
        <w:pStyle w:val="21"/>
        <w:tabs>
          <w:tab w:val="left" w:pos="960"/>
          <w:tab w:val="right" w:leader="dot" w:pos="8630"/>
        </w:tabs>
        <w:rPr>
          <w:rFonts w:eastAsiaTheme="minorEastAsia"/>
          <w:smallCaps w:val="0"/>
          <w:noProof/>
          <w:kern w:val="2"/>
          <w:sz w:val="21"/>
          <w:szCs w:val="22"/>
        </w:rPr>
      </w:pPr>
      <w:hyperlink w:anchor="_Toc477859828" w:history="1">
        <w:r w:rsidR="000551C6" w:rsidRPr="00017A1F">
          <w:rPr>
            <w:rStyle w:val="af3"/>
            <w:noProof/>
          </w:rPr>
          <w:t>3.4.</w:t>
        </w:r>
        <w:r w:rsidR="000551C6">
          <w:rPr>
            <w:rFonts w:eastAsiaTheme="minorEastAsia"/>
            <w:smallCaps w:val="0"/>
            <w:noProof/>
            <w:kern w:val="2"/>
            <w:sz w:val="21"/>
            <w:szCs w:val="22"/>
          </w:rPr>
          <w:tab/>
        </w:r>
        <w:r w:rsidR="000551C6" w:rsidRPr="00017A1F">
          <w:rPr>
            <w:rStyle w:val="af3"/>
            <w:noProof/>
          </w:rPr>
          <w:t>IBM Watson</w:t>
        </w:r>
        <w:r w:rsidR="000551C6">
          <w:rPr>
            <w:noProof/>
            <w:webHidden/>
          </w:rPr>
          <w:tab/>
        </w:r>
        <w:r w:rsidR="000551C6">
          <w:rPr>
            <w:noProof/>
            <w:webHidden/>
          </w:rPr>
          <w:fldChar w:fldCharType="begin"/>
        </w:r>
        <w:r w:rsidR="000551C6">
          <w:rPr>
            <w:noProof/>
            <w:webHidden/>
          </w:rPr>
          <w:instrText xml:space="preserve"> PAGEREF _Toc477859828 \h </w:instrText>
        </w:r>
        <w:r w:rsidR="000551C6">
          <w:rPr>
            <w:noProof/>
            <w:webHidden/>
          </w:rPr>
        </w:r>
        <w:r w:rsidR="000551C6">
          <w:rPr>
            <w:noProof/>
            <w:webHidden/>
          </w:rPr>
          <w:fldChar w:fldCharType="separate"/>
        </w:r>
        <w:r w:rsidR="000551C6">
          <w:rPr>
            <w:noProof/>
            <w:webHidden/>
          </w:rPr>
          <w:t>43</w:t>
        </w:r>
        <w:r w:rsidR="000551C6">
          <w:rPr>
            <w:noProof/>
            <w:webHidden/>
          </w:rPr>
          <w:fldChar w:fldCharType="end"/>
        </w:r>
      </w:hyperlink>
    </w:p>
    <w:p w14:paraId="5C81DADB" w14:textId="15DAF863" w:rsidR="000551C6" w:rsidRDefault="0052033D">
      <w:pPr>
        <w:pStyle w:val="31"/>
        <w:tabs>
          <w:tab w:val="left" w:pos="1200"/>
          <w:tab w:val="right" w:leader="dot" w:pos="8630"/>
        </w:tabs>
        <w:rPr>
          <w:rFonts w:eastAsiaTheme="minorEastAsia"/>
          <w:i w:val="0"/>
          <w:iCs w:val="0"/>
          <w:noProof/>
          <w:kern w:val="2"/>
          <w:sz w:val="21"/>
          <w:szCs w:val="22"/>
        </w:rPr>
      </w:pPr>
      <w:hyperlink w:anchor="_Toc477859829" w:history="1">
        <w:r w:rsidR="000551C6" w:rsidRPr="00017A1F">
          <w:rPr>
            <w:rStyle w:val="af3"/>
            <w:noProof/>
          </w:rPr>
          <w:t>3.4.1.</w:t>
        </w:r>
        <w:r w:rsidR="000551C6">
          <w:rPr>
            <w:rFonts w:eastAsiaTheme="minorEastAsia"/>
            <w:i w:val="0"/>
            <w:iCs w:val="0"/>
            <w:noProof/>
            <w:kern w:val="2"/>
            <w:sz w:val="21"/>
            <w:szCs w:val="22"/>
          </w:rPr>
          <w:tab/>
        </w:r>
        <w:r w:rsidR="000551C6" w:rsidRPr="00017A1F">
          <w:rPr>
            <w:rStyle w:val="af3"/>
            <w:noProof/>
          </w:rPr>
          <w:t>信息来源</w:t>
        </w:r>
        <w:r w:rsidR="000551C6">
          <w:rPr>
            <w:noProof/>
            <w:webHidden/>
          </w:rPr>
          <w:tab/>
        </w:r>
        <w:r w:rsidR="000551C6">
          <w:rPr>
            <w:noProof/>
            <w:webHidden/>
          </w:rPr>
          <w:fldChar w:fldCharType="begin"/>
        </w:r>
        <w:r w:rsidR="000551C6">
          <w:rPr>
            <w:noProof/>
            <w:webHidden/>
          </w:rPr>
          <w:instrText xml:space="preserve"> PAGEREF _Toc477859829 \h </w:instrText>
        </w:r>
        <w:r w:rsidR="000551C6">
          <w:rPr>
            <w:noProof/>
            <w:webHidden/>
          </w:rPr>
        </w:r>
        <w:r w:rsidR="000551C6">
          <w:rPr>
            <w:noProof/>
            <w:webHidden/>
          </w:rPr>
          <w:fldChar w:fldCharType="separate"/>
        </w:r>
        <w:r w:rsidR="000551C6">
          <w:rPr>
            <w:noProof/>
            <w:webHidden/>
          </w:rPr>
          <w:t>44</w:t>
        </w:r>
        <w:r w:rsidR="000551C6">
          <w:rPr>
            <w:noProof/>
            <w:webHidden/>
          </w:rPr>
          <w:fldChar w:fldCharType="end"/>
        </w:r>
      </w:hyperlink>
    </w:p>
    <w:p w14:paraId="7CB5DDC5" w14:textId="71F5F925" w:rsidR="000551C6" w:rsidRDefault="0052033D">
      <w:pPr>
        <w:pStyle w:val="31"/>
        <w:tabs>
          <w:tab w:val="left" w:pos="1200"/>
          <w:tab w:val="right" w:leader="dot" w:pos="8630"/>
        </w:tabs>
        <w:rPr>
          <w:rFonts w:eastAsiaTheme="minorEastAsia"/>
          <w:i w:val="0"/>
          <w:iCs w:val="0"/>
          <w:noProof/>
          <w:kern w:val="2"/>
          <w:sz w:val="21"/>
          <w:szCs w:val="22"/>
        </w:rPr>
      </w:pPr>
      <w:hyperlink w:anchor="_Toc477859830" w:history="1">
        <w:r w:rsidR="000551C6" w:rsidRPr="00017A1F">
          <w:rPr>
            <w:rStyle w:val="af3"/>
            <w:noProof/>
          </w:rPr>
          <w:t>3.4.2.</w:t>
        </w:r>
        <w:r w:rsidR="000551C6">
          <w:rPr>
            <w:rFonts w:eastAsiaTheme="minorEastAsia"/>
            <w:i w:val="0"/>
            <w:iCs w:val="0"/>
            <w:noProof/>
            <w:kern w:val="2"/>
            <w:sz w:val="21"/>
            <w:szCs w:val="22"/>
          </w:rPr>
          <w:tab/>
        </w:r>
        <w:r w:rsidR="000551C6" w:rsidRPr="00017A1F">
          <w:rPr>
            <w:rStyle w:val="af3"/>
            <w:noProof/>
          </w:rPr>
          <w:t>问题分析</w:t>
        </w:r>
        <w:r w:rsidR="000551C6">
          <w:rPr>
            <w:noProof/>
            <w:webHidden/>
          </w:rPr>
          <w:tab/>
        </w:r>
        <w:r w:rsidR="000551C6">
          <w:rPr>
            <w:noProof/>
            <w:webHidden/>
          </w:rPr>
          <w:fldChar w:fldCharType="begin"/>
        </w:r>
        <w:r w:rsidR="000551C6">
          <w:rPr>
            <w:noProof/>
            <w:webHidden/>
          </w:rPr>
          <w:instrText xml:space="preserve"> PAGEREF _Toc477859830 \h </w:instrText>
        </w:r>
        <w:r w:rsidR="000551C6">
          <w:rPr>
            <w:noProof/>
            <w:webHidden/>
          </w:rPr>
        </w:r>
        <w:r w:rsidR="000551C6">
          <w:rPr>
            <w:noProof/>
            <w:webHidden/>
          </w:rPr>
          <w:fldChar w:fldCharType="separate"/>
        </w:r>
        <w:r w:rsidR="000551C6">
          <w:rPr>
            <w:noProof/>
            <w:webHidden/>
          </w:rPr>
          <w:t>46</w:t>
        </w:r>
        <w:r w:rsidR="000551C6">
          <w:rPr>
            <w:noProof/>
            <w:webHidden/>
          </w:rPr>
          <w:fldChar w:fldCharType="end"/>
        </w:r>
      </w:hyperlink>
    </w:p>
    <w:p w14:paraId="6809D0B7" w14:textId="335F5EBE" w:rsidR="000551C6" w:rsidRDefault="0052033D">
      <w:pPr>
        <w:pStyle w:val="31"/>
        <w:tabs>
          <w:tab w:val="left" w:pos="1200"/>
          <w:tab w:val="right" w:leader="dot" w:pos="8630"/>
        </w:tabs>
        <w:rPr>
          <w:rFonts w:eastAsiaTheme="minorEastAsia"/>
          <w:i w:val="0"/>
          <w:iCs w:val="0"/>
          <w:noProof/>
          <w:kern w:val="2"/>
          <w:sz w:val="21"/>
          <w:szCs w:val="22"/>
        </w:rPr>
      </w:pPr>
      <w:hyperlink w:anchor="_Toc477859831" w:history="1">
        <w:r w:rsidR="000551C6" w:rsidRPr="00017A1F">
          <w:rPr>
            <w:rStyle w:val="af3"/>
            <w:noProof/>
          </w:rPr>
          <w:t>3.4.3.</w:t>
        </w:r>
        <w:r w:rsidR="000551C6">
          <w:rPr>
            <w:rFonts w:eastAsiaTheme="minorEastAsia"/>
            <w:i w:val="0"/>
            <w:iCs w:val="0"/>
            <w:noProof/>
            <w:kern w:val="2"/>
            <w:sz w:val="21"/>
            <w:szCs w:val="22"/>
          </w:rPr>
          <w:tab/>
        </w:r>
        <w:r w:rsidR="000551C6" w:rsidRPr="00017A1F">
          <w:rPr>
            <w:rStyle w:val="af3"/>
            <w:noProof/>
          </w:rPr>
          <w:t>假设生成</w:t>
        </w:r>
        <w:r w:rsidR="000551C6">
          <w:rPr>
            <w:noProof/>
            <w:webHidden/>
          </w:rPr>
          <w:tab/>
        </w:r>
        <w:r w:rsidR="000551C6">
          <w:rPr>
            <w:noProof/>
            <w:webHidden/>
          </w:rPr>
          <w:fldChar w:fldCharType="begin"/>
        </w:r>
        <w:r w:rsidR="000551C6">
          <w:rPr>
            <w:noProof/>
            <w:webHidden/>
          </w:rPr>
          <w:instrText xml:space="preserve"> PAGEREF _Toc477859831 \h </w:instrText>
        </w:r>
        <w:r w:rsidR="000551C6">
          <w:rPr>
            <w:noProof/>
            <w:webHidden/>
          </w:rPr>
        </w:r>
        <w:r w:rsidR="000551C6">
          <w:rPr>
            <w:noProof/>
            <w:webHidden/>
          </w:rPr>
          <w:fldChar w:fldCharType="separate"/>
        </w:r>
        <w:r w:rsidR="000551C6">
          <w:rPr>
            <w:noProof/>
            <w:webHidden/>
          </w:rPr>
          <w:t>47</w:t>
        </w:r>
        <w:r w:rsidR="000551C6">
          <w:rPr>
            <w:noProof/>
            <w:webHidden/>
          </w:rPr>
          <w:fldChar w:fldCharType="end"/>
        </w:r>
      </w:hyperlink>
    </w:p>
    <w:p w14:paraId="5B98E9F3" w14:textId="0FF295A3" w:rsidR="000551C6" w:rsidRDefault="0052033D">
      <w:pPr>
        <w:pStyle w:val="31"/>
        <w:tabs>
          <w:tab w:val="left" w:pos="1200"/>
          <w:tab w:val="right" w:leader="dot" w:pos="8630"/>
        </w:tabs>
        <w:rPr>
          <w:rFonts w:eastAsiaTheme="minorEastAsia"/>
          <w:i w:val="0"/>
          <w:iCs w:val="0"/>
          <w:noProof/>
          <w:kern w:val="2"/>
          <w:sz w:val="21"/>
          <w:szCs w:val="22"/>
        </w:rPr>
      </w:pPr>
      <w:hyperlink w:anchor="_Toc477859832" w:history="1">
        <w:r w:rsidR="000551C6" w:rsidRPr="00017A1F">
          <w:rPr>
            <w:rStyle w:val="af3"/>
            <w:noProof/>
          </w:rPr>
          <w:t>3.4.4.</w:t>
        </w:r>
        <w:r w:rsidR="000551C6">
          <w:rPr>
            <w:rFonts w:eastAsiaTheme="minorEastAsia"/>
            <w:i w:val="0"/>
            <w:iCs w:val="0"/>
            <w:noProof/>
            <w:kern w:val="2"/>
            <w:sz w:val="21"/>
            <w:szCs w:val="22"/>
          </w:rPr>
          <w:tab/>
        </w:r>
        <w:r w:rsidR="000551C6" w:rsidRPr="00017A1F">
          <w:rPr>
            <w:rStyle w:val="af3"/>
            <w:noProof/>
          </w:rPr>
          <w:t>最终答案生成</w:t>
        </w:r>
        <w:r w:rsidR="000551C6">
          <w:rPr>
            <w:noProof/>
            <w:webHidden/>
          </w:rPr>
          <w:tab/>
        </w:r>
        <w:r w:rsidR="000551C6">
          <w:rPr>
            <w:noProof/>
            <w:webHidden/>
          </w:rPr>
          <w:fldChar w:fldCharType="begin"/>
        </w:r>
        <w:r w:rsidR="000551C6">
          <w:rPr>
            <w:noProof/>
            <w:webHidden/>
          </w:rPr>
          <w:instrText xml:space="preserve"> PAGEREF _Toc477859832 \h </w:instrText>
        </w:r>
        <w:r w:rsidR="000551C6">
          <w:rPr>
            <w:noProof/>
            <w:webHidden/>
          </w:rPr>
        </w:r>
        <w:r w:rsidR="000551C6">
          <w:rPr>
            <w:noProof/>
            <w:webHidden/>
          </w:rPr>
          <w:fldChar w:fldCharType="separate"/>
        </w:r>
        <w:r w:rsidR="000551C6">
          <w:rPr>
            <w:noProof/>
            <w:webHidden/>
          </w:rPr>
          <w:t>48</w:t>
        </w:r>
        <w:r w:rsidR="000551C6">
          <w:rPr>
            <w:noProof/>
            <w:webHidden/>
          </w:rPr>
          <w:fldChar w:fldCharType="end"/>
        </w:r>
      </w:hyperlink>
    </w:p>
    <w:p w14:paraId="1453F795" w14:textId="11BDC93C" w:rsidR="000551C6" w:rsidRDefault="0052033D">
      <w:pPr>
        <w:pStyle w:val="21"/>
        <w:tabs>
          <w:tab w:val="left" w:pos="960"/>
          <w:tab w:val="right" w:leader="dot" w:pos="8630"/>
        </w:tabs>
        <w:rPr>
          <w:rFonts w:eastAsiaTheme="minorEastAsia"/>
          <w:smallCaps w:val="0"/>
          <w:noProof/>
          <w:kern w:val="2"/>
          <w:sz w:val="21"/>
          <w:szCs w:val="22"/>
        </w:rPr>
      </w:pPr>
      <w:hyperlink w:anchor="_Toc477859833" w:history="1">
        <w:r w:rsidR="000551C6" w:rsidRPr="00017A1F">
          <w:rPr>
            <w:rStyle w:val="af3"/>
            <w:noProof/>
          </w:rPr>
          <w:t>3.5.</w:t>
        </w:r>
        <w:r w:rsidR="000551C6">
          <w:rPr>
            <w:rFonts w:eastAsiaTheme="minorEastAsia"/>
            <w:smallCaps w:val="0"/>
            <w:noProof/>
            <w:kern w:val="2"/>
            <w:sz w:val="21"/>
            <w:szCs w:val="22"/>
          </w:rPr>
          <w:tab/>
        </w:r>
        <w:r w:rsidR="000551C6" w:rsidRPr="00017A1F">
          <w:rPr>
            <w:rStyle w:val="af3"/>
            <w:noProof/>
          </w:rPr>
          <w:t>参考文献</w:t>
        </w:r>
        <w:r w:rsidR="000551C6">
          <w:rPr>
            <w:noProof/>
            <w:webHidden/>
          </w:rPr>
          <w:tab/>
        </w:r>
        <w:r w:rsidR="000551C6">
          <w:rPr>
            <w:noProof/>
            <w:webHidden/>
          </w:rPr>
          <w:fldChar w:fldCharType="begin"/>
        </w:r>
        <w:r w:rsidR="000551C6">
          <w:rPr>
            <w:noProof/>
            <w:webHidden/>
          </w:rPr>
          <w:instrText xml:space="preserve"> PAGEREF _Toc477859833 \h </w:instrText>
        </w:r>
        <w:r w:rsidR="000551C6">
          <w:rPr>
            <w:noProof/>
            <w:webHidden/>
          </w:rPr>
        </w:r>
        <w:r w:rsidR="000551C6">
          <w:rPr>
            <w:noProof/>
            <w:webHidden/>
          </w:rPr>
          <w:fldChar w:fldCharType="separate"/>
        </w:r>
        <w:r w:rsidR="000551C6">
          <w:rPr>
            <w:noProof/>
            <w:webHidden/>
          </w:rPr>
          <w:t>51</w:t>
        </w:r>
        <w:r w:rsidR="000551C6">
          <w:rPr>
            <w:noProof/>
            <w:webHidden/>
          </w:rPr>
          <w:fldChar w:fldCharType="end"/>
        </w:r>
      </w:hyperlink>
    </w:p>
    <w:p w14:paraId="3B7697F7" w14:textId="18818E91"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7859796"/>
      <w:r>
        <w:rPr>
          <w:rFonts w:hint="eastAsia"/>
        </w:rPr>
        <w:lastRenderedPageBreak/>
        <w:t>图表目录</w:t>
      </w:r>
      <w:bookmarkEnd w:id="2"/>
    </w:p>
    <w:p w14:paraId="4A046671" w14:textId="77777777" w:rsidR="00BA0457" w:rsidRPr="00BA0457" w:rsidRDefault="00BA0457" w:rsidP="00BA0457"/>
    <w:p w14:paraId="3C97ECD6" w14:textId="15EA2BFB" w:rsidR="00F6240D"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89225"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 基于静态分析的特征定位流程</w:t>
        </w:r>
        <w:r w:rsidR="00F6240D">
          <w:rPr>
            <w:noProof/>
            <w:webHidden/>
          </w:rPr>
          <w:tab/>
        </w:r>
        <w:r w:rsidR="00F6240D">
          <w:rPr>
            <w:noProof/>
            <w:webHidden/>
          </w:rPr>
          <w:fldChar w:fldCharType="begin"/>
        </w:r>
        <w:r w:rsidR="00F6240D">
          <w:rPr>
            <w:noProof/>
            <w:webHidden/>
          </w:rPr>
          <w:instrText xml:space="preserve"> PAGEREF _Toc477189225 \h </w:instrText>
        </w:r>
        <w:r w:rsidR="00F6240D">
          <w:rPr>
            <w:noProof/>
            <w:webHidden/>
          </w:rPr>
        </w:r>
        <w:r w:rsidR="00F6240D">
          <w:rPr>
            <w:noProof/>
            <w:webHidden/>
          </w:rPr>
          <w:fldChar w:fldCharType="separate"/>
        </w:r>
        <w:r w:rsidR="00F6240D">
          <w:rPr>
            <w:noProof/>
            <w:webHidden/>
          </w:rPr>
          <w:t>5</w:t>
        </w:r>
        <w:r w:rsidR="00F6240D">
          <w:rPr>
            <w:noProof/>
            <w:webHidden/>
          </w:rPr>
          <w:fldChar w:fldCharType="end"/>
        </w:r>
      </w:hyperlink>
    </w:p>
    <w:p w14:paraId="2B659274" w14:textId="7CA0A1AA" w:rsidR="00F6240D" w:rsidRDefault="0052033D">
      <w:pPr>
        <w:pStyle w:val="afc"/>
        <w:tabs>
          <w:tab w:val="right" w:leader="dot" w:pos="8630"/>
        </w:tabs>
        <w:rPr>
          <w:rFonts w:eastAsiaTheme="minorEastAsia"/>
          <w:smallCaps w:val="0"/>
          <w:noProof/>
          <w:kern w:val="2"/>
          <w:sz w:val="21"/>
          <w:szCs w:val="22"/>
        </w:rPr>
      </w:pPr>
      <w:hyperlink w:anchor="_Toc477189226"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2 特征定位与代码搜索</w:t>
        </w:r>
        <w:r w:rsidR="00F6240D">
          <w:rPr>
            <w:noProof/>
            <w:webHidden/>
          </w:rPr>
          <w:tab/>
        </w:r>
        <w:r w:rsidR="00F6240D">
          <w:rPr>
            <w:noProof/>
            <w:webHidden/>
          </w:rPr>
          <w:fldChar w:fldCharType="begin"/>
        </w:r>
        <w:r w:rsidR="00F6240D">
          <w:rPr>
            <w:noProof/>
            <w:webHidden/>
          </w:rPr>
          <w:instrText xml:space="preserve"> PAGEREF _Toc477189226 \h </w:instrText>
        </w:r>
        <w:r w:rsidR="00F6240D">
          <w:rPr>
            <w:noProof/>
            <w:webHidden/>
          </w:rPr>
        </w:r>
        <w:r w:rsidR="00F6240D">
          <w:rPr>
            <w:noProof/>
            <w:webHidden/>
          </w:rPr>
          <w:fldChar w:fldCharType="separate"/>
        </w:r>
        <w:r w:rsidR="00F6240D">
          <w:rPr>
            <w:noProof/>
            <w:webHidden/>
          </w:rPr>
          <w:t>6</w:t>
        </w:r>
        <w:r w:rsidR="00F6240D">
          <w:rPr>
            <w:noProof/>
            <w:webHidden/>
          </w:rPr>
          <w:fldChar w:fldCharType="end"/>
        </w:r>
      </w:hyperlink>
    </w:p>
    <w:p w14:paraId="72B03545" w14:textId="032B6A9D" w:rsidR="00F6240D" w:rsidRDefault="0052033D">
      <w:pPr>
        <w:pStyle w:val="afc"/>
        <w:tabs>
          <w:tab w:val="right" w:leader="dot" w:pos="8630"/>
        </w:tabs>
        <w:rPr>
          <w:rFonts w:eastAsiaTheme="minorEastAsia"/>
          <w:smallCaps w:val="0"/>
          <w:noProof/>
          <w:kern w:val="2"/>
          <w:sz w:val="21"/>
          <w:szCs w:val="22"/>
        </w:rPr>
      </w:pPr>
      <w:hyperlink w:anchor="_Toc477189227"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3 基于动态分析的特征定位流程</w:t>
        </w:r>
        <w:r w:rsidR="00F6240D">
          <w:rPr>
            <w:noProof/>
            <w:webHidden/>
          </w:rPr>
          <w:tab/>
        </w:r>
        <w:r w:rsidR="00F6240D">
          <w:rPr>
            <w:noProof/>
            <w:webHidden/>
          </w:rPr>
          <w:fldChar w:fldCharType="begin"/>
        </w:r>
        <w:r w:rsidR="00F6240D">
          <w:rPr>
            <w:noProof/>
            <w:webHidden/>
          </w:rPr>
          <w:instrText xml:space="preserve"> PAGEREF _Toc477189227 \h </w:instrText>
        </w:r>
        <w:r w:rsidR="00F6240D">
          <w:rPr>
            <w:noProof/>
            <w:webHidden/>
          </w:rPr>
        </w:r>
        <w:r w:rsidR="00F6240D">
          <w:rPr>
            <w:noProof/>
            <w:webHidden/>
          </w:rPr>
          <w:fldChar w:fldCharType="separate"/>
        </w:r>
        <w:r w:rsidR="00F6240D">
          <w:rPr>
            <w:noProof/>
            <w:webHidden/>
          </w:rPr>
          <w:t>7</w:t>
        </w:r>
        <w:r w:rsidR="00F6240D">
          <w:rPr>
            <w:noProof/>
            <w:webHidden/>
          </w:rPr>
          <w:fldChar w:fldCharType="end"/>
        </w:r>
      </w:hyperlink>
    </w:p>
    <w:p w14:paraId="6CF87CB1" w14:textId="5952351F" w:rsidR="00F6240D" w:rsidRDefault="0052033D">
      <w:pPr>
        <w:pStyle w:val="afc"/>
        <w:tabs>
          <w:tab w:val="right" w:leader="dot" w:pos="8630"/>
        </w:tabs>
        <w:rPr>
          <w:rFonts w:eastAsiaTheme="minorEastAsia"/>
          <w:smallCaps w:val="0"/>
          <w:noProof/>
          <w:kern w:val="2"/>
          <w:sz w:val="21"/>
          <w:szCs w:val="22"/>
        </w:rPr>
      </w:pPr>
      <w:hyperlink w:anchor="_Toc477189228"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4 Wilde的特征定位过程</w:t>
        </w:r>
        <w:r w:rsidR="00F6240D">
          <w:rPr>
            <w:noProof/>
            <w:webHidden/>
          </w:rPr>
          <w:tab/>
        </w:r>
        <w:r w:rsidR="00F6240D">
          <w:rPr>
            <w:noProof/>
            <w:webHidden/>
          </w:rPr>
          <w:fldChar w:fldCharType="begin"/>
        </w:r>
        <w:r w:rsidR="00F6240D">
          <w:rPr>
            <w:noProof/>
            <w:webHidden/>
          </w:rPr>
          <w:instrText xml:space="preserve"> PAGEREF _Toc477189228 \h </w:instrText>
        </w:r>
        <w:r w:rsidR="00F6240D">
          <w:rPr>
            <w:noProof/>
            <w:webHidden/>
          </w:rPr>
        </w:r>
        <w:r w:rsidR="00F6240D">
          <w:rPr>
            <w:noProof/>
            <w:webHidden/>
          </w:rPr>
          <w:fldChar w:fldCharType="separate"/>
        </w:r>
        <w:r w:rsidR="00F6240D">
          <w:rPr>
            <w:noProof/>
            <w:webHidden/>
          </w:rPr>
          <w:t>8</w:t>
        </w:r>
        <w:r w:rsidR="00F6240D">
          <w:rPr>
            <w:noProof/>
            <w:webHidden/>
          </w:rPr>
          <w:fldChar w:fldCharType="end"/>
        </w:r>
      </w:hyperlink>
    </w:p>
    <w:p w14:paraId="13D49068" w14:textId="57329BAE" w:rsidR="00F6240D" w:rsidRDefault="0052033D">
      <w:pPr>
        <w:pStyle w:val="afc"/>
        <w:tabs>
          <w:tab w:val="right" w:leader="dot" w:pos="8630"/>
        </w:tabs>
        <w:rPr>
          <w:rFonts w:eastAsiaTheme="minorEastAsia"/>
          <w:smallCaps w:val="0"/>
          <w:noProof/>
          <w:kern w:val="2"/>
          <w:sz w:val="21"/>
          <w:szCs w:val="22"/>
        </w:rPr>
      </w:pPr>
      <w:hyperlink w:anchor="_Toc477189229"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5 DFT的特征定位过程</w:t>
        </w:r>
        <w:r w:rsidR="00F6240D">
          <w:rPr>
            <w:noProof/>
            <w:webHidden/>
          </w:rPr>
          <w:tab/>
        </w:r>
        <w:r w:rsidR="00F6240D">
          <w:rPr>
            <w:noProof/>
            <w:webHidden/>
          </w:rPr>
          <w:fldChar w:fldCharType="begin"/>
        </w:r>
        <w:r w:rsidR="00F6240D">
          <w:rPr>
            <w:noProof/>
            <w:webHidden/>
          </w:rPr>
          <w:instrText xml:space="preserve"> PAGEREF _Toc477189229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5CB4B43B" w14:textId="491378DF" w:rsidR="00F6240D" w:rsidRDefault="0052033D">
      <w:pPr>
        <w:pStyle w:val="afc"/>
        <w:tabs>
          <w:tab w:val="right" w:leader="dot" w:pos="8630"/>
        </w:tabs>
        <w:rPr>
          <w:rFonts w:eastAsiaTheme="minorEastAsia"/>
          <w:smallCaps w:val="0"/>
          <w:noProof/>
          <w:kern w:val="2"/>
          <w:sz w:val="21"/>
          <w:szCs w:val="22"/>
        </w:rPr>
      </w:pPr>
      <w:hyperlink w:anchor="_Toc477189230"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6基于文本分析的特征定位流程</w:t>
        </w:r>
        <w:r w:rsidR="00F6240D">
          <w:rPr>
            <w:noProof/>
            <w:webHidden/>
          </w:rPr>
          <w:tab/>
        </w:r>
        <w:r w:rsidR="00F6240D">
          <w:rPr>
            <w:noProof/>
            <w:webHidden/>
          </w:rPr>
          <w:fldChar w:fldCharType="begin"/>
        </w:r>
        <w:r w:rsidR="00F6240D">
          <w:rPr>
            <w:noProof/>
            <w:webHidden/>
          </w:rPr>
          <w:instrText xml:space="preserve"> PAGEREF _Toc477189230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1B731C18" w14:textId="5E211132" w:rsidR="00F6240D" w:rsidRDefault="0052033D">
      <w:pPr>
        <w:pStyle w:val="afc"/>
        <w:tabs>
          <w:tab w:val="right" w:leader="dot" w:pos="8630"/>
        </w:tabs>
        <w:rPr>
          <w:rFonts w:eastAsiaTheme="minorEastAsia"/>
          <w:smallCaps w:val="0"/>
          <w:noProof/>
          <w:kern w:val="2"/>
          <w:sz w:val="21"/>
          <w:szCs w:val="22"/>
        </w:rPr>
      </w:pPr>
      <w:hyperlink w:anchor="_Toc477189231"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7 基于LSI的特征定位流程</w:t>
        </w:r>
        <w:r w:rsidR="00F6240D">
          <w:rPr>
            <w:noProof/>
            <w:webHidden/>
          </w:rPr>
          <w:tab/>
        </w:r>
        <w:r w:rsidR="00F6240D">
          <w:rPr>
            <w:noProof/>
            <w:webHidden/>
          </w:rPr>
          <w:fldChar w:fldCharType="begin"/>
        </w:r>
        <w:r w:rsidR="00F6240D">
          <w:rPr>
            <w:noProof/>
            <w:webHidden/>
          </w:rPr>
          <w:instrText xml:space="preserve"> PAGEREF _Toc477189231 \h </w:instrText>
        </w:r>
        <w:r w:rsidR="00F6240D">
          <w:rPr>
            <w:noProof/>
            <w:webHidden/>
          </w:rPr>
        </w:r>
        <w:r w:rsidR="00F6240D">
          <w:rPr>
            <w:noProof/>
            <w:webHidden/>
          </w:rPr>
          <w:fldChar w:fldCharType="separate"/>
        </w:r>
        <w:r w:rsidR="00F6240D">
          <w:rPr>
            <w:noProof/>
            <w:webHidden/>
          </w:rPr>
          <w:t>10</w:t>
        </w:r>
        <w:r w:rsidR="00F6240D">
          <w:rPr>
            <w:noProof/>
            <w:webHidden/>
          </w:rPr>
          <w:fldChar w:fldCharType="end"/>
        </w:r>
      </w:hyperlink>
    </w:p>
    <w:p w14:paraId="2A098456" w14:textId="5B1F70E5" w:rsidR="00F6240D" w:rsidRDefault="0052033D">
      <w:pPr>
        <w:pStyle w:val="afc"/>
        <w:tabs>
          <w:tab w:val="right" w:leader="dot" w:pos="8630"/>
        </w:tabs>
        <w:rPr>
          <w:rFonts w:eastAsiaTheme="minorEastAsia"/>
          <w:smallCaps w:val="0"/>
          <w:noProof/>
          <w:kern w:val="2"/>
          <w:sz w:val="21"/>
          <w:szCs w:val="22"/>
        </w:rPr>
      </w:pPr>
      <w:hyperlink w:anchor="_Toc477189232"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8 SPR特征定位流程</w:t>
        </w:r>
        <w:r w:rsidR="00F6240D">
          <w:rPr>
            <w:noProof/>
            <w:webHidden/>
          </w:rPr>
          <w:tab/>
        </w:r>
        <w:r w:rsidR="00F6240D">
          <w:rPr>
            <w:noProof/>
            <w:webHidden/>
          </w:rPr>
          <w:fldChar w:fldCharType="begin"/>
        </w:r>
        <w:r w:rsidR="00F6240D">
          <w:rPr>
            <w:noProof/>
            <w:webHidden/>
          </w:rPr>
          <w:instrText xml:space="preserve"> PAGEREF _Toc477189232 \h </w:instrText>
        </w:r>
        <w:r w:rsidR="00F6240D">
          <w:rPr>
            <w:noProof/>
            <w:webHidden/>
          </w:rPr>
        </w:r>
        <w:r w:rsidR="00F6240D">
          <w:rPr>
            <w:noProof/>
            <w:webHidden/>
          </w:rPr>
          <w:fldChar w:fldCharType="separate"/>
        </w:r>
        <w:r w:rsidR="00F6240D">
          <w:rPr>
            <w:noProof/>
            <w:webHidden/>
          </w:rPr>
          <w:t>13</w:t>
        </w:r>
        <w:r w:rsidR="00F6240D">
          <w:rPr>
            <w:noProof/>
            <w:webHidden/>
          </w:rPr>
          <w:fldChar w:fldCharType="end"/>
        </w:r>
      </w:hyperlink>
    </w:p>
    <w:p w14:paraId="4A2692E3" w14:textId="12863494" w:rsidR="00F6240D" w:rsidRDefault="0052033D">
      <w:pPr>
        <w:pStyle w:val="afc"/>
        <w:tabs>
          <w:tab w:val="right" w:leader="dot" w:pos="8630"/>
        </w:tabs>
        <w:rPr>
          <w:rFonts w:eastAsiaTheme="minorEastAsia"/>
          <w:smallCaps w:val="0"/>
          <w:noProof/>
          <w:kern w:val="2"/>
          <w:sz w:val="21"/>
          <w:szCs w:val="22"/>
        </w:rPr>
      </w:pPr>
      <w:hyperlink w:anchor="_Toc477189233"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9 SNIAFL特征定位流程</w:t>
        </w:r>
        <w:r w:rsidR="00F6240D">
          <w:rPr>
            <w:noProof/>
            <w:webHidden/>
          </w:rPr>
          <w:tab/>
        </w:r>
        <w:r w:rsidR="00F6240D">
          <w:rPr>
            <w:noProof/>
            <w:webHidden/>
          </w:rPr>
          <w:fldChar w:fldCharType="begin"/>
        </w:r>
        <w:r w:rsidR="00F6240D">
          <w:rPr>
            <w:noProof/>
            <w:webHidden/>
          </w:rPr>
          <w:instrText xml:space="preserve"> PAGEREF _Toc477189233 \h </w:instrText>
        </w:r>
        <w:r w:rsidR="00F6240D">
          <w:rPr>
            <w:noProof/>
            <w:webHidden/>
          </w:rPr>
        </w:r>
        <w:r w:rsidR="00F6240D">
          <w:rPr>
            <w:noProof/>
            <w:webHidden/>
          </w:rPr>
          <w:fldChar w:fldCharType="separate"/>
        </w:r>
        <w:r w:rsidR="00F6240D">
          <w:rPr>
            <w:noProof/>
            <w:webHidden/>
          </w:rPr>
          <w:t>14</w:t>
        </w:r>
        <w:r w:rsidR="00F6240D">
          <w:rPr>
            <w:noProof/>
            <w:webHidden/>
          </w:rPr>
          <w:fldChar w:fldCharType="end"/>
        </w:r>
      </w:hyperlink>
    </w:p>
    <w:p w14:paraId="44DDD86B" w14:textId="5B28EED4" w:rsidR="00F6240D" w:rsidRDefault="0052033D">
      <w:pPr>
        <w:pStyle w:val="afc"/>
        <w:tabs>
          <w:tab w:val="right" w:leader="dot" w:pos="8630"/>
        </w:tabs>
        <w:rPr>
          <w:rFonts w:eastAsiaTheme="minorEastAsia"/>
          <w:smallCaps w:val="0"/>
          <w:noProof/>
          <w:kern w:val="2"/>
          <w:sz w:val="21"/>
          <w:szCs w:val="22"/>
        </w:rPr>
      </w:pPr>
      <w:hyperlink w:anchor="_Toc477189234"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10 PROMESIR特征定位流程</w:t>
        </w:r>
        <w:r w:rsidR="00F6240D">
          <w:rPr>
            <w:noProof/>
            <w:webHidden/>
          </w:rPr>
          <w:tab/>
        </w:r>
        <w:r w:rsidR="00F6240D">
          <w:rPr>
            <w:noProof/>
            <w:webHidden/>
          </w:rPr>
          <w:fldChar w:fldCharType="begin"/>
        </w:r>
        <w:r w:rsidR="00F6240D">
          <w:rPr>
            <w:noProof/>
            <w:webHidden/>
          </w:rPr>
          <w:instrText xml:space="preserve"> PAGEREF _Toc477189234 \h </w:instrText>
        </w:r>
        <w:r w:rsidR="00F6240D">
          <w:rPr>
            <w:noProof/>
            <w:webHidden/>
          </w:rPr>
        </w:r>
        <w:r w:rsidR="00F6240D">
          <w:rPr>
            <w:noProof/>
            <w:webHidden/>
          </w:rPr>
          <w:fldChar w:fldCharType="separate"/>
        </w:r>
        <w:r w:rsidR="00F6240D">
          <w:rPr>
            <w:noProof/>
            <w:webHidden/>
          </w:rPr>
          <w:t>15</w:t>
        </w:r>
        <w:r w:rsidR="00F6240D">
          <w:rPr>
            <w:noProof/>
            <w:webHidden/>
          </w:rPr>
          <w:fldChar w:fldCharType="end"/>
        </w:r>
      </w:hyperlink>
    </w:p>
    <w:p w14:paraId="0DC4656E" w14:textId="31B7F4E3" w:rsidR="00F6240D" w:rsidRDefault="0052033D">
      <w:pPr>
        <w:pStyle w:val="afc"/>
        <w:tabs>
          <w:tab w:val="right" w:leader="dot" w:pos="8630"/>
        </w:tabs>
        <w:rPr>
          <w:rFonts w:eastAsiaTheme="minorEastAsia"/>
          <w:smallCaps w:val="0"/>
          <w:noProof/>
          <w:kern w:val="2"/>
          <w:sz w:val="21"/>
          <w:szCs w:val="22"/>
        </w:rPr>
      </w:pPr>
      <w:hyperlink w:anchor="_Toc477189235"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 问答系统结构图</w:t>
        </w:r>
        <w:r w:rsidR="00F6240D">
          <w:rPr>
            <w:noProof/>
            <w:webHidden/>
          </w:rPr>
          <w:tab/>
        </w:r>
        <w:r w:rsidR="00F6240D">
          <w:rPr>
            <w:noProof/>
            <w:webHidden/>
          </w:rPr>
          <w:fldChar w:fldCharType="begin"/>
        </w:r>
        <w:r w:rsidR="00F6240D">
          <w:rPr>
            <w:noProof/>
            <w:webHidden/>
          </w:rPr>
          <w:instrText xml:space="preserve"> PAGEREF _Toc477189235 \h </w:instrText>
        </w:r>
        <w:r w:rsidR="00F6240D">
          <w:rPr>
            <w:noProof/>
            <w:webHidden/>
          </w:rPr>
        </w:r>
        <w:r w:rsidR="00F6240D">
          <w:rPr>
            <w:noProof/>
            <w:webHidden/>
          </w:rPr>
          <w:fldChar w:fldCharType="separate"/>
        </w:r>
        <w:r w:rsidR="00F6240D">
          <w:rPr>
            <w:noProof/>
            <w:webHidden/>
          </w:rPr>
          <w:t>26</w:t>
        </w:r>
        <w:r w:rsidR="00F6240D">
          <w:rPr>
            <w:noProof/>
            <w:webHidden/>
          </w:rPr>
          <w:fldChar w:fldCharType="end"/>
        </w:r>
      </w:hyperlink>
    </w:p>
    <w:p w14:paraId="4273D74C" w14:textId="01C8EDA6" w:rsidR="00F6240D" w:rsidRDefault="0052033D">
      <w:pPr>
        <w:pStyle w:val="afc"/>
        <w:tabs>
          <w:tab w:val="right" w:leader="dot" w:pos="8630"/>
        </w:tabs>
        <w:rPr>
          <w:rFonts w:eastAsiaTheme="minorEastAsia"/>
          <w:smallCaps w:val="0"/>
          <w:noProof/>
          <w:kern w:val="2"/>
          <w:sz w:val="21"/>
          <w:szCs w:val="22"/>
        </w:rPr>
      </w:pPr>
      <w:hyperlink w:anchor="_Toc477189236"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2 问题分类及其在TREC数据集上的分布</w:t>
        </w:r>
        <w:r w:rsidR="00F6240D">
          <w:rPr>
            <w:noProof/>
            <w:webHidden/>
          </w:rPr>
          <w:tab/>
        </w:r>
        <w:r w:rsidR="00F6240D">
          <w:rPr>
            <w:noProof/>
            <w:webHidden/>
          </w:rPr>
          <w:fldChar w:fldCharType="begin"/>
        </w:r>
        <w:r w:rsidR="00F6240D">
          <w:rPr>
            <w:noProof/>
            <w:webHidden/>
          </w:rPr>
          <w:instrText xml:space="preserve"> PAGEREF _Toc477189236 \h </w:instrText>
        </w:r>
        <w:r w:rsidR="00F6240D">
          <w:rPr>
            <w:noProof/>
            <w:webHidden/>
          </w:rPr>
        </w:r>
        <w:r w:rsidR="00F6240D">
          <w:rPr>
            <w:noProof/>
            <w:webHidden/>
          </w:rPr>
          <w:fldChar w:fldCharType="separate"/>
        </w:r>
        <w:r w:rsidR="00F6240D">
          <w:rPr>
            <w:noProof/>
            <w:webHidden/>
          </w:rPr>
          <w:t>27</w:t>
        </w:r>
        <w:r w:rsidR="00F6240D">
          <w:rPr>
            <w:noProof/>
            <w:webHidden/>
          </w:rPr>
          <w:fldChar w:fldCharType="end"/>
        </w:r>
      </w:hyperlink>
    </w:p>
    <w:p w14:paraId="71174A22" w14:textId="2AA99D13" w:rsidR="00F6240D" w:rsidRDefault="0052033D">
      <w:pPr>
        <w:pStyle w:val="afc"/>
        <w:tabs>
          <w:tab w:val="right" w:leader="dot" w:pos="8630"/>
        </w:tabs>
        <w:rPr>
          <w:rFonts w:eastAsiaTheme="minorEastAsia"/>
          <w:smallCaps w:val="0"/>
          <w:noProof/>
          <w:kern w:val="2"/>
          <w:sz w:val="21"/>
          <w:szCs w:val="22"/>
        </w:rPr>
      </w:pPr>
      <w:hyperlink w:anchor="_Toc477189237"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3基于层次结构分类器的问题分类方法</w:t>
        </w:r>
        <w:r w:rsidR="00F6240D">
          <w:rPr>
            <w:noProof/>
            <w:webHidden/>
          </w:rPr>
          <w:tab/>
        </w:r>
        <w:r w:rsidR="00F6240D">
          <w:rPr>
            <w:noProof/>
            <w:webHidden/>
          </w:rPr>
          <w:fldChar w:fldCharType="begin"/>
        </w:r>
        <w:r w:rsidR="00F6240D">
          <w:rPr>
            <w:noProof/>
            <w:webHidden/>
          </w:rPr>
          <w:instrText xml:space="preserve"> PAGEREF _Toc477189237 \h </w:instrText>
        </w:r>
        <w:r w:rsidR="00F6240D">
          <w:rPr>
            <w:noProof/>
            <w:webHidden/>
          </w:rPr>
        </w:r>
        <w:r w:rsidR="00F6240D">
          <w:rPr>
            <w:noProof/>
            <w:webHidden/>
          </w:rPr>
          <w:fldChar w:fldCharType="separate"/>
        </w:r>
        <w:r w:rsidR="00F6240D">
          <w:rPr>
            <w:noProof/>
            <w:webHidden/>
          </w:rPr>
          <w:t>28</w:t>
        </w:r>
        <w:r w:rsidR="00F6240D">
          <w:rPr>
            <w:noProof/>
            <w:webHidden/>
          </w:rPr>
          <w:fldChar w:fldCharType="end"/>
        </w:r>
      </w:hyperlink>
    </w:p>
    <w:p w14:paraId="2583FE27" w14:textId="4D812F72" w:rsidR="00F6240D" w:rsidRDefault="0052033D">
      <w:pPr>
        <w:pStyle w:val="afc"/>
        <w:tabs>
          <w:tab w:val="right" w:leader="dot" w:pos="8630"/>
        </w:tabs>
        <w:rPr>
          <w:rFonts w:eastAsiaTheme="minorEastAsia"/>
          <w:smallCaps w:val="0"/>
          <w:noProof/>
          <w:kern w:val="2"/>
          <w:sz w:val="21"/>
          <w:szCs w:val="22"/>
        </w:rPr>
      </w:pPr>
      <w:hyperlink w:anchor="_Toc477189238"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4 问题模版信息抽取示例</w:t>
        </w:r>
        <w:r w:rsidR="00F6240D">
          <w:rPr>
            <w:noProof/>
            <w:webHidden/>
          </w:rPr>
          <w:tab/>
        </w:r>
        <w:r w:rsidR="00F6240D">
          <w:rPr>
            <w:noProof/>
            <w:webHidden/>
          </w:rPr>
          <w:fldChar w:fldCharType="begin"/>
        </w:r>
        <w:r w:rsidR="00F6240D">
          <w:rPr>
            <w:noProof/>
            <w:webHidden/>
          </w:rPr>
          <w:instrText xml:space="preserve"> PAGEREF _Toc477189238 \h </w:instrText>
        </w:r>
        <w:r w:rsidR="00F6240D">
          <w:rPr>
            <w:noProof/>
            <w:webHidden/>
          </w:rPr>
        </w:r>
        <w:r w:rsidR="00F6240D">
          <w:rPr>
            <w:noProof/>
            <w:webHidden/>
          </w:rPr>
          <w:fldChar w:fldCharType="separate"/>
        </w:r>
        <w:r w:rsidR="00F6240D">
          <w:rPr>
            <w:noProof/>
            <w:webHidden/>
          </w:rPr>
          <w:t>29</w:t>
        </w:r>
        <w:r w:rsidR="00F6240D">
          <w:rPr>
            <w:noProof/>
            <w:webHidden/>
          </w:rPr>
          <w:fldChar w:fldCharType="end"/>
        </w:r>
      </w:hyperlink>
    </w:p>
    <w:p w14:paraId="53B9E520" w14:textId="5550041F" w:rsidR="00F6240D" w:rsidRDefault="0052033D">
      <w:pPr>
        <w:pStyle w:val="afc"/>
        <w:tabs>
          <w:tab w:val="right" w:leader="dot" w:pos="8630"/>
        </w:tabs>
        <w:rPr>
          <w:rFonts w:eastAsiaTheme="minorEastAsia"/>
          <w:smallCaps w:val="0"/>
          <w:noProof/>
          <w:kern w:val="2"/>
          <w:sz w:val="21"/>
          <w:szCs w:val="22"/>
        </w:rPr>
      </w:pPr>
      <w:hyperlink w:anchor="_Toc477189239"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5 语义模版的形式化定义</w:t>
        </w:r>
        <w:r w:rsidR="00F6240D">
          <w:rPr>
            <w:noProof/>
            <w:webHidden/>
          </w:rPr>
          <w:tab/>
        </w:r>
        <w:r w:rsidR="00F6240D">
          <w:rPr>
            <w:noProof/>
            <w:webHidden/>
          </w:rPr>
          <w:fldChar w:fldCharType="begin"/>
        </w:r>
        <w:r w:rsidR="00F6240D">
          <w:rPr>
            <w:noProof/>
            <w:webHidden/>
          </w:rPr>
          <w:instrText xml:space="preserve"> PAGEREF _Toc477189239 \h </w:instrText>
        </w:r>
        <w:r w:rsidR="00F6240D">
          <w:rPr>
            <w:noProof/>
            <w:webHidden/>
          </w:rPr>
        </w:r>
        <w:r w:rsidR="00F6240D">
          <w:rPr>
            <w:noProof/>
            <w:webHidden/>
          </w:rPr>
          <w:fldChar w:fldCharType="separate"/>
        </w:r>
        <w:r w:rsidR="00F6240D">
          <w:rPr>
            <w:noProof/>
            <w:webHidden/>
          </w:rPr>
          <w:t>30</w:t>
        </w:r>
        <w:r w:rsidR="00F6240D">
          <w:rPr>
            <w:noProof/>
            <w:webHidden/>
          </w:rPr>
          <w:fldChar w:fldCharType="end"/>
        </w:r>
      </w:hyperlink>
    </w:p>
    <w:p w14:paraId="1D97D6FE" w14:textId="4F47D8E7" w:rsidR="00F6240D" w:rsidRDefault="0052033D">
      <w:pPr>
        <w:pStyle w:val="afc"/>
        <w:tabs>
          <w:tab w:val="right" w:leader="dot" w:pos="8630"/>
        </w:tabs>
        <w:rPr>
          <w:rFonts w:eastAsiaTheme="minorEastAsia"/>
          <w:smallCaps w:val="0"/>
          <w:noProof/>
          <w:kern w:val="2"/>
          <w:sz w:val="21"/>
          <w:szCs w:val="22"/>
        </w:rPr>
      </w:pPr>
      <w:hyperlink w:anchor="_Toc477189240"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6 语义模版的使用示例</w:t>
        </w:r>
        <w:r w:rsidR="00F6240D">
          <w:rPr>
            <w:noProof/>
            <w:webHidden/>
          </w:rPr>
          <w:tab/>
        </w:r>
        <w:r w:rsidR="00F6240D">
          <w:rPr>
            <w:noProof/>
            <w:webHidden/>
          </w:rPr>
          <w:fldChar w:fldCharType="begin"/>
        </w:r>
        <w:r w:rsidR="00F6240D">
          <w:rPr>
            <w:noProof/>
            <w:webHidden/>
          </w:rPr>
          <w:instrText xml:space="preserve"> PAGEREF _Toc477189240 \h </w:instrText>
        </w:r>
        <w:r w:rsidR="00F6240D">
          <w:rPr>
            <w:noProof/>
            <w:webHidden/>
          </w:rPr>
        </w:r>
        <w:r w:rsidR="00F6240D">
          <w:rPr>
            <w:noProof/>
            <w:webHidden/>
          </w:rPr>
          <w:fldChar w:fldCharType="separate"/>
        </w:r>
        <w:r w:rsidR="00F6240D">
          <w:rPr>
            <w:noProof/>
            <w:webHidden/>
          </w:rPr>
          <w:t>31</w:t>
        </w:r>
        <w:r w:rsidR="00F6240D">
          <w:rPr>
            <w:noProof/>
            <w:webHidden/>
          </w:rPr>
          <w:fldChar w:fldCharType="end"/>
        </w:r>
      </w:hyperlink>
    </w:p>
    <w:p w14:paraId="651F83FF" w14:textId="757BEA88" w:rsidR="00F6240D" w:rsidRDefault="0052033D">
      <w:pPr>
        <w:pStyle w:val="afc"/>
        <w:tabs>
          <w:tab w:val="right" w:leader="dot" w:pos="8630"/>
        </w:tabs>
        <w:rPr>
          <w:rFonts w:eastAsiaTheme="minorEastAsia"/>
          <w:smallCaps w:val="0"/>
          <w:noProof/>
          <w:kern w:val="2"/>
          <w:sz w:val="21"/>
          <w:szCs w:val="22"/>
        </w:rPr>
      </w:pPr>
      <w:hyperlink w:anchor="_Toc477189241"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7 IBM Watson的整体架构</w:t>
        </w:r>
        <w:r w:rsidR="00F6240D">
          <w:rPr>
            <w:noProof/>
            <w:webHidden/>
          </w:rPr>
          <w:tab/>
        </w:r>
        <w:r w:rsidR="00F6240D">
          <w:rPr>
            <w:noProof/>
            <w:webHidden/>
          </w:rPr>
          <w:fldChar w:fldCharType="begin"/>
        </w:r>
        <w:r w:rsidR="00F6240D">
          <w:rPr>
            <w:noProof/>
            <w:webHidden/>
          </w:rPr>
          <w:instrText xml:space="preserve"> PAGEREF _Toc477189241 \h </w:instrText>
        </w:r>
        <w:r w:rsidR="00F6240D">
          <w:rPr>
            <w:noProof/>
            <w:webHidden/>
          </w:rPr>
        </w:r>
        <w:r w:rsidR="00F6240D">
          <w:rPr>
            <w:noProof/>
            <w:webHidden/>
          </w:rPr>
          <w:fldChar w:fldCharType="separate"/>
        </w:r>
        <w:r w:rsidR="00F6240D">
          <w:rPr>
            <w:noProof/>
            <w:webHidden/>
          </w:rPr>
          <w:t>38</w:t>
        </w:r>
        <w:r w:rsidR="00F6240D">
          <w:rPr>
            <w:noProof/>
            <w:webHidden/>
          </w:rPr>
          <w:fldChar w:fldCharType="end"/>
        </w:r>
      </w:hyperlink>
    </w:p>
    <w:p w14:paraId="0517B08C" w14:textId="5494E80F" w:rsidR="00F6240D" w:rsidRDefault="0052033D">
      <w:pPr>
        <w:pStyle w:val="afc"/>
        <w:tabs>
          <w:tab w:val="right" w:leader="dot" w:pos="8630"/>
        </w:tabs>
        <w:rPr>
          <w:rFonts w:eastAsiaTheme="minorEastAsia"/>
          <w:smallCaps w:val="0"/>
          <w:noProof/>
          <w:kern w:val="2"/>
          <w:sz w:val="21"/>
          <w:szCs w:val="22"/>
        </w:rPr>
      </w:pPr>
      <w:hyperlink w:anchor="_Toc477189242"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8 定义类型的语料的一个示例</w:t>
        </w:r>
        <w:r w:rsidR="00F6240D">
          <w:rPr>
            <w:noProof/>
            <w:webHidden/>
          </w:rPr>
          <w:tab/>
        </w:r>
        <w:r w:rsidR="00F6240D">
          <w:rPr>
            <w:noProof/>
            <w:webHidden/>
          </w:rPr>
          <w:fldChar w:fldCharType="begin"/>
        </w:r>
        <w:r w:rsidR="00F6240D">
          <w:rPr>
            <w:noProof/>
            <w:webHidden/>
          </w:rPr>
          <w:instrText xml:space="preserve"> PAGEREF _Toc477189242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78DC9557" w14:textId="5CF086BF" w:rsidR="00F6240D" w:rsidRDefault="0052033D">
      <w:pPr>
        <w:pStyle w:val="afc"/>
        <w:tabs>
          <w:tab w:val="right" w:leader="dot" w:pos="8630"/>
        </w:tabs>
        <w:rPr>
          <w:rFonts w:eastAsiaTheme="minorEastAsia"/>
          <w:smallCaps w:val="0"/>
          <w:noProof/>
          <w:kern w:val="2"/>
          <w:sz w:val="21"/>
          <w:szCs w:val="22"/>
        </w:rPr>
      </w:pPr>
      <w:hyperlink w:anchor="_Toc477189243"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9 对定义类型的语料的重构示例</w:t>
        </w:r>
        <w:r w:rsidR="00F6240D">
          <w:rPr>
            <w:noProof/>
            <w:webHidden/>
          </w:rPr>
          <w:tab/>
        </w:r>
        <w:r w:rsidR="00F6240D">
          <w:rPr>
            <w:noProof/>
            <w:webHidden/>
          </w:rPr>
          <w:fldChar w:fldCharType="begin"/>
        </w:r>
        <w:r w:rsidR="00F6240D">
          <w:rPr>
            <w:noProof/>
            <w:webHidden/>
          </w:rPr>
          <w:instrText xml:space="preserve"> PAGEREF _Toc477189243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415A2A6F" w14:textId="1F354B11" w:rsidR="00F6240D" w:rsidRDefault="0052033D">
      <w:pPr>
        <w:pStyle w:val="afc"/>
        <w:tabs>
          <w:tab w:val="right" w:leader="dot" w:pos="8630"/>
        </w:tabs>
        <w:rPr>
          <w:rFonts w:eastAsiaTheme="minorEastAsia"/>
          <w:smallCaps w:val="0"/>
          <w:noProof/>
          <w:kern w:val="2"/>
          <w:sz w:val="21"/>
          <w:szCs w:val="22"/>
        </w:rPr>
      </w:pPr>
      <w:hyperlink w:anchor="_Toc477189244"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10 信息来源扩展的流程示例</w:t>
        </w:r>
        <w:r w:rsidR="00F6240D">
          <w:rPr>
            <w:noProof/>
            <w:webHidden/>
          </w:rPr>
          <w:tab/>
        </w:r>
        <w:r w:rsidR="00F6240D">
          <w:rPr>
            <w:noProof/>
            <w:webHidden/>
          </w:rPr>
          <w:fldChar w:fldCharType="begin"/>
        </w:r>
        <w:r w:rsidR="00F6240D">
          <w:rPr>
            <w:noProof/>
            <w:webHidden/>
          </w:rPr>
          <w:instrText xml:space="preserve"> PAGEREF _Toc477189244 \h </w:instrText>
        </w:r>
        <w:r w:rsidR="00F6240D">
          <w:rPr>
            <w:noProof/>
            <w:webHidden/>
          </w:rPr>
        </w:r>
        <w:r w:rsidR="00F6240D">
          <w:rPr>
            <w:noProof/>
            <w:webHidden/>
          </w:rPr>
          <w:fldChar w:fldCharType="separate"/>
        </w:r>
        <w:r w:rsidR="00F6240D">
          <w:rPr>
            <w:noProof/>
            <w:webHidden/>
          </w:rPr>
          <w:t>40</w:t>
        </w:r>
        <w:r w:rsidR="00F6240D">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3" w:name="_Toc477859797"/>
      <w:r>
        <w:rPr>
          <w:rFonts w:hint="eastAsia"/>
        </w:rPr>
        <w:t>特征定位技术</w:t>
      </w:r>
      <w:bookmarkEnd w:id="3"/>
    </w:p>
    <w:p w14:paraId="5E43C7CD" w14:textId="77777777" w:rsidR="00D2536E" w:rsidRDefault="00D2536E" w:rsidP="00D2536E">
      <w:pPr>
        <w:pStyle w:val="2"/>
        <w:numPr>
          <w:ilvl w:val="1"/>
          <w:numId w:val="2"/>
        </w:numPr>
      </w:pPr>
      <w:bookmarkStart w:id="4" w:name="_Toc352625237"/>
      <w:bookmarkStart w:id="5" w:name="_Toc477859798"/>
      <w:r>
        <w:rPr>
          <w:rFonts w:hint="eastAsia"/>
        </w:rPr>
        <w:t>背景</w:t>
      </w:r>
      <w:bookmarkEnd w:id="4"/>
      <w:bookmarkEnd w:id="5"/>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Pr="00D22A0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Pr="00D22A0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Pr="00D22A0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Pr="00D22A0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6" w:name="_Toc352625238"/>
      <w:bookmarkStart w:id="7" w:name="_Toc477859799"/>
      <w:r>
        <w:rPr>
          <w:rFonts w:hint="eastAsia"/>
        </w:rPr>
        <w:t>特征定位</w:t>
      </w:r>
      <w:bookmarkEnd w:id="6"/>
      <w:bookmarkEnd w:id="7"/>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8" w:name="_Toc352625239"/>
      <w:bookmarkStart w:id="9" w:name="_Toc477859800"/>
      <w:r w:rsidRPr="004A0770">
        <w:rPr>
          <w:rFonts w:hint="eastAsia"/>
        </w:rPr>
        <w:t>特征</w:t>
      </w:r>
      <w:bookmarkEnd w:id="8"/>
      <w:bookmarkEnd w:id="9"/>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0" w:name="_Toc352625240"/>
      <w:bookmarkStart w:id="11" w:name="_Toc477859801"/>
      <w:r w:rsidRPr="004A0770">
        <w:rPr>
          <w:rFonts w:hint="eastAsia"/>
        </w:rPr>
        <w:t>特征定位</w:t>
      </w:r>
      <w:bookmarkEnd w:id="10"/>
      <w:bookmarkEnd w:id="11"/>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Pr="00D22A0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2" w:name="_Toc352625241"/>
      <w:bookmarkStart w:id="13" w:name="_Toc477859802"/>
      <w:r w:rsidRPr="004C6F2C">
        <w:rPr>
          <w:rFonts w:hint="eastAsia"/>
        </w:rPr>
        <w:t>特征定位的输入</w:t>
      </w:r>
      <w:bookmarkEnd w:id="12"/>
      <w:bookmarkEnd w:id="13"/>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4" w:name="_Toc352625242"/>
      <w:bookmarkStart w:id="15" w:name="_Toc477859803"/>
      <w:r w:rsidRPr="004C6F2C">
        <w:rPr>
          <w:rFonts w:hint="eastAsia"/>
        </w:rPr>
        <w:t>特征定位的输出</w:t>
      </w:r>
      <w:bookmarkEnd w:id="14"/>
      <w:bookmarkEnd w:id="15"/>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6" w:name="_Toc352625243"/>
      <w:bookmarkStart w:id="17" w:name="_Toc477859804"/>
      <w:r>
        <w:rPr>
          <w:rFonts w:hint="eastAsia"/>
        </w:rPr>
        <w:t>相关研究领域</w:t>
      </w:r>
      <w:bookmarkEnd w:id="16"/>
      <w:bookmarkEnd w:id="17"/>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w:t>
      </w:r>
      <w:proofErr w:type="gramStart"/>
      <w:r>
        <w:t>而特征</w:t>
      </w:r>
      <w:proofErr w:type="gramEnd"/>
      <w:r>
        <w:t>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w:t>
      </w:r>
      <w:proofErr w:type="gramStart"/>
      <w:r>
        <w:t>而特征</w:t>
      </w:r>
      <w:proofErr w:type="gramEnd"/>
      <w:r>
        <w:t>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8" w:name="_Toc352625244"/>
      <w:bookmarkStart w:id="19" w:name="_Toc477859805"/>
      <w:r>
        <w:rPr>
          <w:rFonts w:hint="eastAsia"/>
        </w:rPr>
        <w:t>特征定位</w:t>
      </w:r>
      <w:r>
        <w:t>技术</w:t>
      </w:r>
      <w:r w:rsidRPr="000E70F5">
        <w:rPr>
          <w:rFonts w:hint="eastAsia"/>
        </w:rPr>
        <w:t>分类</w:t>
      </w:r>
      <w:bookmarkEnd w:id="18"/>
      <w:bookmarkEnd w:id="19"/>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0" w:name="_Toc352625245"/>
      <w:bookmarkStart w:id="21" w:name="_Toc477859806"/>
      <w:r w:rsidRPr="005E619A">
        <w:rPr>
          <w:rFonts w:hint="eastAsia"/>
        </w:rPr>
        <w:t>研究现状</w:t>
      </w:r>
      <w:bookmarkEnd w:id="20"/>
      <w:bookmarkEnd w:id="21"/>
    </w:p>
    <w:p w14:paraId="15A137B1" w14:textId="77777777" w:rsidR="00D2536E" w:rsidRPr="00432962" w:rsidRDefault="00D2536E" w:rsidP="00D2536E">
      <w:pPr>
        <w:pStyle w:val="3"/>
        <w:numPr>
          <w:ilvl w:val="2"/>
          <w:numId w:val="2"/>
        </w:numPr>
      </w:pPr>
      <w:bookmarkStart w:id="22" w:name="_Toc352625246"/>
      <w:bookmarkStart w:id="23" w:name="_Toc477859807"/>
      <w:r w:rsidRPr="00432962">
        <w:rPr>
          <w:rFonts w:hint="eastAsia"/>
        </w:rPr>
        <w:t>静态</w:t>
      </w:r>
      <w:r>
        <w:rPr>
          <w:rFonts w:hint="eastAsia"/>
        </w:rPr>
        <w:t>特征定位</w:t>
      </w:r>
      <w:r>
        <w:t>技术</w:t>
      </w:r>
      <w:bookmarkEnd w:id="22"/>
      <w:bookmarkEnd w:id="23"/>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BDF48AD" w:rsidR="00D2536E" w:rsidRDefault="00D2536E" w:rsidP="00D2536E">
      <w:pPr>
        <w:pStyle w:val="ae"/>
        <w:jc w:val="center"/>
        <w:rPr>
          <w:rFonts w:asciiTheme="minorEastAsia" w:eastAsiaTheme="minorEastAsia" w:hAnsiTheme="minorEastAsia"/>
          <w:sz w:val="24"/>
          <w:szCs w:val="24"/>
        </w:rPr>
      </w:pPr>
      <w:bookmarkStart w:id="24" w:name="_Ref351298697"/>
      <w:bookmarkStart w:id="25" w:name="_Toc352625285"/>
      <w:bookmarkStart w:id="26" w:name="_Toc477189225"/>
      <w:r w:rsidRPr="00C954E8">
        <w:rPr>
          <w:rFonts w:asciiTheme="minorEastAsia" w:eastAsiaTheme="minorEastAsia" w:hAnsiTheme="minorEastAsia" w:hint="eastAsia"/>
          <w:sz w:val="24"/>
          <w:szCs w:val="24"/>
        </w:rPr>
        <w:t xml:space="preserve">图 </w:t>
      </w:r>
      <w:r w:rsidR="00977AFF" w:rsidRPr="00C954E8">
        <w:rPr>
          <w:rFonts w:asciiTheme="minorEastAsia" w:eastAsiaTheme="minorEastAsia" w:hAnsiTheme="minorEastAsia" w:hint="eastAsia"/>
          <w:sz w:val="24"/>
          <w:szCs w:val="24"/>
        </w:rPr>
        <w:t>1</w:t>
      </w:r>
      <w:r w:rsidRPr="00C954E8">
        <w:rPr>
          <w:rFonts w:asciiTheme="minorEastAsia" w:eastAsiaTheme="minorEastAsia" w:hAnsiTheme="minorEastAsia"/>
          <w:sz w:val="24"/>
          <w:szCs w:val="24"/>
        </w:rPr>
        <w:noBreakHyphen/>
      </w:r>
      <w:r w:rsidRPr="00C954E8">
        <w:rPr>
          <w:rFonts w:asciiTheme="minorEastAsia" w:eastAsiaTheme="minorEastAsia" w:hAnsiTheme="minorEastAsia"/>
          <w:sz w:val="24"/>
          <w:szCs w:val="24"/>
        </w:rPr>
        <w:fldChar w:fldCharType="begin"/>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hint="eastAsia"/>
          <w:sz w:val="24"/>
          <w:szCs w:val="24"/>
        </w:rPr>
        <w:instrText>SEQ 图 \* ARABIC \s 1</w:instrText>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sz w:val="24"/>
          <w:szCs w:val="24"/>
        </w:rPr>
        <w:fldChar w:fldCharType="separate"/>
      </w:r>
      <w:r w:rsidRPr="00C954E8">
        <w:rPr>
          <w:rFonts w:asciiTheme="minorEastAsia" w:eastAsiaTheme="minorEastAsia" w:hAnsiTheme="minorEastAsia"/>
          <w:noProof/>
          <w:sz w:val="24"/>
          <w:szCs w:val="24"/>
        </w:rPr>
        <w:t>1</w:t>
      </w:r>
      <w:r w:rsidRPr="00C954E8">
        <w:rPr>
          <w:rFonts w:asciiTheme="minorEastAsia" w:eastAsiaTheme="minorEastAsia" w:hAnsiTheme="minorEastAsia"/>
          <w:sz w:val="24"/>
          <w:szCs w:val="24"/>
        </w:rPr>
        <w:fldChar w:fldCharType="end"/>
      </w:r>
      <w:bookmarkEnd w:id="24"/>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5"/>
      <w:bookmarkEnd w:id="26"/>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63AA0475" w:rsidR="00D2536E" w:rsidRPr="00863DB3" w:rsidRDefault="00D2536E" w:rsidP="00D2536E">
      <w:pPr>
        <w:pStyle w:val="ae"/>
        <w:jc w:val="center"/>
        <w:rPr>
          <w:rFonts w:asciiTheme="minorEastAsia" w:eastAsiaTheme="minorEastAsia" w:hAnsiTheme="minorEastAsia"/>
          <w:sz w:val="24"/>
          <w:szCs w:val="24"/>
        </w:rPr>
      </w:pPr>
      <w:bookmarkStart w:id="27" w:name="_Ref351298748"/>
      <w:bookmarkStart w:id="28" w:name="_Toc352625286"/>
      <w:bookmarkStart w:id="29" w:name="_Toc477189226"/>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2</w:t>
      </w:r>
      <w:r w:rsidRPr="00863DB3">
        <w:rPr>
          <w:rFonts w:asciiTheme="minorEastAsia" w:eastAsiaTheme="minorEastAsia" w:hAnsiTheme="minorEastAsia"/>
          <w:sz w:val="24"/>
          <w:szCs w:val="24"/>
        </w:rPr>
        <w:fldChar w:fldCharType="end"/>
      </w:r>
      <w:bookmarkEnd w:id="2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8"/>
      <w:bookmarkEnd w:id="29"/>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0" w:name="_Toc352625247"/>
      <w:bookmarkStart w:id="31" w:name="_Toc477859808"/>
      <w:r>
        <w:rPr>
          <w:rFonts w:hint="eastAsia"/>
        </w:rPr>
        <w:t>动</w:t>
      </w:r>
      <w:r w:rsidRPr="00432962">
        <w:rPr>
          <w:rFonts w:hint="eastAsia"/>
        </w:rPr>
        <w:t>态</w:t>
      </w:r>
      <w:r>
        <w:rPr>
          <w:rFonts w:hint="eastAsia"/>
        </w:rPr>
        <w:t>特征</w:t>
      </w:r>
      <w:r>
        <w:t>定位技术</w:t>
      </w:r>
      <w:bookmarkEnd w:id="30"/>
      <w:bookmarkEnd w:id="31"/>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FE8DD99" w:rsidR="00D2536E" w:rsidRPr="00BC1E16" w:rsidRDefault="00D2536E" w:rsidP="00D2536E">
      <w:pPr>
        <w:pStyle w:val="ae"/>
        <w:jc w:val="center"/>
        <w:rPr>
          <w:rFonts w:asciiTheme="minorEastAsia" w:eastAsiaTheme="minorEastAsia" w:hAnsiTheme="minorEastAsia"/>
        </w:rPr>
      </w:pPr>
      <w:bookmarkStart w:id="32" w:name="_Ref351302837"/>
      <w:bookmarkStart w:id="33" w:name="_Toc352625287"/>
      <w:bookmarkStart w:id="34" w:name="_Toc477189227"/>
      <w:r w:rsidRPr="00BC1E16">
        <w:rPr>
          <w:rFonts w:asciiTheme="minorEastAsia" w:eastAsiaTheme="minorEastAsia" w:hAnsiTheme="minorEastAsia" w:hint="eastAsia"/>
        </w:rPr>
        <w:t xml:space="preserve">图 </w:t>
      </w:r>
      <w:r w:rsidR="00977AFF">
        <w:rPr>
          <w:rFonts w:asciiTheme="minorEastAsia" w:eastAsiaTheme="minorEastAsia" w:hAnsiTheme="minorEastAsia" w:hint="eastAsia"/>
        </w:rPr>
        <w:t>1</w:t>
      </w:r>
      <w:r w:rsidRPr="00BC1E16">
        <w:rPr>
          <w:rFonts w:asciiTheme="minorEastAsia" w:eastAsiaTheme="minorEastAsia" w:hAnsiTheme="minorEastAsia"/>
        </w:rPr>
        <w:noBreakHyphen/>
      </w:r>
      <w:r w:rsidRPr="00BC1E16">
        <w:rPr>
          <w:rFonts w:asciiTheme="minorEastAsia" w:eastAsiaTheme="minorEastAsia" w:hAnsiTheme="minorEastAsia"/>
        </w:rPr>
        <w:fldChar w:fldCharType="begin"/>
      </w:r>
      <w:r w:rsidRPr="00BC1E16">
        <w:rPr>
          <w:rFonts w:asciiTheme="minorEastAsia" w:eastAsiaTheme="minorEastAsia" w:hAnsiTheme="minorEastAsia"/>
        </w:rPr>
        <w:instrText xml:space="preserve"> </w:instrText>
      </w:r>
      <w:r w:rsidRPr="00BC1E16">
        <w:rPr>
          <w:rFonts w:asciiTheme="minorEastAsia" w:eastAsiaTheme="minorEastAsia" w:hAnsiTheme="minorEastAsia" w:hint="eastAsia"/>
        </w:rPr>
        <w:instrText>SEQ 图 \* ARABIC \s 1</w:instrText>
      </w:r>
      <w:r w:rsidRPr="00BC1E16">
        <w:rPr>
          <w:rFonts w:asciiTheme="minorEastAsia" w:eastAsiaTheme="minorEastAsia" w:hAnsiTheme="minorEastAsia"/>
        </w:rPr>
        <w:instrText xml:space="preserve"> </w:instrText>
      </w:r>
      <w:r w:rsidRPr="00BC1E16">
        <w:rPr>
          <w:rFonts w:asciiTheme="minorEastAsia" w:eastAsiaTheme="minorEastAsia" w:hAnsiTheme="minorEastAsia"/>
        </w:rPr>
        <w:fldChar w:fldCharType="separate"/>
      </w:r>
      <w:r>
        <w:rPr>
          <w:rFonts w:asciiTheme="minorEastAsia" w:eastAsiaTheme="minorEastAsia" w:hAnsiTheme="minorEastAsia"/>
          <w:noProof/>
        </w:rPr>
        <w:t>3</w:t>
      </w:r>
      <w:r w:rsidRPr="00BC1E16">
        <w:rPr>
          <w:rFonts w:asciiTheme="minorEastAsia" w:eastAsiaTheme="minorEastAsia" w:hAnsiTheme="minorEastAsia"/>
        </w:rPr>
        <w:fldChar w:fldCharType="end"/>
      </w:r>
      <w:bookmarkEnd w:id="32"/>
      <w:r w:rsidRPr="00BC1E16">
        <w:rPr>
          <w:rFonts w:asciiTheme="minorEastAsia" w:eastAsiaTheme="minorEastAsia" w:hAnsiTheme="minorEastAsia"/>
        </w:rPr>
        <w:t xml:space="preserve"> </w:t>
      </w:r>
      <w:r w:rsidRPr="00BC1E16">
        <w:rPr>
          <w:rFonts w:asciiTheme="minorEastAsia" w:eastAsiaTheme="minorEastAsia" w:hAnsiTheme="minorEastAsia" w:hint="eastAsia"/>
        </w:rPr>
        <w:t>基于动态分析的特征定位流程</w:t>
      </w:r>
      <w:bookmarkEnd w:id="33"/>
      <w:bookmarkEnd w:id="34"/>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w:t>
      </w:r>
      <w:proofErr w:type="gramStart"/>
      <w:r>
        <w:rPr>
          <w:rFonts w:ascii="TimesNewRomanPSMT" w:hAnsi="TimesNewRomanPSMT" w:cs="TimesNewRomanPSMT"/>
        </w:rPr>
        <w:t>输入既</w:t>
      </w:r>
      <w:proofErr w:type="gramEnd"/>
      <w:r>
        <w:rPr>
          <w:rFonts w:ascii="TimesNewRomanPSMT" w:hAnsi="TimesNewRomanPSMT" w:cs="TimesNewRomanPSMT"/>
        </w:rPr>
        <w:t>包括执行</w:t>
      </w:r>
      <w:proofErr w:type="gramStart"/>
      <w:r>
        <w:rPr>
          <w:rFonts w:ascii="TimesNewRomanPSMT" w:hAnsi="TimesNewRomanPSMT" w:cs="TimesNewRomanPSMT"/>
        </w:rPr>
        <w:t>某特征</w:t>
      </w:r>
      <w:proofErr w:type="gramEnd"/>
      <w:r>
        <w:rPr>
          <w:rFonts w:ascii="TimesNewRomanPSMT" w:hAnsi="TimesNewRomanPSMT" w:cs="TimesNewRomanPSMT"/>
        </w:rPr>
        <w:t>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w:t>
      </w:r>
      <w:proofErr w:type="gramStart"/>
      <w:r>
        <w:rPr>
          <w:rFonts w:ascii="TimesNewRomanPSMT" w:hAnsi="TimesNewRomanPSMT" w:cs="TimesNewRomanPSMT"/>
        </w:rPr>
        <w:t>某特征</w:t>
      </w:r>
      <w:proofErr w:type="gramEnd"/>
      <w:r>
        <w:rPr>
          <w:rFonts w:ascii="TimesNewRomanPSMT" w:hAnsi="TimesNewRomanPSMT" w:cs="TimesNewRomanPSMT"/>
        </w:rPr>
        <w:t>的测试用例和不执行该特征的测试用例的执行轨迹来进行特征定位的思路</w:t>
      </w:r>
      <w:r>
        <w:rPr>
          <w:rFonts w:ascii="TimesNewRomanPSMT" w:hAnsi="TimesNewRomanPSMT" w:cs="TimesNewRomanPSMT" w:hint="eastAsia"/>
        </w:rPr>
        <w:t>，</w:t>
      </w:r>
      <w:proofErr w:type="gramStart"/>
      <w:r>
        <w:rPr>
          <w:rFonts w:ascii="TimesNewRomanPSMT" w:hAnsi="TimesNewRomanPSMT" w:cs="TimesNewRomanPSMT"/>
        </w:rPr>
        <w:t>被</w:t>
      </w:r>
      <w:r>
        <w:rPr>
          <w:rFonts w:ascii="TimesNewRomanPSMT" w:hAnsi="TimesNewRomanPSMT" w:cs="TimesNewRomanPSMT" w:hint="eastAsia"/>
        </w:rPr>
        <w:t>之后</w:t>
      </w:r>
      <w:proofErr w:type="gramEnd"/>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1A81799F" w:rsidR="00D2536E" w:rsidRPr="00863DB3" w:rsidRDefault="00D2536E" w:rsidP="00D2536E">
      <w:pPr>
        <w:pStyle w:val="ae"/>
        <w:jc w:val="center"/>
        <w:rPr>
          <w:rFonts w:asciiTheme="minorEastAsia" w:eastAsiaTheme="minorEastAsia" w:hAnsiTheme="minorEastAsia"/>
          <w:sz w:val="24"/>
          <w:szCs w:val="24"/>
        </w:rPr>
      </w:pPr>
      <w:bookmarkStart w:id="35" w:name="_Ref351308689"/>
      <w:bookmarkStart w:id="36" w:name="_Toc352625288"/>
      <w:bookmarkStart w:id="37" w:name="_Toc477189228"/>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4</w:t>
      </w:r>
      <w:r w:rsidRPr="00863DB3">
        <w:rPr>
          <w:rFonts w:asciiTheme="minorEastAsia" w:eastAsiaTheme="minorEastAsia" w:hAnsiTheme="minorEastAsia"/>
          <w:sz w:val="24"/>
          <w:szCs w:val="24"/>
        </w:rPr>
        <w:fldChar w:fldCharType="end"/>
      </w:r>
      <w:bookmarkEnd w:id="35"/>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6"/>
      <w:bookmarkEnd w:id="37"/>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w:t>
      </w:r>
      <w:proofErr w:type="gramStart"/>
      <w:r>
        <w:rPr>
          <w:rFonts w:ascii="TimesNewRomanPSMT" w:hAnsi="TimesNewRomanPSMT" w:cs="TimesNewRomanPSMT"/>
        </w:rPr>
        <w:t>某特征</w:t>
      </w:r>
      <w:proofErr w:type="gramEnd"/>
      <w:r>
        <w:rPr>
          <w:rFonts w:ascii="TimesNewRomanPSMT" w:hAnsi="TimesNewRomanPSMT" w:cs="TimesNewRomanPSMT"/>
        </w:rPr>
        <w:t>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5DF09A6F" w:rsidR="00D2536E" w:rsidRPr="00863DB3" w:rsidRDefault="00D2536E" w:rsidP="00D2536E">
      <w:pPr>
        <w:pStyle w:val="ae"/>
        <w:jc w:val="center"/>
        <w:rPr>
          <w:rFonts w:asciiTheme="minorEastAsia" w:eastAsiaTheme="minorEastAsia" w:hAnsiTheme="minorEastAsia"/>
          <w:sz w:val="24"/>
          <w:szCs w:val="24"/>
        </w:rPr>
      </w:pPr>
      <w:bookmarkStart w:id="38" w:name="_Ref351309033"/>
      <w:bookmarkStart w:id="39" w:name="_Toc352625289"/>
      <w:bookmarkStart w:id="40" w:name="_Toc477189229"/>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5</w:t>
      </w:r>
      <w:r w:rsidRPr="00863DB3">
        <w:rPr>
          <w:rFonts w:asciiTheme="minorEastAsia" w:eastAsiaTheme="minorEastAsia" w:hAnsiTheme="minorEastAsia"/>
          <w:sz w:val="24"/>
          <w:szCs w:val="24"/>
        </w:rPr>
        <w:fldChar w:fldCharType="end"/>
      </w:r>
      <w:bookmarkEnd w:id="3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39"/>
      <w:bookmarkEnd w:id="40"/>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proofErr w:type="gramStart"/>
      <w:r>
        <w:rPr>
          <w:rFonts w:ascii="TimesNewRomanPSMT" w:hAnsi="TimesNewRomanPSMT" w:cs="TimesNewRomanPSMT"/>
        </w:rPr>
        <w:t>某特征</w:t>
      </w:r>
      <w:proofErr w:type="gramEnd"/>
      <w:r>
        <w:rPr>
          <w:rFonts w:ascii="TimesNewRomanPSMT" w:hAnsi="TimesNewRomanPSMT" w:cs="TimesNewRomanPSMT"/>
        </w:rPr>
        <w:t>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1" w:name="_Toc352625248"/>
      <w:bookmarkStart w:id="42" w:name="_Toc477859809"/>
      <w:r>
        <w:rPr>
          <w:rFonts w:hint="eastAsia"/>
        </w:rPr>
        <w:t>文本特征</w:t>
      </w:r>
      <w:r>
        <w:t>定位技术</w:t>
      </w:r>
      <w:bookmarkEnd w:id="41"/>
      <w:bookmarkEnd w:id="42"/>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w:t>
      </w:r>
      <w:proofErr w:type="gramStart"/>
      <w:r>
        <w:rPr>
          <w:rFonts w:hint="eastAsia"/>
        </w:rPr>
        <w:t>称</w:t>
      </w:r>
      <w:r>
        <w:t>特征</w:t>
      </w:r>
      <w:proofErr w:type="gramEnd"/>
      <w:r>
        <w:t>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E4995DD" w:rsidR="00D2536E" w:rsidRPr="00863DB3" w:rsidRDefault="00D2536E" w:rsidP="00D2536E">
      <w:pPr>
        <w:pStyle w:val="ae"/>
        <w:jc w:val="center"/>
        <w:rPr>
          <w:rFonts w:asciiTheme="minorEastAsia" w:eastAsiaTheme="minorEastAsia" w:hAnsiTheme="minorEastAsia"/>
          <w:sz w:val="24"/>
          <w:szCs w:val="24"/>
        </w:rPr>
      </w:pPr>
      <w:bookmarkStart w:id="43" w:name="_Ref351310009"/>
      <w:bookmarkStart w:id="44" w:name="_Toc352625290"/>
      <w:bookmarkStart w:id="45" w:name="_Toc477189230"/>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6</w:t>
      </w:r>
      <w:r w:rsidRPr="00863DB3">
        <w:rPr>
          <w:rFonts w:asciiTheme="minorEastAsia" w:eastAsiaTheme="minorEastAsia" w:hAnsiTheme="minorEastAsia"/>
          <w:sz w:val="24"/>
          <w:szCs w:val="24"/>
        </w:rPr>
        <w:fldChar w:fldCharType="end"/>
      </w:r>
      <w:bookmarkEnd w:id="43"/>
      <w:r w:rsidRPr="00863DB3">
        <w:rPr>
          <w:rFonts w:asciiTheme="minorEastAsia" w:eastAsiaTheme="minorEastAsia" w:hAnsiTheme="minorEastAsia" w:hint="eastAsia"/>
          <w:sz w:val="24"/>
          <w:szCs w:val="24"/>
        </w:rPr>
        <w:t>基于文本分析的特征定位流程</w:t>
      </w:r>
      <w:bookmarkEnd w:id="44"/>
      <w:bookmarkEnd w:id="45"/>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proofErr w:type="gramStart"/>
      <w:r>
        <w:rPr>
          <w:rFonts w:hint="eastAsia"/>
        </w:rPr>
        <w:t>二</w:t>
      </w:r>
      <w:proofErr w:type="gramEnd"/>
      <w:r>
        <w:rPr>
          <w:rFonts w:hint="eastAsia"/>
        </w:rPr>
        <w:t>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Pr="00D22A0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w:t>
      </w:r>
      <w:proofErr w:type="gramStart"/>
      <w:r>
        <w:rPr>
          <w:rFonts w:ascii="Calibri" w:hAnsi="Calibri"/>
        </w:rPr>
        <w:t>某特征</w:t>
      </w:r>
      <w:proofErr w:type="gramEnd"/>
      <w:r>
        <w:rPr>
          <w:rFonts w:ascii="Calibri" w:hAnsi="Calibri"/>
        </w:rPr>
        <w:t>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Pr="00D22A0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Pr="00D22A0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proofErr w:type="gramStart"/>
      <w:r>
        <w:t>进行切词等</w:t>
      </w:r>
      <w:proofErr w:type="gramEnd"/>
      <w:r>
        <w:t>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proofErr w:type="gramStart"/>
      <w:r>
        <w:rPr>
          <w:rFonts w:hint="eastAsia"/>
        </w:rPr>
        <w:t>词</w:t>
      </w:r>
      <w:r>
        <w:t>分配</w:t>
      </w:r>
      <w:proofErr w:type="gramEnd"/>
      <w:r>
        <w:t>到不同的文档中，这里的文档可以是</w:t>
      </w:r>
      <w:r>
        <w:rPr>
          <w:rFonts w:hint="eastAsia"/>
        </w:rPr>
        <w:t>不同粒度</w:t>
      </w:r>
      <w:r>
        <w:t>的，例如</w:t>
      </w:r>
      <w:proofErr w:type="gramStart"/>
      <w:r>
        <w:t>类或者</w:t>
      </w:r>
      <w:proofErr w:type="gramEnd"/>
      <w:r>
        <w:t>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Pr="00D22A0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Pr="00D22A0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Pr="00D22A0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7E0EA6F7" w:rsidR="00D2536E" w:rsidRPr="00863DB3" w:rsidRDefault="00D2536E" w:rsidP="00D2536E">
      <w:pPr>
        <w:pStyle w:val="ae"/>
        <w:jc w:val="center"/>
        <w:rPr>
          <w:rFonts w:asciiTheme="minorEastAsia" w:eastAsiaTheme="minorEastAsia" w:hAnsiTheme="minorEastAsia"/>
          <w:sz w:val="24"/>
          <w:szCs w:val="24"/>
        </w:rPr>
      </w:pPr>
      <w:bookmarkStart w:id="46" w:name="_Ref351311192"/>
      <w:bookmarkStart w:id="47" w:name="_Toc352625291"/>
      <w:bookmarkStart w:id="48" w:name="_Toc477189231"/>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7</w:t>
      </w:r>
      <w:r w:rsidRPr="00863DB3">
        <w:rPr>
          <w:rFonts w:asciiTheme="minorEastAsia" w:eastAsiaTheme="minorEastAsia" w:hAnsiTheme="minorEastAsia"/>
          <w:sz w:val="24"/>
          <w:szCs w:val="24"/>
        </w:rPr>
        <w:fldChar w:fldCharType="end"/>
      </w:r>
      <w:bookmarkEnd w:id="46"/>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7"/>
      <w:bookmarkEnd w:id="48"/>
    </w:p>
    <w:p w14:paraId="1328499E" w14:textId="77777777" w:rsidR="00863DB3" w:rsidRPr="00863DB3" w:rsidRDefault="00863DB3" w:rsidP="00863DB3"/>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Pr="00D22A0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w:t>
      </w:r>
      <w:proofErr w:type="gramStart"/>
      <w:r>
        <w:rPr>
          <w:rFonts w:hint="eastAsia"/>
        </w:rPr>
        <w:t>成</w:t>
      </w:r>
      <w:r>
        <w:t>统计</w:t>
      </w:r>
      <w:proofErr w:type="gramEnd"/>
      <w:r>
        <w:t>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w:t>
      </w:r>
      <w:proofErr w:type="gramStart"/>
      <w:r>
        <w:rPr>
          <w:rFonts w:hint="eastAsia"/>
        </w:rPr>
        <w:t>一</w:t>
      </w:r>
      <w:proofErr w:type="gramEnd"/>
      <w:r>
        <w:rPr>
          <w:rFonts w:hint="eastAsia"/>
        </w:rPr>
        <w:t>列表示代码中的一个词语，矩阵中（</w:t>
      </w:r>
      <w:r w:rsidRPr="009B4C30">
        <w:rPr>
          <w:rFonts w:hint="eastAsia"/>
          <w:i/>
        </w:rPr>
        <w:t>i, j</w:t>
      </w:r>
      <w:r>
        <w:rPr>
          <w:rFonts w:hint="eastAsia"/>
        </w:rPr>
        <w:t>）元素表示第</w:t>
      </w:r>
      <w:r w:rsidRPr="009B4C30">
        <w:rPr>
          <w:rFonts w:hint="eastAsia"/>
          <w:i/>
        </w:rPr>
        <w:t>j</w:t>
      </w:r>
      <w:proofErr w:type="gramStart"/>
      <w:r>
        <w:rPr>
          <w:rFonts w:hint="eastAsia"/>
        </w:rPr>
        <w:t>个</w:t>
      </w:r>
      <w:proofErr w:type="gramEnd"/>
      <w:r>
        <w:rPr>
          <w:rFonts w:hint="eastAsia"/>
        </w:rPr>
        <w:t>词语在第</w:t>
      </w:r>
      <w:r w:rsidRPr="009B4C30">
        <w:rPr>
          <w:rFonts w:hint="eastAsia"/>
          <w:i/>
        </w:rPr>
        <w:t>i</w:t>
      </w:r>
      <w:proofErr w:type="gramStart"/>
      <w:r>
        <w:rPr>
          <w:rFonts w:hint="eastAsia"/>
        </w:rPr>
        <w:t>个</w:t>
      </w:r>
      <w:proofErr w:type="gramEnd"/>
      <w:r>
        <w:rPr>
          <w:rFonts w:hint="eastAsia"/>
        </w:rPr>
        <w:t>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w:t>
      </w:r>
      <w:proofErr w:type="gramStart"/>
      <w:r>
        <w:rPr>
          <w:rFonts w:hint="eastAsia"/>
        </w:rPr>
        <w:t>宾</w:t>
      </w:r>
      <w:proofErr w:type="gramEnd"/>
      <w:r>
        <w:rPr>
          <w:rFonts w:hint="eastAsia"/>
        </w:rPr>
        <w:t>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w:t>
      </w:r>
      <w:proofErr w:type="gramStart"/>
      <w:r>
        <w:rPr>
          <w:rFonts w:hint="eastAsia"/>
        </w:rPr>
        <w:t>不象</w:t>
      </w:r>
      <w:proofErr w:type="gramEnd"/>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Pr="00D22A0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Pr="00D22A0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49" w:name="_Toc352625249"/>
      <w:bookmarkStart w:id="50" w:name="_Toc477859810"/>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49"/>
      <w:bookmarkEnd w:id="50"/>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1" w:name="OLE_LINK3"/>
      <w:bookmarkStart w:id="52"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1"/>
      <w:bookmarkEnd w:id="52"/>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proofErr w:type="gramStart"/>
      <w:r w:rsidRPr="000874A6">
        <w:rPr>
          <w:i/>
        </w:rPr>
        <w:t>’</w:t>
      </w:r>
      <w:proofErr w:type="gramEnd"/>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proofErr w:type="gramStart"/>
      <w:r w:rsidRPr="000874A6">
        <w:rPr>
          <w:i/>
        </w:rPr>
        <w:t>’</w:t>
      </w:r>
      <w:proofErr w:type="gramEnd"/>
      <w:r w:rsidRPr="00C65013">
        <w:rPr>
          <w:rFonts w:hint="eastAsia"/>
        </w:rPr>
        <w:t>中的频率</w:t>
      </w:r>
      <w:r w:rsidRPr="000874A6">
        <w:rPr>
          <w:rFonts w:hint="eastAsia"/>
          <w:i/>
        </w:rPr>
        <w:t>f</w:t>
      </w:r>
      <w:r w:rsidRPr="00C65013">
        <w:rPr>
          <w:rFonts w:hint="eastAsia"/>
        </w:rPr>
        <w:t>与</w:t>
      </w:r>
      <w:r w:rsidRPr="000874A6">
        <w:rPr>
          <w:rFonts w:hint="eastAsia"/>
          <w:i/>
        </w:rPr>
        <w:t>f</w:t>
      </w:r>
      <w:proofErr w:type="gramStart"/>
      <w:r w:rsidRPr="000874A6">
        <w:rPr>
          <w:i/>
        </w:rPr>
        <w:t>’</w:t>
      </w:r>
      <w:proofErr w:type="gramEnd"/>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28113900" w:rsidR="00D2536E" w:rsidRPr="00863DB3" w:rsidRDefault="00D2536E" w:rsidP="00D2536E">
      <w:pPr>
        <w:pStyle w:val="ae"/>
        <w:jc w:val="center"/>
        <w:rPr>
          <w:rFonts w:asciiTheme="minorEastAsia" w:eastAsiaTheme="minorEastAsia" w:hAnsiTheme="minorEastAsia"/>
          <w:sz w:val="24"/>
          <w:szCs w:val="24"/>
        </w:rPr>
      </w:pPr>
      <w:bookmarkStart w:id="53" w:name="_Ref351314283"/>
      <w:bookmarkStart w:id="54" w:name="_Toc352625292"/>
      <w:bookmarkStart w:id="55" w:name="_Toc477189232"/>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8</w:t>
      </w:r>
      <w:r w:rsidRPr="00863DB3">
        <w:rPr>
          <w:rFonts w:asciiTheme="minorEastAsia" w:eastAsiaTheme="minorEastAsia" w:hAnsiTheme="minorEastAsia"/>
          <w:sz w:val="24"/>
          <w:szCs w:val="24"/>
        </w:rPr>
        <w:fldChar w:fldCharType="end"/>
      </w:r>
      <w:bookmarkEnd w:id="5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4"/>
      <w:bookmarkEnd w:id="55"/>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6" w:name="_Toc352625250"/>
      <w:bookmarkStart w:id="57" w:name="_Toc477859811"/>
      <w:r>
        <w:rPr>
          <w:rFonts w:hint="eastAsia"/>
        </w:rPr>
        <w:t>静态与</w:t>
      </w:r>
      <w:r w:rsidRPr="00172FA3">
        <w:rPr>
          <w:rFonts w:hint="eastAsia"/>
        </w:rPr>
        <w:t>文本</w:t>
      </w:r>
      <w:r>
        <w:rPr>
          <w:rFonts w:hint="eastAsia"/>
        </w:rPr>
        <w:t>结合</w:t>
      </w:r>
      <w:r>
        <w:t>特征定位技术</w:t>
      </w:r>
      <w:bookmarkEnd w:id="56"/>
      <w:bookmarkEnd w:id="57"/>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548C849" w:rsidR="00D2536E" w:rsidRPr="00863DB3" w:rsidRDefault="00D2536E" w:rsidP="00D2536E">
      <w:pPr>
        <w:pStyle w:val="ae"/>
        <w:jc w:val="center"/>
        <w:rPr>
          <w:rFonts w:asciiTheme="minorEastAsia" w:eastAsiaTheme="minorEastAsia" w:hAnsiTheme="minorEastAsia"/>
          <w:sz w:val="24"/>
          <w:szCs w:val="24"/>
        </w:rPr>
      </w:pPr>
      <w:bookmarkStart w:id="58" w:name="_Ref351318216"/>
      <w:bookmarkStart w:id="59" w:name="_Toc352625293"/>
      <w:bookmarkStart w:id="60" w:name="_Toc477189233"/>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9</w:t>
      </w:r>
      <w:r w:rsidRPr="00863DB3">
        <w:rPr>
          <w:rFonts w:asciiTheme="minorEastAsia" w:eastAsiaTheme="minorEastAsia" w:hAnsiTheme="minorEastAsia"/>
          <w:sz w:val="24"/>
          <w:szCs w:val="24"/>
        </w:rPr>
        <w:fldChar w:fldCharType="end"/>
      </w:r>
      <w:bookmarkEnd w:id="5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59"/>
      <w:bookmarkEnd w:id="60"/>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1" w:name="_Toc352625251"/>
      <w:bookmarkStart w:id="62" w:name="_Toc477859812"/>
      <w:r>
        <w:rPr>
          <w:rFonts w:hint="eastAsia"/>
        </w:rPr>
        <w:t>动态与</w:t>
      </w:r>
      <w:r w:rsidRPr="00F07481">
        <w:rPr>
          <w:rFonts w:hint="eastAsia"/>
        </w:rPr>
        <w:t>文本</w:t>
      </w:r>
      <w:r>
        <w:rPr>
          <w:rFonts w:hint="eastAsia"/>
        </w:rPr>
        <w:t>结合</w:t>
      </w:r>
      <w:r>
        <w:t>特征定位技术</w:t>
      </w:r>
      <w:bookmarkEnd w:id="61"/>
      <w:bookmarkEnd w:id="62"/>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91AE666" w:rsidR="00D2536E" w:rsidRPr="00863DB3" w:rsidRDefault="00D2536E" w:rsidP="00D2536E">
      <w:pPr>
        <w:pStyle w:val="ae"/>
        <w:jc w:val="center"/>
        <w:rPr>
          <w:rFonts w:asciiTheme="minorEastAsia" w:eastAsiaTheme="minorEastAsia" w:hAnsiTheme="minorEastAsia"/>
          <w:sz w:val="24"/>
          <w:szCs w:val="24"/>
        </w:rPr>
      </w:pPr>
      <w:bookmarkStart w:id="63" w:name="_Ref351316734"/>
      <w:bookmarkStart w:id="64" w:name="_Toc352625294"/>
      <w:bookmarkStart w:id="65" w:name="_Toc477189234"/>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10</w:t>
      </w:r>
      <w:r w:rsidRPr="00863DB3">
        <w:rPr>
          <w:rFonts w:asciiTheme="minorEastAsia" w:eastAsiaTheme="minorEastAsia" w:hAnsiTheme="minorEastAsia"/>
          <w:sz w:val="24"/>
          <w:szCs w:val="24"/>
        </w:rPr>
        <w:fldChar w:fldCharType="end"/>
      </w:r>
      <w:bookmarkEnd w:id="6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4"/>
      <w:bookmarkEnd w:id="65"/>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6" w:name="_Toc352625252"/>
      <w:bookmarkStart w:id="67" w:name="_Toc477859813"/>
      <w:r>
        <w:rPr>
          <w:rFonts w:hint="eastAsia"/>
        </w:rPr>
        <w:t>静态、动态与</w:t>
      </w:r>
      <w:r w:rsidRPr="00F07481">
        <w:rPr>
          <w:rFonts w:hint="eastAsia"/>
        </w:rPr>
        <w:t>文本</w:t>
      </w:r>
      <w:r>
        <w:rPr>
          <w:rFonts w:hint="eastAsia"/>
        </w:rPr>
        <w:t>结合</w:t>
      </w:r>
      <w:r>
        <w:t>特征定位技术</w:t>
      </w:r>
      <w:bookmarkEnd w:id="66"/>
      <w:bookmarkEnd w:id="67"/>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Pr="00D22A0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8" w:name="_Toc352625253"/>
      <w:bookmarkStart w:id="69" w:name="_Toc477859814"/>
      <w:r>
        <w:rPr>
          <w:rFonts w:hint="eastAsia"/>
        </w:rPr>
        <w:t>参考</w:t>
      </w:r>
      <w:r>
        <w:t>文献</w:t>
      </w:r>
      <w:bookmarkEnd w:id="68"/>
      <w:bookmarkEnd w:id="69"/>
    </w:p>
    <w:p w14:paraId="69A09495" w14:textId="77777777" w:rsidR="00D2536E" w:rsidRDefault="00D2536E" w:rsidP="00DF6936">
      <w:pPr>
        <w:ind w:left="480" w:hangingChars="200" w:hanging="480"/>
      </w:pPr>
      <w:r w:rsidRPr="00286076">
        <w:t>[</w:t>
      </w:r>
      <w:bookmarkStart w:id="70" w:name="BIB_abebe2010natural"/>
      <w:r w:rsidRPr="00286076">
        <w:t>Abebe and Tonella, 2010</w:t>
      </w:r>
      <w:bookmarkStart w:id="71" w:name="B4B_abebe2010natural"/>
      <w:bookmarkEnd w:id="70"/>
      <w:bookmarkEnd w:id="71"/>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2" w:name="BIB_agrawal1998mining"/>
      <w:r w:rsidRPr="00286076">
        <w:t>Agrawal et al., 1998</w:t>
      </w:r>
      <w:bookmarkStart w:id="73" w:name="B4B_agrawal1998mining"/>
      <w:bookmarkEnd w:id="72"/>
      <w:bookmarkEnd w:id="73"/>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4" w:name="BIB_antoniol2006feature"/>
      <w:r w:rsidRPr="00286076">
        <w:t>Antoniol and Guéhéneuc, 2006</w:t>
      </w:r>
      <w:bookmarkStart w:id="75" w:name="B4B_antoniol2006feature"/>
      <w:bookmarkEnd w:id="74"/>
      <w:bookmarkEnd w:id="75"/>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6" w:name="BIB_asadi2010heuristic"/>
      <w:r w:rsidRPr="00286076">
        <w:t>Asadi et al., 2010</w:t>
      </w:r>
      <w:bookmarkStart w:id="77" w:name="B4B_asadi2010heuristic"/>
      <w:bookmarkEnd w:id="76"/>
      <w:bookmarkEnd w:id="77"/>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8" w:name="BIB_asuncion2010software"/>
      <w:r w:rsidRPr="00286076">
        <w:t>Asuncion et al., 2010</w:t>
      </w:r>
      <w:bookmarkStart w:id="79" w:name="B4B_asuncion2010software"/>
      <w:bookmarkEnd w:id="78"/>
      <w:bookmarkEnd w:id="79"/>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0" w:name="BIB_bacchelli2010linking"/>
      <w:r w:rsidRPr="00286076">
        <w:t>Bacchelli et al., 2010</w:t>
      </w:r>
      <w:bookmarkStart w:id="81" w:name="B4B_bacchelli2010linking"/>
      <w:bookmarkEnd w:id="80"/>
      <w:bookmarkEnd w:id="81"/>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2" w:name="BIB_blei2003latent"/>
      <w:r w:rsidRPr="00286076">
        <w:t>Blei et al., 2003</w:t>
      </w:r>
      <w:bookmarkStart w:id="83" w:name="B4B_blei2003latent"/>
      <w:bookmarkEnd w:id="82"/>
      <w:bookmarkEnd w:id="83"/>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4" w:name="BIB_boehm1984software"/>
      <w:r w:rsidRPr="00286076">
        <w:t>Boehm, 1984</w:t>
      </w:r>
      <w:bookmarkStart w:id="85" w:name="B4B_boehm1984software"/>
      <w:bookmarkEnd w:id="84"/>
      <w:bookmarkEnd w:id="85"/>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6" w:name="BIB_bohnet2008locating"/>
      <w:r w:rsidRPr="00286076">
        <w:t>Bohnet et al., 2008</w:t>
      </w:r>
      <w:bookmarkStart w:id="87" w:name="B4B_bohnet2008locating"/>
      <w:bookmarkEnd w:id="86"/>
      <w:bookmarkEnd w:id="87"/>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8" w:name="BIB_chen2000case"/>
      <w:r w:rsidRPr="00286076">
        <w:t>Chen and Rajlich, 2000</w:t>
      </w:r>
      <w:bookmarkStart w:id="89" w:name="B4B_chen2000case"/>
      <w:bookmarkEnd w:id="88"/>
      <w:bookmarkEnd w:id="89"/>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0" w:name="BIB_cleary2007assisting"/>
      <w:r w:rsidRPr="00286076">
        <w:t>Cleary and Exton, 2007</w:t>
      </w:r>
      <w:bookmarkStart w:id="91" w:name="B4B_cleary2007assisting"/>
      <w:bookmarkEnd w:id="90"/>
      <w:bookmarkEnd w:id="91"/>
      <w:r w:rsidRPr="00286076">
        <w:t>]</w:t>
      </w:r>
      <w:r w:rsidRPr="00286076">
        <w:tab/>
        <w:t>CLEARY B, EXTON C. 2007. Assisting concept location in software comprehension[D</w:t>
      </w:r>
      <w:proofErr w:type="gramStart"/>
      <w:r w:rsidRPr="00286076">
        <w:t>].[</w:t>
      </w:r>
      <w:proofErr w:type="gramEnd"/>
      <w:r w:rsidRPr="00286076">
        <w:t>S.l.]: Citeseer.</w:t>
      </w:r>
    </w:p>
    <w:p w14:paraId="7280CDC7" w14:textId="77777777" w:rsidR="00D2536E" w:rsidRDefault="00D2536E" w:rsidP="00DF6936">
      <w:pPr>
        <w:ind w:left="480" w:hangingChars="200" w:hanging="480"/>
      </w:pPr>
      <w:r w:rsidRPr="00286076">
        <w:t>[</w:t>
      </w:r>
      <w:bookmarkStart w:id="92" w:name="BIB_comon1994independent"/>
      <w:r w:rsidRPr="00286076">
        <w:t>Comon, 1994</w:t>
      </w:r>
      <w:bookmarkStart w:id="93" w:name="B4B_comon1994independent"/>
      <w:bookmarkEnd w:id="92"/>
      <w:bookmarkEnd w:id="93"/>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4" w:name="BIB_deerwester1990indexing"/>
      <w:r w:rsidRPr="00286076">
        <w:t>Deerwester et al., 1990</w:t>
      </w:r>
      <w:bookmarkStart w:id="95" w:name="B4B_deerwester1990indexing"/>
      <w:bookmarkEnd w:id="94"/>
      <w:bookmarkEnd w:id="95"/>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6" w:name="BIB_dit2011feature"/>
      <w:r w:rsidRPr="00286076">
        <w:t>Dit et al., 2011</w:t>
      </w:r>
      <w:bookmarkStart w:id="97" w:name="B4B_dit2011feature"/>
      <w:bookmarkEnd w:id="96"/>
      <w:bookmarkEnd w:id="97"/>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8" w:name="BIB_eaddy2008cerberus"/>
      <w:r w:rsidRPr="00286076">
        <w:t>Eaddy et al., 2008</w:t>
      </w:r>
      <w:bookmarkStart w:id="99" w:name="B4B_eaddy2008cerberus"/>
      <w:bookmarkEnd w:id="98"/>
      <w:bookmarkEnd w:id="99"/>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0" w:name="BIB_edwards2006approach"/>
      <w:r w:rsidRPr="00286076">
        <w:t>Edwards et al., 2006</w:t>
      </w:r>
      <w:bookmarkStart w:id="101" w:name="B4B_edwards2006approach"/>
      <w:bookmarkEnd w:id="100"/>
      <w:bookmarkEnd w:id="101"/>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2" w:name="BIB_eisenbarth2001aiding"/>
      <w:r w:rsidRPr="00286076">
        <w:t>Eisenbarth et al., 2001a</w:t>
      </w:r>
      <w:bookmarkStart w:id="103" w:name="B4B_eisenbarth2001aiding"/>
      <w:bookmarkEnd w:id="102"/>
      <w:bookmarkEnd w:id="103"/>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4" w:name="BIB_eisenbarth2001feature"/>
      <w:r w:rsidRPr="00286076">
        <w:t>Eisenbarth et al., 2001b</w:t>
      </w:r>
      <w:bookmarkStart w:id="105" w:name="B4B_eisenbarth2001feature"/>
      <w:bookmarkEnd w:id="104"/>
      <w:bookmarkEnd w:id="105"/>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6" w:name="BIB_eisenbarth2003locating"/>
      <w:r w:rsidRPr="00286076">
        <w:t>Eisenbarth et al., 2003</w:t>
      </w:r>
      <w:bookmarkStart w:id="107" w:name="B4B_eisenbarth2003locating"/>
      <w:bookmarkEnd w:id="106"/>
      <w:bookmarkEnd w:id="107"/>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8" w:name="BIB_eisenberg2005dynamic"/>
      <w:r w:rsidRPr="00286076">
        <w:t>Eisenberg and De Volder, 2005</w:t>
      </w:r>
      <w:bookmarkStart w:id="109" w:name="B4B_eisenberg2005dynamic"/>
      <w:bookmarkEnd w:id="108"/>
      <w:bookmarkEnd w:id="109"/>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0" w:name="BIB_fjeldstad1983application"/>
      <w:r w:rsidRPr="00286076">
        <w:t>Fjeldstad and Hamlen, 1983</w:t>
      </w:r>
      <w:bookmarkStart w:id="111" w:name="B4B_fjeldstad1983application"/>
      <w:bookmarkEnd w:id="110"/>
      <w:bookmarkEnd w:id="111"/>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2" w:name="BIB_gay2009use"/>
      <w:r w:rsidRPr="00286076">
        <w:t>Gay et al., 2009</w:t>
      </w:r>
      <w:bookmarkStart w:id="113" w:name="B4B_gay2009use"/>
      <w:bookmarkEnd w:id="112"/>
      <w:bookmarkEnd w:id="113"/>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4" w:name="BIB_grant2008automated"/>
      <w:r w:rsidRPr="00286076">
        <w:t>Grant et al., 2008</w:t>
      </w:r>
      <w:bookmarkStart w:id="115" w:name="B4B_grant2008automated"/>
      <w:bookmarkEnd w:id="114"/>
      <w:bookmarkEnd w:id="115"/>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6" w:name="BIB_hayashi2010sentence"/>
      <w:r w:rsidRPr="00286076">
        <w:t>Hayashi et al., 2010</w:t>
      </w:r>
      <w:bookmarkStart w:id="117" w:name="B4B_hayashi2010sentence"/>
      <w:bookmarkEnd w:id="116"/>
      <w:bookmarkEnd w:id="117"/>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8" w:name="BIB_hill2007exploring"/>
      <w:r w:rsidRPr="00286076">
        <w:t>Hill et al., 2007</w:t>
      </w:r>
      <w:bookmarkStart w:id="119" w:name="B4B_hill2007exploring"/>
      <w:bookmarkEnd w:id="118"/>
      <w:bookmarkEnd w:id="119"/>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0" w:name="BIB_koschke2005dynamic"/>
      <w:r w:rsidRPr="00286076">
        <w:t>Koschke and Quante, 2005</w:t>
      </w:r>
      <w:bookmarkStart w:id="121" w:name="B4B_koschke2005dynamic"/>
      <w:bookmarkEnd w:id="120"/>
      <w:bookmarkEnd w:id="121"/>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2" w:name="BIB_liu2007feature"/>
      <w:r w:rsidRPr="00286076">
        <w:t>Liu et al., 2007</w:t>
      </w:r>
      <w:bookmarkStart w:id="123" w:name="B4B_liu2007feature"/>
      <w:bookmarkEnd w:id="122"/>
      <w:bookmarkEnd w:id="123"/>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4" w:name="BIB_marcus2004information"/>
      <w:r w:rsidRPr="00286076">
        <w:t>Marcus et al., 2004</w:t>
      </w:r>
      <w:bookmarkStart w:id="125" w:name="B4B_marcus2004information"/>
      <w:bookmarkEnd w:id="124"/>
      <w:bookmarkEnd w:id="125"/>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6" w:name="BIB_petrenko2008partial"/>
      <w:r w:rsidRPr="00286076">
        <w:t>Petrenko et al., 2008</w:t>
      </w:r>
      <w:bookmarkStart w:id="127" w:name="B4B_petrenko2008partial"/>
      <w:bookmarkEnd w:id="126"/>
      <w:bookmarkEnd w:id="127"/>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8" w:name="BIB_poshyvanyk2007combining"/>
      <w:r w:rsidRPr="00286076">
        <w:t>Poshyvanyk and Marcus, 2007</w:t>
      </w:r>
      <w:bookmarkStart w:id="129" w:name="B4B_poshyvanyk2007combining"/>
      <w:bookmarkEnd w:id="128"/>
      <w:bookmarkEnd w:id="129"/>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0" w:name="BIB_poshyvanyk2006combining"/>
      <w:r w:rsidRPr="00286076">
        <w:t>Poshyvanyk et al., 2006</w:t>
      </w:r>
      <w:bookmarkStart w:id="131" w:name="B4B_poshyvanyk2006combining"/>
      <w:bookmarkEnd w:id="130"/>
      <w:bookmarkEnd w:id="131"/>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2" w:name="BIB_poshyvanyk2007feature"/>
      <w:r w:rsidRPr="00286076">
        <w:t>Poshyvanyk et al., 2007</w:t>
      </w:r>
      <w:bookmarkStart w:id="133" w:name="B4B_poshyvanyk2007feature"/>
      <w:bookmarkEnd w:id="132"/>
      <w:bookmarkEnd w:id="133"/>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4" w:name="BIB_ratiu2007reality"/>
      <w:r w:rsidRPr="00286076">
        <w:t>Ratiu and Deissenboeck, 2007</w:t>
      </w:r>
      <w:bookmarkStart w:id="135" w:name="B4B_ratiu2007reality"/>
      <w:bookmarkEnd w:id="134"/>
      <w:bookmarkEnd w:id="135"/>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6" w:name="BIB_revelle2010using"/>
      <w:r w:rsidRPr="00286076">
        <w:t>Revelle et al., 2010</w:t>
      </w:r>
      <w:bookmarkStart w:id="137" w:name="B4B_revelle2010using"/>
      <w:bookmarkEnd w:id="136"/>
      <w:bookmarkEnd w:id="137"/>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8" w:name="BIB_robillard2008topology"/>
      <w:r w:rsidRPr="00286076">
        <w:t>Robillard, 2008</w:t>
      </w:r>
      <w:bookmarkStart w:id="139" w:name="B4B_robillard2008topology"/>
      <w:bookmarkEnd w:id="138"/>
      <w:bookmarkEnd w:id="139"/>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0" w:name="BIB_robillard2007representing"/>
      <w:r w:rsidRPr="00286076">
        <w:t>Robillard and Murphy, 2007</w:t>
      </w:r>
      <w:bookmarkStart w:id="141" w:name="B4B_robillard2007representing"/>
      <w:bookmarkEnd w:id="140"/>
      <w:bookmarkEnd w:id="141"/>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2" w:name="BIB_rohatgi2009approach"/>
      <w:r w:rsidRPr="00286076">
        <w:t>Rohatgi et al., 2009</w:t>
      </w:r>
      <w:bookmarkStart w:id="143" w:name="B4B_rohatgi2009approach"/>
      <w:bookmarkEnd w:id="142"/>
      <w:bookmarkEnd w:id="143"/>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4" w:name="BIB_rugaber1995program"/>
      <w:r w:rsidRPr="00286076">
        <w:t>Rugaber, 1995</w:t>
      </w:r>
      <w:bookmarkStart w:id="145" w:name="B4B_rugaber1995program"/>
      <w:bookmarkEnd w:id="144"/>
      <w:bookmarkEnd w:id="145"/>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6" w:name="BIB_safyallah2006dynamic"/>
      <w:r w:rsidRPr="00286076">
        <w:t>Safyallah and Sartipi, 2006</w:t>
      </w:r>
      <w:bookmarkStart w:id="147" w:name="B4B_safyallah2006dynamic"/>
      <w:bookmarkEnd w:id="146"/>
      <w:bookmarkEnd w:id="147"/>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8" w:name="BIB_saul2007recommending"/>
      <w:r w:rsidRPr="00286076">
        <w:t>Saul et al., 2007</w:t>
      </w:r>
      <w:bookmarkStart w:id="149" w:name="B4B_saul2007recommending"/>
      <w:bookmarkEnd w:id="148"/>
      <w:bookmarkEnd w:id="149"/>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0" w:name="BIB_shao2009feature"/>
      <w:r w:rsidRPr="00286076">
        <w:t>Shao and Smith, 2009</w:t>
      </w:r>
      <w:bookmarkStart w:id="151" w:name="B4B_shao2009feature"/>
      <w:bookmarkEnd w:id="150"/>
      <w:bookmarkEnd w:id="151"/>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2" w:name="BIB_shepherd2006towards"/>
      <w:r w:rsidRPr="00286076">
        <w:t>Shepherd et al., 2006</w:t>
      </w:r>
      <w:bookmarkStart w:id="153" w:name="B4B_shepherd2006towards"/>
      <w:bookmarkEnd w:id="152"/>
      <w:bookmarkEnd w:id="153"/>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4" w:name="BIB_trifu2008using"/>
      <w:r w:rsidRPr="00286076">
        <w:t>Trifu, 2008</w:t>
      </w:r>
      <w:bookmarkStart w:id="155" w:name="B4B_trifu2008using"/>
      <w:bookmarkEnd w:id="154"/>
      <w:bookmarkEnd w:id="155"/>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6" w:name="BIB_trifu2009improving"/>
      <w:r w:rsidRPr="00286076">
        <w:t>Trifu, 2009</w:t>
      </w:r>
      <w:bookmarkStart w:id="157" w:name="B4B_trifu2009improving"/>
      <w:bookmarkEnd w:id="156"/>
      <w:bookmarkEnd w:id="157"/>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8" w:name="BIB_walkinshaw2007feature"/>
      <w:r w:rsidRPr="00286076">
        <w:t>Walkinshaw et al., 2007</w:t>
      </w:r>
      <w:bookmarkStart w:id="159" w:name="B4B_walkinshaw2007feature"/>
      <w:bookmarkEnd w:id="158"/>
      <w:bookmarkEnd w:id="159"/>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0" w:name="BIB_wilde2006software"/>
      <w:r w:rsidRPr="00286076">
        <w:t>Wilde and Scully, 2006</w:t>
      </w:r>
      <w:bookmarkStart w:id="161" w:name="B4B_wilde2006software"/>
      <w:bookmarkEnd w:id="160"/>
      <w:bookmarkEnd w:id="161"/>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2" w:name="BIB_wilde1992locating"/>
      <w:r w:rsidRPr="00286076">
        <w:t>Wilde et al., 1992</w:t>
      </w:r>
      <w:bookmarkStart w:id="163" w:name="B4B_wilde1992locating"/>
      <w:bookmarkEnd w:id="162"/>
      <w:bookmarkEnd w:id="163"/>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4" w:name="BIB_wilson2010using"/>
      <w:r w:rsidRPr="00286076">
        <w:t>Wilson, 2010</w:t>
      </w:r>
      <w:bookmarkStart w:id="165" w:name="B4B_wilson2010using"/>
      <w:bookmarkEnd w:id="164"/>
      <w:bookmarkEnd w:id="165"/>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6" w:name="BIB_wong1999locating"/>
      <w:r w:rsidRPr="00286076">
        <w:t>Wong et al., 1999</w:t>
      </w:r>
      <w:bookmarkStart w:id="167" w:name="B4B_wong1999locating"/>
      <w:bookmarkEnd w:id="166"/>
      <w:bookmarkEnd w:id="167"/>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8" w:name="BIB_wursch2010supporting"/>
      <w:r w:rsidRPr="00286076">
        <w:t>Würsch et al., 2010</w:t>
      </w:r>
      <w:bookmarkStart w:id="169" w:name="B4B_wursch2010supporting"/>
      <w:bookmarkEnd w:id="168"/>
      <w:bookmarkEnd w:id="169"/>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0" w:name="BIB_zhao2006sniafl"/>
      <w:r w:rsidRPr="00286076">
        <w:t>Zhao et al., 2006</w:t>
      </w:r>
      <w:bookmarkStart w:id="171" w:name="B4B_zhao2006sniafl"/>
      <w:bookmarkEnd w:id="170"/>
      <w:bookmarkEnd w:id="171"/>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172" w:name="_Toc477859815"/>
      <w:r>
        <w:rPr>
          <w:rFonts w:hint="eastAsia"/>
        </w:rPr>
        <w:t>知识表示学习技术</w:t>
      </w:r>
      <w:bookmarkEnd w:id="172"/>
    </w:p>
    <w:p w14:paraId="6BAAACE1" w14:textId="0DB71B11" w:rsidR="002B0A6D" w:rsidRDefault="002B0A6D" w:rsidP="002B0A6D">
      <w:pPr>
        <w:pStyle w:val="2"/>
      </w:pPr>
      <w:bookmarkStart w:id="173" w:name="_Toc477859816"/>
      <w:r>
        <w:t>背景</w:t>
      </w:r>
      <w:bookmarkEnd w:id="173"/>
    </w:p>
    <w:p w14:paraId="5D67325F" w14:textId="20475011" w:rsidR="002B0A6D" w:rsidRDefault="002B0A6D" w:rsidP="002B0A6D">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w:t>
      </w:r>
      <w:r w:rsidR="00954E85">
        <w:t>和支撑智能信息服务应用（如智能搜索、</w:t>
      </w:r>
      <w:r w:rsidR="00954E85">
        <w:rPr>
          <w:rFonts w:hint="eastAsia"/>
        </w:rPr>
        <w:t>智能</w:t>
      </w:r>
      <w:r w:rsidR="00954E85">
        <w:t>问答、</w:t>
      </w:r>
      <w:r w:rsidR="00954E85">
        <w:rPr>
          <w:rFonts w:hint="eastAsia"/>
        </w:rPr>
        <w:t>个性化</w:t>
      </w:r>
      <w:r w:rsidR="00954E85">
        <w:t>推荐等）的重要基础技术。</w:t>
      </w:r>
      <w:r w:rsidR="00954E85">
        <w:rPr>
          <w:rFonts w:hint="eastAsia"/>
        </w:rPr>
        <w:t>为了</w:t>
      </w:r>
      <w:r w:rsidR="00954E85">
        <w:t>改进信息服务的质量，</w:t>
      </w:r>
      <w:r w:rsidR="00954E85">
        <w:rPr>
          <w:rFonts w:hint="eastAsia"/>
        </w:rPr>
        <w:t>国内外</w:t>
      </w:r>
      <w:r w:rsidR="00954E85">
        <w:t>互联网公司（特别是搜索引擎公司）纷纷推出知识库产品，</w:t>
      </w:r>
      <w:r w:rsidR="00954E85">
        <w:rPr>
          <w:rFonts w:hint="eastAsia"/>
        </w:rPr>
        <w:t>如</w:t>
      </w:r>
      <w:proofErr w:type="gramStart"/>
      <w:r w:rsidR="00954E85">
        <w:t>谷歌知识</w:t>
      </w:r>
      <w:proofErr w:type="gramEnd"/>
      <w:r w:rsidR="00954E85">
        <w:t>图谱、</w:t>
      </w:r>
      <w:r w:rsidR="00954E85">
        <w:rPr>
          <w:rFonts w:hint="eastAsia"/>
        </w:rPr>
        <w:t>微软</w:t>
      </w:r>
      <w:r w:rsidR="00954E85">
        <w:t>Bing Satori</w:t>
      </w:r>
      <w:r w:rsidR="00954E85">
        <w:t>、</w:t>
      </w:r>
      <w:r w:rsidR="00954E85">
        <w:rPr>
          <w:rFonts w:hint="eastAsia"/>
        </w:rPr>
        <w:t>百度</w:t>
      </w:r>
      <w:r w:rsidR="00954E85">
        <w:t>知心以及</w:t>
      </w:r>
      <w:proofErr w:type="gramStart"/>
      <w:r w:rsidR="00954E85">
        <w:t>搜狗知</w:t>
      </w:r>
      <w:proofErr w:type="gramEnd"/>
      <w:r w:rsidR="00954E85">
        <w:rPr>
          <w:rFonts w:hint="eastAsia"/>
        </w:rPr>
        <w:t>立方</w:t>
      </w:r>
      <w:r w:rsidR="00954E85">
        <w:t>等。</w:t>
      </w:r>
      <w:r w:rsidR="00954E85">
        <w:rPr>
          <w:rFonts w:hint="eastAsia"/>
        </w:rPr>
        <w:t>著名</w:t>
      </w:r>
      <w:r w:rsidR="00954E85">
        <w:t>的</w:t>
      </w:r>
      <w:r w:rsidR="00954E85">
        <w:t>IBM Watson</w:t>
      </w:r>
      <w:r w:rsidR="00954E85">
        <w:t>问答系统和苹果</w:t>
      </w:r>
      <w:r w:rsidR="00954E85">
        <w:t>Siri</w:t>
      </w:r>
      <w:r w:rsidR="00954E85">
        <w:t>语音助理的背后，</w:t>
      </w:r>
      <w:r w:rsidR="00954E85">
        <w:rPr>
          <w:rFonts w:hint="eastAsia"/>
        </w:rPr>
        <w:t>知识库</w:t>
      </w:r>
      <w:r w:rsidR="00954E85">
        <w:t>也扮演着重要角色。</w:t>
      </w:r>
      <w:proofErr w:type="gramStart"/>
      <w:r w:rsidR="00954E85">
        <w:t>如谷歌在</w:t>
      </w:r>
      <w:proofErr w:type="gramEnd"/>
      <w:r w:rsidR="00954E85">
        <w:t>介绍知识图谱时所说的</w:t>
      </w:r>
      <w:r w:rsidR="00954E85">
        <w:t>“</w:t>
      </w:r>
      <w:r w:rsidR="00954E85">
        <w:t>构成这个世界的</w:t>
      </w:r>
      <w:r w:rsidR="00954E85">
        <w:rPr>
          <w:rFonts w:hint="eastAsia"/>
        </w:rPr>
        <w:t>是</w:t>
      </w:r>
      <w:r w:rsidR="00954E85">
        <w:t>实体，</w:t>
      </w:r>
      <w:r w:rsidR="00954E85">
        <w:rPr>
          <w:rFonts w:hint="eastAsia"/>
        </w:rPr>
        <w:t>而非</w:t>
      </w:r>
      <w:r w:rsidR="00954E85">
        <w:t>字符串</w:t>
      </w:r>
      <w:r w:rsidR="00954E85">
        <w:t>”</w:t>
      </w:r>
      <w:r w:rsidR="00954E85">
        <w:t>。</w:t>
      </w:r>
      <w:r w:rsidR="00954E85">
        <w:rPr>
          <w:rFonts w:hint="eastAsia"/>
        </w:rPr>
        <w:t>可以说</w:t>
      </w:r>
      <w:r w:rsidR="00954E85">
        <w:t>，</w:t>
      </w:r>
      <w:r w:rsidR="00954E85">
        <w:rPr>
          <w:rFonts w:hint="eastAsia"/>
        </w:rPr>
        <w:t>知识库</w:t>
      </w:r>
      <w:r w:rsidR="00954E85">
        <w:t>的兴起拉开了智能信息检索从字符串匹配跃迁至智能理解的序幕。</w:t>
      </w:r>
    </w:p>
    <w:p w14:paraId="6D194A14" w14:textId="45DCA6A1" w:rsidR="005A4871" w:rsidRDefault="005A4871" w:rsidP="002B0A6D">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79EAF597" w14:textId="2E1583F6" w:rsidR="005A4871" w:rsidRDefault="005A4871" w:rsidP="002B0A6D">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proofErr w:type="gramStart"/>
      <w:r>
        <w:rPr>
          <w:rFonts w:hint="eastAsia"/>
        </w:rPr>
        <w:t>边及其</w:t>
      </w:r>
      <w:proofErr w:type="gramEnd"/>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w:t>
      </w:r>
      <w:proofErr w:type="gramStart"/>
      <w:r>
        <w:t>更是广</w:t>
      </w:r>
      <w:proofErr w:type="gramEnd"/>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367B2A60" w14:textId="58A932B1" w:rsidR="005A4871" w:rsidRDefault="005A4871" w:rsidP="00AA6E18">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595CD020" w14:textId="328B0878" w:rsidR="005A4871" w:rsidRDefault="005A4871" w:rsidP="00AA6E18">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rsidR="00375B5E">
        <w:t>涉及它们，</w:t>
      </w:r>
      <w:r w:rsidR="00375B5E">
        <w:rPr>
          <w:rFonts w:hint="eastAsia"/>
        </w:rPr>
        <w:t>对</w:t>
      </w:r>
      <w:r w:rsidR="00375B5E">
        <w:t>这些实体的语义</w:t>
      </w:r>
      <w:r w:rsidR="00375B5E">
        <w:rPr>
          <w:rFonts w:hint="eastAsia"/>
        </w:rPr>
        <w:t>或</w:t>
      </w:r>
      <w:r w:rsidR="00375B5E">
        <w:t>推理关系的计算</w:t>
      </w:r>
      <w:r w:rsidR="00375B5E">
        <w:rPr>
          <w:rFonts w:hint="eastAsia"/>
        </w:rPr>
        <w:t>往往</w:t>
      </w:r>
      <w:r w:rsidR="00375B5E">
        <w:t>准确率极低</w:t>
      </w:r>
    </w:p>
    <w:p w14:paraId="0A743B1A" w14:textId="6CE8EA0D" w:rsidR="005A4871" w:rsidRDefault="00375B5E" w:rsidP="002B0A6D">
      <w:pPr>
        <w:ind w:firstLineChars="200" w:firstLine="480"/>
      </w:pPr>
      <w:r>
        <w:t>近年来，</w:t>
      </w:r>
      <w:r>
        <w:rPr>
          <w:rFonts w:hint="eastAsia"/>
        </w:rPr>
        <w:t>以</w:t>
      </w:r>
      <w:r>
        <w:t>深度学习</w:t>
      </w:r>
      <w:r w:rsidR="007014E3">
        <w:rPr>
          <w:color w:val="222222"/>
          <w:shd w:val="clear" w:color="auto" w:fill="FFFFFF"/>
        </w:rPr>
        <w:t>[Bengio 2009]</w:t>
      </w:r>
      <w:r w:rsidR="007014E3">
        <w:rPr>
          <w:color w:val="222222"/>
          <w:shd w:val="clear" w:color="auto" w:fill="FFFFFF"/>
        </w:rPr>
        <w:t>为</w:t>
      </w:r>
      <w:r>
        <w:t>代表的表示学习技术</w:t>
      </w:r>
      <w:r w:rsidR="007F78F8">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2245D95" w14:textId="772056A2" w:rsidR="00375B5E" w:rsidRDefault="00375B5E" w:rsidP="002B0A6D">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2EA87924" w14:textId="4428AEBD" w:rsidR="00375B5E" w:rsidRDefault="00885D28" w:rsidP="00885D28">
      <w:pPr>
        <w:pStyle w:val="2"/>
      </w:pPr>
      <w:bookmarkStart w:id="174" w:name="_Toc477859817"/>
      <w:r>
        <w:rPr>
          <w:rFonts w:hint="eastAsia"/>
        </w:rPr>
        <w:t>基本</w:t>
      </w:r>
      <w:r>
        <w:t>概念</w:t>
      </w:r>
      <w:bookmarkEnd w:id="174"/>
    </w:p>
    <w:p w14:paraId="67C46485" w14:textId="6AAB8E6B" w:rsidR="00885D28" w:rsidRPr="00885D28" w:rsidRDefault="00885D28" w:rsidP="00885D28">
      <w:pPr>
        <w:pStyle w:val="3"/>
      </w:pPr>
      <w:bookmarkStart w:id="175" w:name="_Toc477859818"/>
      <w:r>
        <w:t>表示学习</w:t>
      </w:r>
      <w:bookmarkEnd w:id="175"/>
    </w:p>
    <w:p w14:paraId="67D0B01F" w14:textId="622DBAB7" w:rsidR="00885D28" w:rsidRDefault="00AD4A0F" w:rsidP="002B0A6D">
      <w:pPr>
        <w:ind w:firstLineChars="200" w:firstLine="480"/>
      </w:pPr>
      <w:r>
        <w:t>如前所述，</w:t>
      </w:r>
      <w:r>
        <w:rPr>
          <w:rFonts w:hint="eastAsia"/>
        </w:rPr>
        <w:t>表示</w:t>
      </w:r>
      <w:r>
        <w:t>学习的目标是通过机器学习将研究对象的语义信息表示为稠密低</w:t>
      </w:r>
      <w:r>
        <w:rPr>
          <w:rFonts w:hint="eastAsia"/>
        </w:rPr>
        <w:t>维</w:t>
      </w:r>
      <w:r>
        <w:t>实值向量。</w:t>
      </w:r>
      <w:r w:rsidR="00381EE4">
        <w:t>例如，</w:t>
      </w:r>
      <w:r w:rsidR="00381EE4">
        <w:rPr>
          <w:rFonts w:hint="eastAsia"/>
        </w:rPr>
        <w:t>在</w:t>
      </w:r>
      <w:r w:rsidR="00381EE4">
        <w:t>图像处理领域，</w:t>
      </w:r>
      <w:r w:rsidR="00381EE4">
        <w:rPr>
          <w:rFonts w:hint="eastAsia"/>
        </w:rPr>
        <w:t>表示</w:t>
      </w:r>
      <w:r w:rsidR="00381EE4">
        <w:t>学习将为每</w:t>
      </w:r>
      <w:r w:rsidR="00381EE4">
        <w:rPr>
          <w:rFonts w:hint="eastAsia"/>
        </w:rPr>
        <w:t>张</w:t>
      </w:r>
      <w:r w:rsidR="00381EE4">
        <w:t>图</w:t>
      </w:r>
      <w:r w:rsidR="00381EE4">
        <w:rPr>
          <w:rFonts w:hint="eastAsia"/>
        </w:rPr>
        <w:t>片</w:t>
      </w:r>
      <w:r w:rsidR="00381EE4">
        <w:t>生成低</w:t>
      </w:r>
      <w:r w:rsidR="00381EE4">
        <w:rPr>
          <w:rFonts w:hint="eastAsia"/>
        </w:rPr>
        <w:t>维</w:t>
      </w:r>
      <w:r w:rsidR="00381EE4">
        <w:t>实值向量表示；</w:t>
      </w:r>
      <w:r w:rsidR="00381EE4">
        <w:rPr>
          <w:rFonts w:hint="eastAsia"/>
        </w:rPr>
        <w:t>在</w:t>
      </w:r>
      <w:r w:rsidR="00381EE4">
        <w:t>自然语言处理领域，</w:t>
      </w:r>
      <w:r w:rsidR="00381EE4">
        <w:rPr>
          <w:rFonts w:hint="eastAsia"/>
        </w:rPr>
        <w:t>表示</w:t>
      </w:r>
      <w:r w:rsidR="00381EE4">
        <w:t>学习将为</w:t>
      </w:r>
      <w:r w:rsidR="00381EE4">
        <w:rPr>
          <w:rFonts w:hint="eastAsia"/>
        </w:rPr>
        <w:t>每</w:t>
      </w:r>
      <w:r w:rsidR="00381EE4">
        <w:t>个单词（或每个短语、</w:t>
      </w:r>
      <w:r w:rsidR="00381EE4">
        <w:rPr>
          <w:rFonts w:hint="eastAsia"/>
        </w:rPr>
        <w:t>句子</w:t>
      </w:r>
      <w:r w:rsidR="00381EE4">
        <w:t>、</w:t>
      </w:r>
      <w:r w:rsidR="00381EE4">
        <w:rPr>
          <w:rFonts w:hint="eastAsia"/>
        </w:rPr>
        <w:t>段落</w:t>
      </w:r>
      <w:r w:rsidR="00381EE4">
        <w:t>、</w:t>
      </w:r>
      <w:r w:rsidR="00381EE4">
        <w:rPr>
          <w:rFonts w:hint="eastAsia"/>
        </w:rPr>
        <w:t>文档</w:t>
      </w:r>
      <w:r w:rsidR="00381EE4">
        <w:t>）生成低</w:t>
      </w:r>
      <w:r w:rsidR="00381EE4">
        <w:rPr>
          <w:rFonts w:hint="eastAsia"/>
        </w:rPr>
        <w:t>维</w:t>
      </w:r>
      <w:r w:rsidR="00381EE4">
        <w:t>实值向量表示。</w:t>
      </w:r>
      <w:r w:rsidR="00381EE4">
        <w:rPr>
          <w:rFonts w:hint="eastAsia"/>
        </w:rPr>
        <w:t>对于</w:t>
      </w:r>
      <w:r w:rsidR="00381EE4">
        <w:t>结构化的知识库，</w:t>
      </w:r>
      <w:r w:rsidR="00381EE4">
        <w:rPr>
          <w:rFonts w:hint="eastAsia"/>
        </w:rPr>
        <w:t>表示学习</w:t>
      </w:r>
      <w:r w:rsidR="00381EE4">
        <w:t>将会把知识库中的实体表示为低</w:t>
      </w:r>
      <w:r w:rsidR="00381EE4">
        <w:rPr>
          <w:rFonts w:hint="eastAsia"/>
        </w:rPr>
        <w:t>维</w:t>
      </w:r>
      <w:r w:rsidR="00381EE4">
        <w:t>实值向量，实体之间的关联关系则会被表示为对应向量之间的数学约束。</w:t>
      </w:r>
      <w:r w:rsidR="00381EE4">
        <w:rPr>
          <w:rFonts w:hint="eastAsia"/>
        </w:rPr>
        <w:t>在</w:t>
      </w:r>
      <w:r w:rsidR="00381EE4">
        <w:t>表示学习产生的低</w:t>
      </w:r>
      <w:r w:rsidR="00381EE4">
        <w:rPr>
          <w:rFonts w:hint="eastAsia"/>
        </w:rPr>
        <w:t>维</w:t>
      </w:r>
      <w:r w:rsidR="00381EE4">
        <w:t>实值向量空间中，</w:t>
      </w:r>
      <w:r w:rsidR="00381EE4">
        <w:rPr>
          <w:rFonts w:hint="eastAsia"/>
        </w:rPr>
        <w:t>我们</w:t>
      </w:r>
      <w:r w:rsidR="00381EE4">
        <w:t>可以通过欧式距离或</w:t>
      </w:r>
      <w:r w:rsidR="00381EE4">
        <w:rPr>
          <w:rFonts w:hint="eastAsia"/>
        </w:rPr>
        <w:t>余弦</w:t>
      </w:r>
      <w:r w:rsidR="00381EE4">
        <w:t>距离等简单方式，</w:t>
      </w:r>
      <w:r w:rsidR="00381EE4">
        <w:rPr>
          <w:rFonts w:hint="eastAsia"/>
        </w:rPr>
        <w:t>计算</w:t>
      </w:r>
      <w:r w:rsidR="00381EE4">
        <w:t>任意</w:t>
      </w:r>
      <w:r w:rsidR="00381EE4">
        <w:t>2</w:t>
      </w:r>
      <w:r w:rsidR="00381EE4">
        <w:rPr>
          <w:rFonts w:hint="eastAsia"/>
        </w:rPr>
        <w:t>个</w:t>
      </w:r>
      <w:r w:rsidR="00381EE4">
        <w:t>对象之间的语义相似度。</w:t>
      </w:r>
    </w:p>
    <w:p w14:paraId="4D86C5AA" w14:textId="77777777" w:rsidR="009179FC" w:rsidRDefault="00CF712B" w:rsidP="002B0A6D">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rsidR="00284ABA">
        <w:t>[</w:t>
      </w:r>
      <w:r w:rsidR="00284ABA" w:rsidRPr="00CF712B">
        <w:t>Turian</w:t>
      </w:r>
      <w:r w:rsidR="00284ABA">
        <w:t xml:space="preserve"> 2010]</w:t>
      </w:r>
      <w:r>
        <w:t>。</w:t>
      </w:r>
      <w:r w:rsidR="00AA0579">
        <w:t>该方案也将研究对象表示为向量，</w:t>
      </w:r>
      <w:r w:rsidR="00AA0579">
        <w:rPr>
          <w:rFonts w:hint="eastAsia"/>
        </w:rPr>
        <w:t>只是</w:t>
      </w:r>
      <w:r w:rsidR="00AA0579">
        <w:t>该</w:t>
      </w:r>
      <w:r w:rsidR="00B13AA7">
        <w:t>向量只有某一维非零，</w:t>
      </w:r>
      <w:r w:rsidR="00B13AA7">
        <w:rPr>
          <w:rFonts w:hint="eastAsia"/>
        </w:rPr>
        <w:t>其它</w:t>
      </w:r>
      <w:r w:rsidR="00B13AA7">
        <w:t>维度上的值均为零。</w:t>
      </w:r>
      <w:r w:rsidR="00B13AA7">
        <w:rPr>
          <w:rFonts w:hint="eastAsia"/>
        </w:rPr>
        <w:t>显而易见</w:t>
      </w:r>
      <w:r w:rsidR="00B13AA7">
        <w:t>，</w:t>
      </w:r>
      <w:r w:rsidR="00B13AA7">
        <w:rPr>
          <w:rFonts w:hint="eastAsia"/>
        </w:rPr>
        <w:t>味了</w:t>
      </w:r>
      <w:r w:rsidR="00B13AA7">
        <w:t>将不同对象区分开，</w:t>
      </w:r>
      <w:r w:rsidR="00B13AA7">
        <w:rPr>
          <w:rFonts w:hint="eastAsia"/>
        </w:rPr>
        <w:t>有</w:t>
      </w:r>
      <w:r w:rsidR="00B13AA7">
        <w:t>多少个不同的对象，</w:t>
      </w:r>
      <w:r w:rsidR="00B13AA7">
        <w:rPr>
          <w:rFonts w:hint="eastAsia"/>
        </w:rPr>
        <w:t>独</w:t>
      </w:r>
      <w:proofErr w:type="gramStart"/>
      <w:r w:rsidR="00B13AA7">
        <w:rPr>
          <w:rFonts w:hint="eastAsia"/>
        </w:rPr>
        <w:t>热</w:t>
      </w:r>
      <w:r w:rsidR="00B13AA7">
        <w:t>表示</w:t>
      </w:r>
      <w:proofErr w:type="gramEnd"/>
      <w:r w:rsidR="00B13AA7">
        <w:t>向量就有多长。</w:t>
      </w:r>
      <w:r w:rsidR="00B13AA7">
        <w:rPr>
          <w:rFonts w:hint="eastAsia"/>
        </w:rPr>
        <w:t>独</w:t>
      </w:r>
      <w:proofErr w:type="gramStart"/>
      <w:r w:rsidR="00B13AA7">
        <w:rPr>
          <w:rFonts w:hint="eastAsia"/>
        </w:rPr>
        <w:t>热</w:t>
      </w:r>
      <w:r w:rsidR="00B13AA7">
        <w:t>表示</w:t>
      </w:r>
      <w:proofErr w:type="gramEnd"/>
      <w:r w:rsidR="00B13AA7">
        <w:t>是</w:t>
      </w:r>
      <w:r w:rsidR="00B13AA7">
        <w:rPr>
          <w:rFonts w:hint="eastAsia"/>
        </w:rPr>
        <w:t>信息</w:t>
      </w:r>
      <w:r w:rsidR="00B13AA7">
        <w:t>检索和搜索引擎中广泛使用</w:t>
      </w:r>
      <w:proofErr w:type="gramStart"/>
      <w:r w:rsidR="00B13AA7">
        <w:t>的词袋模型</w:t>
      </w:r>
      <w:proofErr w:type="gramEnd"/>
      <w:r w:rsidR="00B13AA7">
        <w:t>的基础。</w:t>
      </w:r>
      <w:r w:rsidR="00B13AA7">
        <w:rPr>
          <w:rFonts w:hint="eastAsia"/>
        </w:rPr>
        <w:t>以</w:t>
      </w:r>
      <w:r w:rsidR="00B13AA7">
        <w:t>中文为例，</w:t>
      </w:r>
      <w:r w:rsidR="00B13AA7">
        <w:rPr>
          <w:rFonts w:hint="eastAsia"/>
        </w:rPr>
        <w:t>假如</w:t>
      </w:r>
      <w:r w:rsidR="00B13AA7">
        <w:t>网页中</w:t>
      </w:r>
      <w:r w:rsidR="0049302B">
        <w:t>共有</w:t>
      </w:r>
      <w:r w:rsidR="0049302B">
        <w:t>W</w:t>
      </w:r>
      <w:proofErr w:type="gramStart"/>
      <w:r w:rsidR="0049302B">
        <w:t>个</w:t>
      </w:r>
      <w:proofErr w:type="gramEnd"/>
      <w:r w:rsidR="0049302B">
        <w:t>不同的词，</w:t>
      </w:r>
      <w:proofErr w:type="gramStart"/>
      <w:r w:rsidR="0049302B">
        <w:rPr>
          <w:rFonts w:hint="eastAsia"/>
        </w:rPr>
        <w:t>词袋</w:t>
      </w:r>
      <w:r w:rsidR="0049302B">
        <w:t>模型</w:t>
      </w:r>
      <w:proofErr w:type="gramEnd"/>
      <w:r w:rsidR="0049302B">
        <w:t>中的</w:t>
      </w:r>
      <w:r w:rsidR="0049302B">
        <w:rPr>
          <w:rFonts w:hint="eastAsia"/>
        </w:rPr>
        <w:t>每个</w:t>
      </w:r>
      <w:r w:rsidR="0049302B">
        <w:t>词都被表示为一个</w:t>
      </w:r>
      <w:r w:rsidR="0049302B">
        <w:t>W</w:t>
      </w:r>
      <w:r w:rsidR="0049302B">
        <w:t>维的独</w:t>
      </w:r>
      <w:proofErr w:type="gramStart"/>
      <w:r w:rsidR="0049302B">
        <w:t>热表示</w:t>
      </w:r>
      <w:proofErr w:type="gramEnd"/>
      <w:r w:rsidR="0049302B">
        <w:t>向量。</w:t>
      </w:r>
      <w:r w:rsidR="0049302B">
        <w:rPr>
          <w:rFonts w:hint="eastAsia"/>
        </w:rPr>
        <w:t>在此</w:t>
      </w:r>
      <w:r w:rsidR="0049302B">
        <w:t>基础上，</w:t>
      </w:r>
      <w:proofErr w:type="gramStart"/>
      <w:r w:rsidR="0049302B">
        <w:rPr>
          <w:rFonts w:hint="eastAsia"/>
        </w:rPr>
        <w:t>词袋</w:t>
      </w:r>
      <w:r w:rsidR="0049302B">
        <w:t>模型</w:t>
      </w:r>
      <w:proofErr w:type="gramEnd"/>
      <w:r w:rsidR="0049302B">
        <w:t>将每个文档表示为一个</w:t>
      </w:r>
      <w:r w:rsidR="0049302B">
        <w:t>W</w:t>
      </w:r>
      <w:r w:rsidR="0049302B">
        <w:t>维向量，</w:t>
      </w:r>
      <w:r w:rsidR="0049302B">
        <w:rPr>
          <w:rFonts w:hint="eastAsia"/>
        </w:rPr>
        <w:t>每一</w:t>
      </w:r>
      <w:r w:rsidR="0049302B">
        <w:t>维表示对应的词在该文档中的重要性。</w:t>
      </w:r>
    </w:p>
    <w:p w14:paraId="3C760120" w14:textId="0E283BAF" w:rsidR="00CF712B" w:rsidRDefault="009179FC" w:rsidP="002B0A6D">
      <w:pPr>
        <w:ind w:firstLineChars="200" w:firstLine="480"/>
      </w:pPr>
      <w:r>
        <w:lastRenderedPageBreak/>
        <w:t>与表示学习相比，</w:t>
      </w:r>
      <w:r>
        <w:rPr>
          <w:rFonts w:hint="eastAsia"/>
        </w:rPr>
        <w:t>独</w:t>
      </w:r>
      <w:proofErr w:type="gramStart"/>
      <w:r>
        <w:t>热表示</w:t>
      </w:r>
      <w:proofErr w:type="gramEnd"/>
      <w:r>
        <w:t>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w:t>
      </w:r>
      <w:proofErr w:type="gramStart"/>
      <w:r>
        <w:t>热表示</w:t>
      </w:r>
      <w:proofErr w:type="gramEnd"/>
      <w:r>
        <w:t>的缺点也非常明显。</w:t>
      </w:r>
      <w:r>
        <w:rPr>
          <w:rFonts w:hint="eastAsia"/>
        </w:rPr>
        <w:t>独</w:t>
      </w:r>
      <w:proofErr w:type="gramStart"/>
      <w:r>
        <w:rPr>
          <w:rFonts w:hint="eastAsia"/>
        </w:rPr>
        <w:t>热</w:t>
      </w:r>
      <w:r>
        <w:t>表示</w:t>
      </w:r>
      <w:proofErr w:type="gramEnd"/>
      <w:r>
        <w:t>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w:t>
      </w:r>
      <w:proofErr w:type="gramStart"/>
      <w:r>
        <w:rPr>
          <w:rFonts w:hint="eastAsia"/>
        </w:rPr>
        <w:t>热</w:t>
      </w:r>
      <w:r>
        <w:t>表示</w:t>
      </w:r>
      <w:proofErr w:type="gramEnd"/>
      <w:r>
        <w:t>无法有效利用这些对象间的语义相似度信息。</w:t>
      </w:r>
      <w:r>
        <w:rPr>
          <w:rFonts w:hint="eastAsia"/>
        </w:rPr>
        <w:t>这</w:t>
      </w:r>
      <w:proofErr w:type="gramStart"/>
      <w:r>
        <w:rPr>
          <w:rFonts w:hint="eastAsia"/>
        </w:rPr>
        <w:t>也是</w:t>
      </w:r>
      <w:r>
        <w:t>词袋模型</w:t>
      </w:r>
      <w:proofErr w:type="gramEnd"/>
      <w:r>
        <w:t>无法有效表示</w:t>
      </w:r>
      <w:r>
        <w:rPr>
          <w:rFonts w:hint="eastAsia"/>
        </w:rPr>
        <w:t>短</w:t>
      </w:r>
      <w:r>
        <w:t>文本、</w:t>
      </w:r>
      <w:r>
        <w:rPr>
          <w:rFonts w:hint="eastAsia"/>
        </w:rPr>
        <w:t>容易受到</w:t>
      </w:r>
      <w:r>
        <w:t>数据稀疏问题影响的根本原因。</w:t>
      </w:r>
    </w:p>
    <w:p w14:paraId="7965C5BD" w14:textId="3D780550" w:rsidR="00D538F6" w:rsidRDefault="00D538F6" w:rsidP="002B0A6D">
      <w:pPr>
        <w:ind w:firstLineChars="200" w:firstLine="480"/>
      </w:pPr>
      <w:r>
        <w:rPr>
          <w:rFonts w:hint="eastAsia"/>
        </w:rPr>
        <w:t>与</w:t>
      </w:r>
      <w:r>
        <w:t>独</w:t>
      </w:r>
      <w:proofErr w:type="gramStart"/>
      <w:r>
        <w:t>热表示</w:t>
      </w:r>
      <w:proofErr w:type="gramEnd"/>
      <w:r>
        <w:t>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rsidR="00095875">
        <w:t>[</w:t>
      </w:r>
      <w:r w:rsidR="00095875" w:rsidRPr="00CF712B">
        <w:t>Turian</w:t>
      </w:r>
      <w:r w:rsidR="00095875">
        <w:t xml:space="preserve"> 2010]</w:t>
      </w:r>
      <w:r>
        <w:t>、</w:t>
      </w:r>
      <w:r>
        <w:rPr>
          <w:rFonts w:hint="eastAsia"/>
        </w:rPr>
        <w:t>短语</w:t>
      </w:r>
      <w:r w:rsidR="007C32F9">
        <w:t>[</w:t>
      </w:r>
      <w:r w:rsidR="007C32F9" w:rsidRPr="007C32F9">
        <w:t>Mikolov</w:t>
      </w:r>
      <w:r w:rsidR="007C32F9">
        <w:t xml:space="preserve"> 2013]</w:t>
      </w:r>
      <w:r w:rsidR="007C32F9" w:rsidRPr="007C32F9">
        <w:t xml:space="preserve"> </w:t>
      </w:r>
      <w:r w:rsidR="007C32F9">
        <w:t>[Zhao 2015]</w:t>
      </w:r>
      <w:r>
        <w:t>、</w:t>
      </w:r>
      <w:r>
        <w:rPr>
          <w:rFonts w:hint="eastAsia"/>
        </w:rPr>
        <w:t>实体</w:t>
      </w:r>
      <w:r w:rsidR="005673B5">
        <w:t>[Zhao 2015 a]</w:t>
      </w:r>
      <w:r>
        <w:t>、</w:t>
      </w:r>
      <w:r>
        <w:rPr>
          <w:rFonts w:hint="eastAsia"/>
        </w:rPr>
        <w:t>句子</w:t>
      </w:r>
      <w:r w:rsidR="00FD103A">
        <w:t>[Hu 2014]</w:t>
      </w:r>
      <w:r w:rsidR="00B53F7B" w:rsidRPr="00B53F7B">
        <w:t xml:space="preserve"> </w:t>
      </w:r>
      <w:r w:rsidR="00B53F7B">
        <w:t>[Le 2014]</w:t>
      </w:r>
      <w:r w:rsidR="00133383" w:rsidRPr="00133383">
        <w:t xml:space="preserve"> </w:t>
      </w:r>
      <w:r w:rsidR="00133383">
        <w:t>[</w:t>
      </w:r>
      <w:r w:rsidR="00133383" w:rsidRPr="00133383">
        <w:t>Blunsom</w:t>
      </w:r>
      <w:r w:rsidR="00133383">
        <w:t xml:space="preserve"> 2014]</w:t>
      </w:r>
      <w:r>
        <w:t>、</w:t>
      </w:r>
      <w:r>
        <w:rPr>
          <w:rFonts w:hint="eastAsia"/>
        </w:rPr>
        <w:t>文档</w:t>
      </w:r>
      <w:r w:rsidR="0004715B">
        <w:t>[Le 2014]</w:t>
      </w:r>
      <w:r>
        <w:t>和社会网络</w:t>
      </w:r>
      <w:r w:rsidR="00222AAB">
        <w:t>[</w:t>
      </w:r>
      <w:r w:rsidR="00222AAB" w:rsidRPr="003E511F">
        <w:t>Perozzi</w:t>
      </w:r>
      <w:r w:rsidR="00222AAB">
        <w:t xml:space="preserve"> 2014]</w:t>
      </w:r>
      <w:r w:rsidR="007D36CF" w:rsidRPr="007D36CF">
        <w:t xml:space="preserve"> </w:t>
      </w:r>
      <w:r w:rsidR="007D36CF">
        <w:t>[Tang 2015]</w:t>
      </w:r>
      <w:r w:rsidR="000F5DB1" w:rsidRPr="000F5DB1">
        <w:t xml:space="preserve"> </w:t>
      </w:r>
      <w:r w:rsidR="000F5DB1">
        <w:t>[Yang 2015]</w:t>
      </w:r>
      <w:proofErr w:type="gramStart"/>
      <w:r>
        <w:t>等对象</w:t>
      </w:r>
      <w:proofErr w:type="gramEnd"/>
      <w:r>
        <w:t>的表示学习研究。</w:t>
      </w:r>
      <w:r>
        <w:rPr>
          <w:rFonts w:hint="eastAsia"/>
        </w:rPr>
        <w:t>特别</w:t>
      </w:r>
      <w:r>
        <w:t>是在词表示方面，</w:t>
      </w:r>
      <w:r>
        <w:rPr>
          <w:rFonts w:hint="eastAsia"/>
        </w:rPr>
        <w:t>针对</w:t>
      </w:r>
      <w:r>
        <w:t>一词多义</w:t>
      </w:r>
      <w:r w:rsidR="00E24046">
        <w:t>[</w:t>
      </w:r>
      <w:r w:rsidR="00E24046" w:rsidRPr="003D2E04">
        <w:t>Huang</w:t>
      </w:r>
      <w:r w:rsidR="00E24046">
        <w:t xml:space="preserve"> 2012]</w:t>
      </w:r>
      <w:r w:rsidR="005768EB" w:rsidRPr="005768EB">
        <w:t xml:space="preserve"> </w:t>
      </w:r>
      <w:r w:rsidR="005768EB">
        <w:t>[</w:t>
      </w:r>
      <w:r w:rsidR="005768EB" w:rsidRPr="005768EB">
        <w:t>Reisinger</w:t>
      </w:r>
      <w:r w:rsidR="005768EB">
        <w:t xml:space="preserve"> 2010]</w:t>
      </w:r>
      <w:r w:rsidR="001077D6" w:rsidRPr="001077D6">
        <w:t xml:space="preserve"> </w:t>
      </w:r>
      <w:r w:rsidR="001077D6">
        <w:t>[</w:t>
      </w:r>
      <w:r w:rsidR="001077D6" w:rsidRPr="001B7A6C">
        <w:t>Tian</w:t>
      </w:r>
      <w:r w:rsidR="001077D6">
        <w:t xml:space="preserve"> 2014]</w:t>
      </w:r>
      <w:r>
        <w:t>、</w:t>
      </w:r>
      <w:r>
        <w:rPr>
          <w:rFonts w:hint="eastAsia"/>
        </w:rPr>
        <w:t>语义</w:t>
      </w:r>
      <w:r>
        <w:t>组合</w:t>
      </w:r>
      <w:r w:rsidR="00893EC0">
        <w:t>[Zhao 2015]</w:t>
      </w:r>
      <w:r w:rsidR="00F319B1" w:rsidRPr="00F319B1">
        <w:t xml:space="preserve"> </w:t>
      </w:r>
      <w:r w:rsidR="00F319B1">
        <w:t>[Socher 2013]</w:t>
      </w:r>
      <w:r w:rsidR="00F319B1" w:rsidRPr="00CD0496">
        <w:t xml:space="preserve"> </w:t>
      </w:r>
      <w:r w:rsidR="00F319B1">
        <w:t>[Socher 2013 a]</w:t>
      </w:r>
      <w:r w:rsidR="00F73579" w:rsidRPr="00F73579">
        <w:t xml:space="preserve"> </w:t>
      </w:r>
      <w:r w:rsidR="00F73579">
        <w:t>[</w:t>
      </w:r>
      <w:r w:rsidR="00F73579" w:rsidRPr="00F73579">
        <w:t>Socher</w:t>
      </w:r>
      <w:r w:rsidR="00F73579">
        <w:t xml:space="preserve"> 2012]</w:t>
      </w:r>
      <w:r>
        <w:t>、</w:t>
      </w:r>
      <w:r>
        <w:rPr>
          <w:rFonts w:hint="eastAsia"/>
        </w:rPr>
        <w:t>语素</w:t>
      </w:r>
      <w:r>
        <w:t>或字母信息</w:t>
      </w:r>
      <w:r w:rsidR="00C84592">
        <w:t>[</w:t>
      </w:r>
      <w:r w:rsidR="00C84592" w:rsidRPr="00C84592">
        <w:t>Luong</w:t>
      </w:r>
      <w:r w:rsidR="00C84592">
        <w:t xml:space="preserve"> 2013]</w:t>
      </w:r>
      <w:r w:rsidR="00E577E2">
        <w:t xml:space="preserve"> </w:t>
      </w:r>
      <w:r w:rsidR="0022561F">
        <w:t>[</w:t>
      </w:r>
      <w:r w:rsidR="0022561F" w:rsidRPr="00BD4FAD">
        <w:t>Botha</w:t>
      </w:r>
      <w:r w:rsidR="0022561F">
        <w:t xml:space="preserve"> 2014]</w:t>
      </w:r>
      <w:r w:rsidR="00B853CE" w:rsidRPr="00B853CE">
        <w:t xml:space="preserve"> </w:t>
      </w:r>
      <w:r w:rsidR="00B853CE">
        <w:t>[</w:t>
      </w:r>
      <w:r w:rsidR="00B853CE" w:rsidRPr="00F729F8">
        <w:t>Chen</w:t>
      </w:r>
      <w:r w:rsidR="00B853CE">
        <w:t xml:space="preserve"> 2015]</w:t>
      </w:r>
      <w:r w:rsidR="00121084">
        <w:t>、</w:t>
      </w:r>
      <w:r>
        <w:rPr>
          <w:rFonts w:hint="eastAsia"/>
        </w:rPr>
        <w:t>跨</w:t>
      </w:r>
      <w:r>
        <w:t>语言</w:t>
      </w:r>
      <w:r w:rsidR="00A00861">
        <w:rPr>
          <w:color w:val="222222"/>
          <w:shd w:val="clear" w:color="auto" w:fill="FFFFFF"/>
        </w:rPr>
        <w:t>[AP 2014]</w:t>
      </w:r>
      <w:r w:rsidR="00290247" w:rsidRPr="00290247">
        <w:t xml:space="preserve"> </w:t>
      </w:r>
      <w:r w:rsidR="00290247">
        <w:t>[Shi 2015]</w:t>
      </w:r>
      <w:r>
        <w:t>、</w:t>
      </w:r>
      <w:r>
        <w:rPr>
          <w:rFonts w:hint="eastAsia"/>
        </w:rPr>
        <w:t>可解释性</w:t>
      </w:r>
      <w:r w:rsidR="003245C3">
        <w:t>[Luo 2015]</w:t>
      </w:r>
      <w:r w:rsidR="00D573D2" w:rsidRPr="00D573D2">
        <w:t xml:space="preserve"> </w:t>
      </w:r>
      <w:r w:rsidR="00D573D2">
        <w:t>[Murphy 2012]</w:t>
      </w:r>
      <w:r w:rsidR="005457B7" w:rsidRPr="005457B7">
        <w:t xml:space="preserve"> </w:t>
      </w:r>
      <w:r w:rsidR="005457B7">
        <w:t>[Fyshe 2014]</w:t>
      </w:r>
      <w:r>
        <w:t>等特点提出了相应表示方案，</w:t>
      </w:r>
      <w:r>
        <w:rPr>
          <w:rFonts w:hint="eastAsia"/>
        </w:rPr>
        <w:t>展现</w:t>
      </w:r>
      <w:r>
        <w:t>出分布式表示灵活的可扩展性。</w:t>
      </w:r>
    </w:p>
    <w:p w14:paraId="40709EFC" w14:textId="3631443E" w:rsidR="00F32F77" w:rsidRDefault="00DA25B1" w:rsidP="00450DAF">
      <w:pPr>
        <w:pStyle w:val="3"/>
      </w:pPr>
      <w:bookmarkStart w:id="176" w:name="_Toc477859819"/>
      <w:r>
        <w:rPr>
          <w:rFonts w:hint="eastAsia"/>
        </w:rPr>
        <w:t>知识表示学习</w:t>
      </w:r>
      <w:bookmarkEnd w:id="176"/>
    </w:p>
    <w:p w14:paraId="07AF72C4" w14:textId="764987DE" w:rsidR="00F32F77" w:rsidRDefault="000575D3" w:rsidP="002B0A6D">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7DEE3A01" w14:textId="45A276E8" w:rsidR="00AE4ED2" w:rsidRDefault="00AE4ED2" w:rsidP="002B0A6D">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w:t>
      </w:r>
      <w:r w:rsidR="00973D09">
        <w:rPr>
          <w:rFonts w:hint="eastAsia"/>
        </w:rPr>
        <w:t>一个知识库</w:t>
      </w:r>
      <w:r w:rsidR="009F281F">
        <w:rPr>
          <w:rFonts w:hint="eastAsia"/>
        </w:rPr>
        <w:t>G</w:t>
      </w:r>
      <w:r w:rsidR="009F281F">
        <w:rPr>
          <w:rFonts w:hint="eastAsia"/>
        </w:rPr>
        <w:t>可以用</w:t>
      </w:r>
      <m:oMath>
        <m:r>
          <m:rPr>
            <m:sty m:val="p"/>
          </m:rPr>
          <w:rPr>
            <w:rFonts w:ascii="Cambria Math" w:hAnsi="Cambria Math"/>
          </w:rPr>
          <m:t>G=(E,R,Y)</m:t>
        </m:r>
      </m:oMath>
      <w:r w:rsidR="009F281F">
        <w:rPr>
          <w:rFonts w:hint="eastAsia"/>
        </w:rPr>
        <w:t>来表示，其中：</w:t>
      </w:r>
    </w:p>
    <w:p w14:paraId="4E776D87" w14:textId="746AEBC3" w:rsidR="009F281F" w:rsidRDefault="009F281F" w:rsidP="002B0A6D">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44E38529" w14:textId="633608FE" w:rsidR="009F281F" w:rsidRDefault="009F281F" w:rsidP="002B0A6D">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69CAD739" w14:textId="2BE38D48" w:rsidR="00FC2464" w:rsidRDefault="008A6843" w:rsidP="002B0A6D">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3E49DBC9" w14:textId="7F10B74B" w:rsidR="008A6843" w:rsidRPr="00B242A4" w:rsidRDefault="0052033D" w:rsidP="002B0A6D">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F54C26A" w14:textId="1E556821" w:rsidR="00B242A4" w:rsidRDefault="00194DEB" w:rsidP="002B0A6D">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sidR="00452427">
        <w:rPr>
          <w:rFonts w:hint="eastAsia"/>
        </w:rPr>
        <w:t>时，也可以说该知识</w:t>
      </w:r>
      <w:r w:rsidR="00223194">
        <w:rPr>
          <w:rFonts w:hint="eastAsia"/>
        </w:rPr>
        <w:t>库</w:t>
      </w:r>
      <w:r w:rsidR="00452427">
        <w:rPr>
          <w:rFonts w:hint="eastAsia"/>
        </w:rPr>
        <w:t>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sidR="00452427">
        <w:rPr>
          <w:rFonts w:hint="eastAsia"/>
        </w:rPr>
        <w:t>。</w:t>
      </w:r>
    </w:p>
    <w:p w14:paraId="2F145109" w14:textId="643446DD" w:rsidR="00001D7F" w:rsidRDefault="00BB10C7" w:rsidP="002B0A6D">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w:t>
      </w:r>
      <w:r w:rsidR="00001D7F">
        <w:rPr>
          <w:rFonts w:hint="eastAsia"/>
        </w:rPr>
        <w:t>，</w:t>
      </w:r>
      <w:r>
        <w:rPr>
          <w:rFonts w:hint="eastAsia"/>
        </w:rPr>
        <w:t>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sidR="00FB5850">
        <w:rPr>
          <w:rFonts w:hint="eastAsia"/>
        </w:rPr>
        <w:t>在现实世界中不成立</w:t>
      </w:r>
      <w:r>
        <w:rPr>
          <w:rFonts w:hint="eastAsia"/>
        </w:rPr>
        <w:t>；而在开放世界假设中，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sidR="00A46765">
        <w:rPr>
          <w:rFonts w:hint="eastAsia"/>
        </w:rPr>
        <w:t>在现实世界中是否成立</w:t>
      </w:r>
      <w:r>
        <w:rPr>
          <w:rFonts w:hint="eastAsia"/>
        </w:rPr>
        <w:t>。对于目前互联网上的大规模知识图，由于其构造方法多是</w:t>
      </w:r>
      <w:proofErr w:type="gramStart"/>
      <w:r>
        <w:rPr>
          <w:rFonts w:hint="eastAsia"/>
        </w:rPr>
        <w:t>基于众包编辑</w:t>
      </w:r>
      <w:proofErr w:type="gramEnd"/>
      <w:r>
        <w:rPr>
          <w:rFonts w:hint="eastAsia"/>
        </w:rPr>
        <w:t>或是自动抽取生成的，其中往往会出现大量知识缺失的情况。因此，多数情况下我们采用的是开放世界假设。</w:t>
      </w:r>
    </w:p>
    <w:p w14:paraId="0E4D7EAC" w14:textId="0627D8FE" w:rsidR="005634A0" w:rsidRDefault="004E61CD" w:rsidP="002B0A6D">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w:t>
      </w:r>
      <w:r w:rsidR="00CD13F7">
        <w:rPr>
          <w:rFonts w:hint="eastAsia"/>
        </w:rPr>
        <w:t>如此，知识库中蕴含的语义信息就在该向量空间中得到了分布式的表示。</w:t>
      </w:r>
      <w:r w:rsidR="00DC73EC">
        <w:rPr>
          <w:rFonts w:hint="eastAsia"/>
        </w:rPr>
        <w:t>知识表示学习的基本流程框架如下所示：</w:t>
      </w:r>
    </w:p>
    <w:p w14:paraId="7047DFFC" w14:textId="391F82C1" w:rsidR="00DC73EC" w:rsidRDefault="007411B7" w:rsidP="00DC73EC">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w:t>
      </w:r>
      <w:r w:rsidR="001A0B7A">
        <w:rPr>
          <w:rFonts w:hint="eastAsia"/>
        </w:rPr>
        <w:t>。</w:t>
      </w:r>
      <w:r w:rsidR="00C979EE">
        <w:rPr>
          <w:rFonts w:hint="eastAsia"/>
        </w:rPr>
        <w:t>其中，</w:t>
      </w:r>
      <w:r w:rsidR="00C979EE">
        <w:rPr>
          <w:rFonts w:hint="eastAsia"/>
        </w:rPr>
        <w:t>K</w:t>
      </w:r>
      <w:r w:rsidR="00C979EE">
        <w:rPr>
          <w:rFonts w:hint="eastAsia"/>
        </w:rPr>
        <w:t>是一个超参数，其取值一般为</w:t>
      </w:r>
      <w:r w:rsidR="00C979EE">
        <w:rPr>
          <w:rFonts w:hint="eastAsia"/>
        </w:rPr>
        <w:t>100</w:t>
      </w:r>
      <w:r w:rsidR="00C979EE">
        <w:rPr>
          <w:rFonts w:hint="eastAsia"/>
        </w:rPr>
        <w:t>到</w:t>
      </w:r>
      <w:r w:rsidR="00C979EE">
        <w:rPr>
          <w:rFonts w:hint="eastAsia"/>
        </w:rPr>
        <w:t>200</w:t>
      </w:r>
      <w:r w:rsidR="00C979EE">
        <w:rPr>
          <w:rFonts w:hint="eastAsia"/>
        </w:rPr>
        <w:t>。</w:t>
      </w:r>
    </w:p>
    <w:p w14:paraId="08E7FD55" w14:textId="7B705025" w:rsidR="0090490D" w:rsidRDefault="0090490D" w:rsidP="00DC73EC">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1EBF938E" w14:textId="280FD053" w:rsidR="0090490D" w:rsidRDefault="0090490D" w:rsidP="00DC73EC">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MS Gothic" w:eastAsia="MS Gothic" w:hAnsi="MS Gothic" w:cs="MS Gothic" w:hint="eastAsia"/>
              </w:rPr>
              <m:t>*</m:t>
            </m:r>
          </m:sub>
        </m:sSub>
      </m:oMath>
      <w:r w:rsidR="00BF3DC1">
        <w:rPr>
          <w:rFonts w:hint="eastAsia"/>
        </w:rPr>
        <w:t>。</w:t>
      </w:r>
      <w:r w:rsidR="007D690D">
        <w:rPr>
          <w:rFonts w:hint="eastAsia"/>
        </w:rPr>
        <w:t>其含义为：对于知识库中</w:t>
      </w:r>
      <w:r w:rsidR="00E36FE7">
        <w:rPr>
          <w:rFonts w:hint="eastAsia"/>
        </w:rPr>
        <w:t>的两个实体</w:t>
      </w:r>
      <w:r w:rsidR="00E36FE7">
        <w:rPr>
          <w:rFonts w:hint="eastAsia"/>
        </w:rPr>
        <w:t>h</w:t>
      </w:r>
      <w:r w:rsidR="00E36FE7">
        <w:rPr>
          <w:rFonts w:hint="eastAsia"/>
        </w:rPr>
        <w:t>和</w:t>
      </w:r>
      <w:r w:rsidR="00E36FE7">
        <w:rPr>
          <w:rFonts w:hint="eastAsia"/>
        </w:rPr>
        <w:t>t</w:t>
      </w:r>
      <w:r w:rsidR="00E36FE7">
        <w:rPr>
          <w:rFonts w:hint="eastAsia"/>
        </w:rPr>
        <w:t>，若知识库中存在三元组</w:t>
      </w:r>
      <w:r w:rsidR="00E36FE7">
        <w:rPr>
          <w:rFonts w:hint="eastAsia"/>
        </w:rPr>
        <w:t xml:space="preserve"> (h,</w:t>
      </w:r>
      <w:r w:rsidR="00E36FE7">
        <w:t xml:space="preserve"> r, t)</w:t>
      </w:r>
      <w:r w:rsidR="00E36FE7">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sidR="00E36FE7">
        <w:rPr>
          <w:rFonts w:hint="eastAsia"/>
        </w:rPr>
        <w:t>的</w:t>
      </w:r>
      <w:proofErr w:type="gramStart"/>
      <w:r w:rsidR="00E36FE7">
        <w:rPr>
          <w:rFonts w:hint="eastAsia"/>
        </w:rPr>
        <w:t>值</w:t>
      </w:r>
      <w:r w:rsidR="00CA60E9">
        <w:rPr>
          <w:rFonts w:hint="eastAsia"/>
        </w:rPr>
        <w:t>应当</w:t>
      </w:r>
      <w:proofErr w:type="gramEnd"/>
      <w:r w:rsidR="004C7751">
        <w:rPr>
          <w:rFonts w:hint="eastAsia"/>
        </w:rPr>
        <w:t>趋于</w:t>
      </w:r>
      <w:r w:rsidR="004C7751">
        <w:rPr>
          <w:rFonts w:hint="eastAsia"/>
        </w:rPr>
        <w:t>0</w:t>
      </w:r>
      <w:r w:rsidR="004C7751">
        <w:rPr>
          <w:rFonts w:hint="eastAsia"/>
        </w:rPr>
        <w:t>；若知识库中不存在三元组</w:t>
      </w:r>
      <w:r w:rsidR="004C7751">
        <w:rPr>
          <w:rFonts w:hint="eastAsia"/>
        </w:rPr>
        <w:t xml:space="preserve"> (h,</w:t>
      </w:r>
      <w:r w:rsidR="004C7751">
        <w:t xml:space="preserve"> r, t)</w:t>
      </w:r>
      <w:r w:rsidR="0005614A">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sidR="00DA0082">
        <w:rPr>
          <w:rFonts w:hint="eastAsia"/>
        </w:rPr>
        <w:t>的</w:t>
      </w:r>
      <w:proofErr w:type="gramStart"/>
      <w:r w:rsidR="00DA0082">
        <w:rPr>
          <w:rFonts w:hint="eastAsia"/>
        </w:rPr>
        <w:t>值应当</w:t>
      </w:r>
      <w:proofErr w:type="gramEnd"/>
      <w:r w:rsidR="00DA0082">
        <w:rPr>
          <w:rFonts w:hint="eastAsia"/>
        </w:rPr>
        <w:t>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sidR="00D05476">
        <w:rPr>
          <w:rFonts w:hint="eastAsia"/>
        </w:rPr>
        <w:t>中会有一些模型参数，这些参数在初始情况下是随机选取的。</w:t>
      </w:r>
    </w:p>
    <w:p w14:paraId="01B7C1F2" w14:textId="12D3E2EA" w:rsidR="00763026" w:rsidRDefault="00691FB0" w:rsidP="00DC73EC">
      <w:pPr>
        <w:pStyle w:val="ab"/>
        <w:numPr>
          <w:ilvl w:val="0"/>
          <w:numId w:val="16"/>
        </w:numPr>
        <w:ind w:firstLineChars="0"/>
      </w:pPr>
      <w:r>
        <w:rPr>
          <w:rFonts w:hint="eastAsia"/>
        </w:rPr>
        <w:t>以知识库中存在的三元组作为正样本，以知识库中不存在的三元组作为负样本</w:t>
      </w:r>
      <w:r w:rsidR="00FC5F22">
        <w:rPr>
          <w:rFonts w:hint="eastAsia"/>
        </w:rPr>
        <w:t>，通过机器学习优化算法（如随机批量梯度下降法）进行训练，从而估计出模型参数：每个实体</w:t>
      </w:r>
      <w:r w:rsidR="00FC5F22">
        <w:rPr>
          <w:rFonts w:hint="eastAsia"/>
        </w:rPr>
        <w:t>e</w:t>
      </w:r>
      <w:r w:rsidR="00FC5F22">
        <w:rPr>
          <w:rFonts w:hint="eastAsia"/>
        </w:rPr>
        <w:t>对应的向量</w:t>
      </w:r>
      <w:r w:rsidR="00FC5F22">
        <w:rPr>
          <w:rFonts w:hint="eastAsia"/>
          <w:b/>
          <w:i/>
        </w:rPr>
        <w:t>e</w:t>
      </w:r>
      <w:r w:rsidR="00FC5F22">
        <w:rPr>
          <w:rFonts w:hint="eastAsia"/>
        </w:rPr>
        <w:t>，以及每种关系类型</w:t>
      </w:r>
      <w:r w:rsidR="00FC5F22">
        <w:rPr>
          <w:rFonts w:hint="eastAsia"/>
        </w:rPr>
        <w:t>r</w:t>
      </w:r>
      <w:r w:rsidR="00FC5F22">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sidR="00FC5F22">
        <w:rPr>
          <w:rFonts w:hint="eastAsia"/>
        </w:rPr>
        <w:t>中的参数。</w:t>
      </w:r>
    </w:p>
    <w:p w14:paraId="7657A2B5" w14:textId="3E62A101" w:rsidR="00DC73EC" w:rsidRDefault="00F1245D" w:rsidP="002B0A6D">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sidR="003063C4">
        <w:rPr>
          <w:rFonts w:hint="eastAsia"/>
        </w:rPr>
        <w:t xml:space="preserve"> </w:t>
      </w:r>
      <w:r>
        <w:rPr>
          <w:rFonts w:hint="eastAsia"/>
        </w:rPr>
        <w:t>这一约束。</w:t>
      </w:r>
    </w:p>
    <w:p w14:paraId="045EAAE3" w14:textId="3C40F403" w:rsidR="005E0660" w:rsidRDefault="005E0660" w:rsidP="002B0A6D">
      <w:pPr>
        <w:ind w:firstLineChars="200" w:firstLine="480"/>
      </w:pPr>
      <w:r>
        <w:rPr>
          <w:rFonts w:hint="eastAsia"/>
        </w:rPr>
        <w:lastRenderedPageBreak/>
        <w:t>知识表示学习得到的分布式具有如下主要优点：</w:t>
      </w:r>
    </w:p>
    <w:p w14:paraId="036F986A" w14:textId="76DB5A62" w:rsidR="005E0660" w:rsidRDefault="00D61493" w:rsidP="00C05D9A">
      <w:pPr>
        <w:pStyle w:val="ab"/>
        <w:numPr>
          <w:ilvl w:val="0"/>
          <w:numId w:val="18"/>
        </w:numPr>
        <w:ind w:firstLineChars="0"/>
      </w:pPr>
      <w:r>
        <w:rPr>
          <w:rFonts w:hint="eastAsia"/>
        </w:rPr>
        <w:t>显著提升计算效率。知识库的三元组表示实际就是基于独</w:t>
      </w:r>
      <w:proofErr w:type="gramStart"/>
      <w:r>
        <w:rPr>
          <w:rFonts w:hint="eastAsia"/>
        </w:rPr>
        <w:t>热表示</w:t>
      </w:r>
      <w:proofErr w:type="gramEnd"/>
      <w:r>
        <w:rPr>
          <w:rFonts w:hint="eastAsia"/>
        </w:rPr>
        <w:t>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58275E6E" w14:textId="3A7ABF5F" w:rsidR="00D61493" w:rsidRDefault="00D61493" w:rsidP="00C05D9A">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w:t>
      </w:r>
      <w:r w:rsidR="00AC2892">
        <w:rPr>
          <w:rFonts w:hint="eastAsia"/>
        </w:rPr>
        <w:t>而基于独</w:t>
      </w:r>
      <w:proofErr w:type="gramStart"/>
      <w:r w:rsidR="00AC2892">
        <w:rPr>
          <w:rFonts w:hint="eastAsia"/>
        </w:rPr>
        <w:t>热表示</w:t>
      </w:r>
      <w:proofErr w:type="gramEnd"/>
      <w:r w:rsidR="00AC2892">
        <w:rPr>
          <w:rFonts w:hint="eastAsia"/>
        </w:rPr>
        <w:t>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68C775EF" w14:textId="34462E6B" w:rsidR="00005405" w:rsidRDefault="00005405" w:rsidP="002B0A6D">
      <w:pPr>
        <w:ind w:firstLineChars="200" w:firstLine="480"/>
      </w:pPr>
      <w:r>
        <w:rPr>
          <w:rFonts w:hint="eastAsia"/>
        </w:rPr>
        <w:t>知识表示学习得到的分布式表示有以下典型应用：</w:t>
      </w:r>
    </w:p>
    <w:p w14:paraId="1434445B" w14:textId="3EC41069" w:rsidR="00005405" w:rsidRDefault="00005405" w:rsidP="00005405">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02B67174" w14:textId="3C42D527" w:rsidR="00005405" w:rsidRDefault="00005405" w:rsidP="00005405">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AF811BB" w14:textId="50DF7D77" w:rsidR="00005405" w:rsidRDefault="00005405" w:rsidP="00005405">
      <w:pPr>
        <w:pStyle w:val="ab"/>
        <w:numPr>
          <w:ilvl w:val="0"/>
          <w:numId w:val="17"/>
        </w:numPr>
        <w:ind w:firstLineChars="0"/>
      </w:pPr>
      <w:r>
        <w:rPr>
          <w:rFonts w:hint="eastAsia"/>
        </w:rPr>
        <w:t>其他应用。知识表示学习已被广泛应用于关系抽取、自动问答、</w:t>
      </w:r>
      <w:proofErr w:type="gramStart"/>
      <w:r>
        <w:rPr>
          <w:rFonts w:hint="eastAsia"/>
        </w:rPr>
        <w:t>实体链指等</w:t>
      </w:r>
      <w:proofErr w:type="gramEnd"/>
      <w:r>
        <w:rPr>
          <w:rFonts w:hint="eastAsia"/>
        </w:rPr>
        <w:t>各种任务中，展现出了巨大的应用潜力。随着深度学习在自然语言处理各项重要任务</w:t>
      </w:r>
      <w:proofErr w:type="gramStart"/>
      <w:r>
        <w:rPr>
          <w:rFonts w:hint="eastAsia"/>
        </w:rPr>
        <w:t>重得到</w:t>
      </w:r>
      <w:proofErr w:type="gramEnd"/>
      <w:r>
        <w:rPr>
          <w:rFonts w:hint="eastAsia"/>
        </w:rPr>
        <w:t>广泛应用，这将为知识表示学习带来更广阔的应用空间。</w:t>
      </w:r>
    </w:p>
    <w:p w14:paraId="064A3E54" w14:textId="62620143" w:rsidR="00005405" w:rsidRDefault="0071191E" w:rsidP="0071191E">
      <w:pPr>
        <w:pStyle w:val="2"/>
      </w:pPr>
      <w:r>
        <w:rPr>
          <w:rFonts w:hint="eastAsia"/>
        </w:rPr>
        <w:t>知识表示学习的主要方法</w:t>
      </w:r>
    </w:p>
    <w:p w14:paraId="00FA028D" w14:textId="6C160C0B" w:rsidR="0071191E" w:rsidRDefault="00ED404E" w:rsidP="002B0A6D">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w:t>
      </w:r>
      <w:r w:rsidR="000C58B7">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24D8E25B" w14:textId="0805C76A" w:rsidR="00A965F3" w:rsidRDefault="00A965F3" w:rsidP="00A965F3">
      <w:pPr>
        <w:pStyle w:val="3"/>
      </w:pPr>
      <w:r>
        <w:rPr>
          <w:rFonts w:hint="eastAsia"/>
        </w:rPr>
        <w:lastRenderedPageBreak/>
        <w:t>距离模型</w:t>
      </w:r>
    </w:p>
    <w:p w14:paraId="6D7C7018" w14:textId="616636F8" w:rsidR="00A965F3" w:rsidRDefault="00A965F3" w:rsidP="002B0A6D">
      <w:pPr>
        <w:ind w:firstLineChars="200" w:firstLine="480"/>
      </w:pPr>
      <w:r>
        <w:rPr>
          <w:rFonts w:hint="eastAsia"/>
        </w:rPr>
        <w:t>结构表示（</w:t>
      </w:r>
      <w:r>
        <w:rPr>
          <w:rFonts w:hint="eastAsia"/>
        </w:rPr>
        <w:t>structured embedding, SE</w:t>
      </w:r>
      <w:r w:rsidR="00711F89">
        <w:rPr>
          <w:rFonts w:hint="eastAsia"/>
        </w:rPr>
        <w:t>）</w:t>
      </w:r>
      <w:r w:rsidR="00711F89">
        <w:t>[</w:t>
      </w:r>
      <w:r w:rsidR="00711F89" w:rsidRPr="00CB61D8">
        <w:t>Bordes</w:t>
      </w:r>
      <w:r w:rsidR="00711F89">
        <w:t xml:space="preserve"> 2011]</w:t>
      </w:r>
      <w:r w:rsidR="00711F89">
        <w:rPr>
          <w:rFonts w:hint="eastAsia"/>
        </w:rPr>
        <w:t>是较早的几个知识表示方法之一。</w:t>
      </w:r>
      <w:r w:rsidR="00711F89">
        <w:rPr>
          <w:rFonts w:hint="eastAsia"/>
        </w:rPr>
        <w:t>SE</w:t>
      </w:r>
      <w:r w:rsidR="00711F89">
        <w:rPr>
          <w:rFonts w:hint="eastAsia"/>
        </w:rPr>
        <w:t>为每种关系类型</w:t>
      </w:r>
      <w:r w:rsidR="00711F89">
        <w:rPr>
          <w:rFonts w:hint="eastAsia"/>
        </w:rPr>
        <w:t>r</w:t>
      </w:r>
      <w:r w:rsidR="00711F89">
        <w:rPr>
          <w:rFonts w:hint="eastAsia"/>
        </w:rPr>
        <w:t>定义了</w:t>
      </w:r>
      <w:r w:rsidR="00711F89">
        <w:rPr>
          <w:rFonts w:hint="eastAsia"/>
        </w:rPr>
        <w:t>2</w:t>
      </w:r>
      <w:r w:rsidR="00711F89">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sidR="00711F89">
        <w:rPr>
          <w:rFonts w:hint="eastAsia"/>
        </w:rPr>
        <w:t>，用于三元组中头实体和</w:t>
      </w:r>
      <w:proofErr w:type="gramStart"/>
      <w:r w:rsidR="00711F89">
        <w:rPr>
          <w:rFonts w:hint="eastAsia"/>
        </w:rPr>
        <w:t>尾实体</w:t>
      </w:r>
      <w:proofErr w:type="gramEnd"/>
      <w:r w:rsidR="00711F89">
        <w:rPr>
          <w:rFonts w:hint="eastAsia"/>
        </w:rPr>
        <w:t>的投影操作。对应的约束函数为：</w:t>
      </w:r>
    </w:p>
    <w:p w14:paraId="2957BCC2" w14:textId="41936C1E" w:rsidR="00711F89" w:rsidRDefault="00711F89" w:rsidP="002B0A6D">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45094D2D" w14:textId="5FFAA4BC" w:rsidR="00711F89" w:rsidRDefault="002A1B76" w:rsidP="002B0A6D">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w:t>
      </w:r>
      <w:proofErr w:type="gramStart"/>
      <w:r>
        <w:rPr>
          <w:rFonts w:hint="eastAsia"/>
        </w:rPr>
        <w:t>尾实体</w:t>
      </w:r>
      <w:proofErr w:type="gramEnd"/>
      <w:r>
        <w:rPr>
          <w:rFonts w:hint="eastAsia"/>
        </w:rPr>
        <w:t>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w:t>
      </w:r>
      <w:r w:rsidR="00E15A3B">
        <w:rPr>
          <w:rFonts w:hint="eastAsia"/>
        </w:rPr>
        <w:t>反映了两个实体在关系</w:t>
      </w:r>
      <w:r w:rsidR="00E15A3B">
        <w:rPr>
          <w:rFonts w:hint="eastAsia"/>
        </w:rPr>
        <w:t>r</w:t>
      </w:r>
      <w:r w:rsidR="00E15A3B">
        <w:rPr>
          <w:rFonts w:hint="eastAsia"/>
        </w:rPr>
        <w:t>下的语义相关度，它们的距离越小，说明这两个实体存在这种关系。</w:t>
      </w:r>
    </w:p>
    <w:p w14:paraId="2D8EB257" w14:textId="4369E8B7" w:rsidR="00BA28B4" w:rsidRDefault="00BA28B4" w:rsidP="002B0A6D">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511182A1" w14:textId="77858E1C" w:rsidR="007D0F56" w:rsidRDefault="007D0F56" w:rsidP="007D0F56">
      <w:pPr>
        <w:pStyle w:val="3"/>
      </w:pPr>
      <w:r>
        <w:rPr>
          <w:rFonts w:hint="eastAsia"/>
        </w:rPr>
        <w:t>单层神经网络模型</w:t>
      </w:r>
    </w:p>
    <w:p w14:paraId="766BD4E4" w14:textId="783DA3D4" w:rsidR="007D0F56" w:rsidRPr="0071191E" w:rsidRDefault="007D0F56" w:rsidP="002B0A6D">
      <w:pPr>
        <w:ind w:firstLineChars="200" w:firstLine="480"/>
        <w:rPr>
          <w:rFonts w:hint="eastAsia"/>
        </w:rPr>
      </w:pPr>
      <w:r>
        <w:rPr>
          <w:rFonts w:hint="eastAsia"/>
        </w:rPr>
        <w:t>单层神经网络模型（</w:t>
      </w:r>
      <w:r>
        <w:rPr>
          <w:rFonts w:hint="eastAsia"/>
        </w:rPr>
        <w:t>single layer model, SLM</w:t>
      </w:r>
      <w:r>
        <w:rPr>
          <w:rFonts w:hint="eastAsia"/>
        </w:rPr>
        <w:t>）</w:t>
      </w:r>
      <w:r w:rsidR="008905BE">
        <w:t>[</w:t>
      </w:r>
      <w:r w:rsidR="008905BE" w:rsidRPr="00613478">
        <w:t>Socher</w:t>
      </w:r>
      <w:r w:rsidR="008905BE">
        <w:t xml:space="preserve"> 2013 b]</w:t>
      </w:r>
      <w:r w:rsidR="00197AE6">
        <w:rPr>
          <w:rFonts w:hint="eastAsia"/>
        </w:rPr>
        <w:t>尝试采用单层</w:t>
      </w:r>
      <w:bookmarkStart w:id="177" w:name="_GoBack"/>
      <w:bookmarkEnd w:id="177"/>
    </w:p>
    <w:p w14:paraId="103C3053" w14:textId="604BCD88" w:rsidR="00375B5E" w:rsidRDefault="00375B5E" w:rsidP="00375B5E">
      <w:pPr>
        <w:pStyle w:val="2"/>
      </w:pPr>
      <w:bookmarkStart w:id="178" w:name="_Toc477859820"/>
      <w:r>
        <w:t>参考文献</w:t>
      </w:r>
      <w:bookmarkEnd w:id="178"/>
    </w:p>
    <w:p w14:paraId="14619570" w14:textId="62496FE9" w:rsidR="00B752EF" w:rsidRDefault="00B752EF" w:rsidP="006F51AB">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04436AA0" w14:textId="32F5A256" w:rsidR="00375B5E" w:rsidRDefault="00375B5E" w:rsidP="006F51AB">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1C3FFFB6" w14:textId="17CEF2F8" w:rsidR="007F78F8" w:rsidRDefault="007F78F8" w:rsidP="006F51AB">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565279F8" w14:textId="54CC0503" w:rsidR="00133383" w:rsidRDefault="00133383" w:rsidP="006F51AB">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31E93A2E" w14:textId="6B0E0077" w:rsidR="00CB61D8" w:rsidRDefault="00CB61D8" w:rsidP="006F51AB">
      <w:pPr>
        <w:ind w:left="480" w:hangingChars="200" w:hanging="480"/>
      </w:pPr>
      <w:r>
        <w:t>[</w:t>
      </w:r>
      <w:r w:rsidRPr="00CB61D8">
        <w:t>Bordes</w:t>
      </w:r>
      <w:r>
        <w:t xml:space="preserve"> 2011] </w:t>
      </w:r>
      <w:r w:rsidRPr="00CB61D8">
        <w:t>Bordes, A., Weston, J., Collobert, R., &amp; Bengio, Y. (2011). Learning structured embeddings of knowledge bases. In Conference on artificial intelligence (No. EPFL-CONF-192344).</w:t>
      </w:r>
    </w:p>
    <w:p w14:paraId="61C82D78" w14:textId="0991EA85" w:rsidR="00BD4FAD" w:rsidRDefault="00BD4FAD" w:rsidP="006F51AB">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13EBA69" w14:textId="24C9A9DF" w:rsidR="00F729F8" w:rsidRDefault="00F729F8" w:rsidP="006F51AB">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299BA7CC" w14:textId="5D463640" w:rsidR="003278A2" w:rsidRDefault="003278A2" w:rsidP="006F51AB">
      <w:pPr>
        <w:ind w:left="480" w:hangingChars="200" w:hanging="480"/>
      </w:pPr>
      <w:r>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418E9C7E" w14:textId="25D2F8B3" w:rsidR="00FD103A" w:rsidRDefault="00FD103A" w:rsidP="006F51AB">
      <w:pPr>
        <w:ind w:left="480" w:hangingChars="200" w:hanging="480"/>
      </w:pPr>
      <w:r>
        <w:lastRenderedPageBreak/>
        <w:t xml:space="preserve">[Hu 2014] </w:t>
      </w:r>
      <w:r w:rsidRPr="00FD103A">
        <w:t>Hu, B., Lu, Z., Li, H., &amp; Chen, Q. (2014). Convolutional neural network architectures for matching natural language sentences. In Advances in neural information processing systems (pp. 2042-2050).</w:t>
      </w:r>
    </w:p>
    <w:p w14:paraId="7E29E15D" w14:textId="01F107B2" w:rsidR="003D2E04" w:rsidRDefault="003D2E04" w:rsidP="006F51AB">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39924CDF" w14:textId="693A07AA" w:rsidR="005B5759" w:rsidRDefault="005B5759" w:rsidP="006F51AB">
      <w:pPr>
        <w:ind w:left="480" w:hangingChars="200" w:hanging="480"/>
      </w:pPr>
      <w:r>
        <w:t xml:space="preserve">[Le 2014] </w:t>
      </w:r>
      <w:r w:rsidRPr="005B5759">
        <w:t>Le, Q. V., &amp; Mikolov, T. (2014, June). Distributed Representations of Sentences and Documents. In ICML (Vol. 14, pp. 1188-1196).</w:t>
      </w:r>
    </w:p>
    <w:p w14:paraId="77F2B8B3" w14:textId="67089E21" w:rsidR="003245C3" w:rsidRDefault="003245C3" w:rsidP="006F51AB">
      <w:pPr>
        <w:ind w:left="480" w:hangingChars="200" w:hanging="480"/>
      </w:pPr>
      <w:r>
        <w:t xml:space="preserve">[Luo 2015] </w:t>
      </w:r>
      <w:r w:rsidRPr="003245C3">
        <w:t>Luo, H., Liu, Z., Luan, H. B., &amp; Sun, M. (2015). Online Learning of Interpretable Word Embeddings. In EMNLP (pp. 1687-1692).</w:t>
      </w:r>
    </w:p>
    <w:p w14:paraId="29DAB3B5" w14:textId="3651B753" w:rsidR="00C84592" w:rsidRDefault="00C84592" w:rsidP="006F51AB">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59DB4707" w14:textId="71D86CAB" w:rsidR="003E511F" w:rsidRDefault="003E511F" w:rsidP="006F51AB">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346734B8" w14:textId="64D58563" w:rsidR="007C32F9" w:rsidRDefault="007C32F9" w:rsidP="006F51AB">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0C20FA65" w14:textId="49CFA73C" w:rsidR="00D573D2" w:rsidRDefault="00D573D2" w:rsidP="006F51AB">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571DB5C9" w14:textId="455294BD" w:rsidR="005768EB" w:rsidRDefault="005768EB" w:rsidP="006F51AB">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0AA232D5" w14:textId="08D1F427" w:rsidR="002F18D6" w:rsidRDefault="002F18D6" w:rsidP="006F51AB">
      <w:pPr>
        <w:ind w:left="480" w:hangingChars="200" w:hanging="480"/>
      </w:pPr>
      <w:r>
        <w:t xml:space="preserve">[Shi 2015] </w:t>
      </w:r>
      <w:r w:rsidRPr="002F18D6">
        <w:t>Shi, T., Liu, Z., Liu, Y., &amp; Sun, M. (2015). Learning Cross-lingual Word Embeddings via Matrix Co-factorization. In ACL (2) (pp. 567-572).</w:t>
      </w:r>
    </w:p>
    <w:p w14:paraId="2B7921BD" w14:textId="1C29CCCA" w:rsidR="00F73579" w:rsidRDefault="00F73579" w:rsidP="006F51AB">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378DC44E" w14:textId="03373796" w:rsidR="007A4E57" w:rsidRDefault="007A4E57" w:rsidP="006F51AB">
      <w:pPr>
        <w:ind w:left="480" w:hangingChars="200" w:hanging="480"/>
      </w:pPr>
      <w:r>
        <w:t xml:space="preserve">[Socher 2013] </w:t>
      </w:r>
      <w:r w:rsidRPr="007A4E57">
        <w:t>Socher, R., Bauer, J., Manning, C. D., &amp; Ng, A. Y. (2013, August). Parsing with Compositional Vector Grammars. In ACL (1) (pp. 455-465).</w:t>
      </w:r>
    </w:p>
    <w:p w14:paraId="1997608C" w14:textId="692BC2C3" w:rsidR="00CD0496" w:rsidRDefault="00CD0496" w:rsidP="006F51AB">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4EDB9944" w14:textId="157D0168" w:rsidR="00613478" w:rsidRDefault="00613478" w:rsidP="006F51AB">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6A8DA1D" w14:textId="31B09457" w:rsidR="00765E4A" w:rsidRDefault="00765E4A" w:rsidP="006F51AB">
      <w:pPr>
        <w:ind w:left="480" w:hangingChars="200" w:hanging="480"/>
      </w:pPr>
      <w:r>
        <w:lastRenderedPageBreak/>
        <w:t xml:space="preserve">[Tang 2015] </w:t>
      </w:r>
      <w:r w:rsidRPr="00765E4A">
        <w:t>Tang, J., Qu, M., Wang, M., Zhang, M., Yan, J., &amp; Mei, Q. (2015, May). Line: Large-scale information network embedding. In Proceedings of the 24th International Conference on World Wide Web (pp. 1067-1077). ACM.</w:t>
      </w:r>
    </w:p>
    <w:p w14:paraId="4F42B10A" w14:textId="78C621A0" w:rsidR="001B7A6C" w:rsidRDefault="001B7A6C" w:rsidP="006F51AB">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1774D4D3" w14:textId="5445986D" w:rsidR="00CF712B" w:rsidRDefault="00CF712B" w:rsidP="006F51AB">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17A37329" w14:textId="098AC91E" w:rsidR="000F5DB1" w:rsidRDefault="000F5DB1" w:rsidP="006F51AB">
      <w:pPr>
        <w:ind w:left="480" w:hangingChars="200" w:hanging="480"/>
      </w:pPr>
      <w:r>
        <w:t xml:space="preserve">[Yang 2015] </w:t>
      </w:r>
      <w:r w:rsidRPr="000F5DB1">
        <w:t>Yang, C., Liu, Z., Zhao, D., Sun, M., &amp; Chang, E. Y. (2015, June). Network Representation Learning with Rich Text Information. In IJCAI (pp. 2111-2117).</w:t>
      </w:r>
    </w:p>
    <w:p w14:paraId="51F35B65" w14:textId="2E1B9611" w:rsidR="007C32F9" w:rsidRDefault="007C32F9" w:rsidP="006F51AB">
      <w:pPr>
        <w:ind w:left="480" w:hangingChars="200" w:hanging="480"/>
      </w:pPr>
      <w:r>
        <w:t xml:space="preserve">[Zhao 2015] </w:t>
      </w:r>
      <w:r w:rsidRPr="007C32F9">
        <w:t>Zhao, Y., Liu, Z., &amp; Sun, M. (2015, January). Phrase Type Sensitive Tensor Indexing Model for Semantic Composition. In AAAI (pp. 2195-2202).</w:t>
      </w:r>
    </w:p>
    <w:p w14:paraId="0922E084" w14:textId="08110FBE" w:rsidR="00D74A67" w:rsidRPr="00375B5E" w:rsidRDefault="00D74A67" w:rsidP="006F51AB">
      <w:pPr>
        <w:ind w:left="480" w:hangingChars="200" w:hanging="480"/>
      </w:pPr>
      <w:r>
        <w:t xml:space="preserve">[Zhao 2015 a] </w:t>
      </w:r>
      <w:r w:rsidRPr="00D74A67">
        <w:t>Zhao, Y., Liu, Z., &amp; Sun, M. (2015, July). Representation Learning for Measuring Entity Relatedness with Rich Information. In IJCAI (pp. 1412-1418).</w:t>
      </w:r>
    </w:p>
    <w:p w14:paraId="7016963F" w14:textId="295E3D17" w:rsidR="00375B5E" w:rsidRPr="002B0A6D" w:rsidRDefault="00375B5E" w:rsidP="00375B5E">
      <w:pPr>
        <w:tabs>
          <w:tab w:val="left" w:pos="3511"/>
        </w:tabs>
      </w:pPr>
      <w:r>
        <w:tab/>
      </w:r>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9" w:name="_Toc477859821"/>
      <w:r>
        <w:rPr>
          <w:rFonts w:hint="eastAsia"/>
        </w:rPr>
        <w:t>问答系统</w:t>
      </w:r>
      <w:bookmarkEnd w:id="179"/>
    </w:p>
    <w:p w14:paraId="7347DDBF" w14:textId="77777777" w:rsidR="0010336E" w:rsidRDefault="00065CD9" w:rsidP="00065CD9">
      <w:pPr>
        <w:pStyle w:val="2"/>
      </w:pPr>
      <w:bookmarkStart w:id="180" w:name="_Toc477859822"/>
      <w:r>
        <w:rPr>
          <w:rFonts w:hint="eastAsia"/>
        </w:rPr>
        <w:t>背景</w:t>
      </w:r>
      <w:bookmarkEnd w:id="180"/>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w:t>
      </w:r>
      <w:proofErr w:type="gramStart"/>
      <w:r>
        <w:rPr>
          <w:rFonts w:hint="eastAsia"/>
        </w:rPr>
        <w:t>“</w:t>
      </w:r>
      <w:proofErr w:type="gramEnd"/>
      <w:r>
        <w:rPr>
          <w:rFonts w:hint="eastAsia"/>
        </w:rPr>
        <w:t>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w:t>
      </w:r>
      <w:proofErr w:type="gramStart"/>
      <w:r>
        <w:rPr>
          <w:rFonts w:hint="eastAsia"/>
        </w:rPr>
        <w:t>“</w:t>
      </w:r>
      <w:proofErr w:type="gramEnd"/>
      <w:r>
        <w:rPr>
          <w:rFonts w:hint="eastAsia"/>
        </w:rPr>
        <w:t>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w:t>
      </w:r>
      <w:proofErr w:type="gramStart"/>
      <w:r w:rsidR="00EA30A7">
        <w:rPr>
          <w:rFonts w:hint="eastAsia"/>
        </w:rPr>
        <w:t>在</w:t>
      </w:r>
      <w:proofErr w:type="gramEnd"/>
      <w:r w:rsidR="00EA30A7">
        <w:rPr>
          <w:rFonts w:hint="eastAsia"/>
        </w:rPr>
        <w:t>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81" w:name="_Toc477859823"/>
      <w:r>
        <w:rPr>
          <w:rFonts w:hint="eastAsia"/>
        </w:rPr>
        <w:t>基本概念</w:t>
      </w:r>
      <w:bookmarkEnd w:id="181"/>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w:t>
      </w:r>
      <w:proofErr w:type="gramStart"/>
      <w:r w:rsidR="00306988">
        <w:rPr>
          <w:rFonts w:hint="eastAsia"/>
        </w:rPr>
        <w:t>基于众包编辑</w:t>
      </w:r>
      <w:proofErr w:type="gramEnd"/>
      <w:r w:rsidR="00306988">
        <w:rPr>
          <w:rFonts w:hint="eastAsia"/>
        </w:rPr>
        <w:t>的大规模的结构化知识库，如：</w:t>
      </w:r>
      <w:proofErr w:type="gramStart"/>
      <w:r w:rsidR="00306988">
        <w:rPr>
          <w:rFonts w:hint="eastAsia"/>
        </w:rPr>
        <w:t>谷歌知识</w:t>
      </w:r>
      <w:proofErr w:type="gramEnd"/>
      <w:r w:rsidR="00306988">
        <w:rPr>
          <w:rFonts w:hint="eastAsia"/>
        </w:rPr>
        <w:t>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82" w:name="_Toc477859824"/>
      <w:r>
        <w:rPr>
          <w:rFonts w:hint="eastAsia"/>
        </w:rPr>
        <w:t>问答系统</w:t>
      </w:r>
      <w:r w:rsidR="00F72F07">
        <w:rPr>
          <w:rFonts w:hint="eastAsia"/>
        </w:rPr>
        <w:t>的基本</w:t>
      </w:r>
      <w:r>
        <w:rPr>
          <w:rFonts w:hint="eastAsia"/>
        </w:rPr>
        <w:t>结构</w:t>
      </w:r>
      <w:bookmarkEnd w:id="182"/>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80CF9" w:rsidRDefault="00482050" w:rsidP="00C30E38">
      <w:pPr>
        <w:pStyle w:val="ae"/>
        <w:jc w:val="center"/>
        <w:rPr>
          <w:rFonts w:asciiTheme="minorEastAsia" w:eastAsiaTheme="minorEastAsia" w:hAnsiTheme="minorEastAsia"/>
          <w:sz w:val="24"/>
          <w:szCs w:val="24"/>
        </w:rPr>
      </w:pPr>
      <w:bookmarkStart w:id="183" w:name="_Ref476924364"/>
      <w:bookmarkStart w:id="184" w:name="_Toc477189235"/>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1</w:t>
      </w:r>
      <w:r w:rsidR="003A4209" w:rsidRPr="00C80CF9">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84"/>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85" w:name="_Toc477859825"/>
      <w:r>
        <w:rPr>
          <w:rFonts w:hint="eastAsia"/>
        </w:rPr>
        <w:t>问题处理模块</w:t>
      </w:r>
      <w:bookmarkEnd w:id="185"/>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w:t>
      </w:r>
      <w:proofErr w:type="gramStart"/>
      <w:r>
        <w:rPr>
          <w:rFonts w:hint="eastAsia"/>
        </w:rPr>
        <w:t>问人物</w:t>
      </w:r>
      <w:proofErr w:type="gramEnd"/>
      <w:r>
        <w:rPr>
          <w:rFonts w:hint="eastAsia"/>
        </w:rPr>
        <w:t>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w:t>
      </w:r>
      <w:proofErr w:type="gramStart"/>
      <w:r w:rsidR="00F76226">
        <w:rPr>
          <w:rFonts w:hint="eastAsia"/>
        </w:rPr>
        <w:t>略缩语</w:t>
      </w:r>
      <w:proofErr w:type="gramEnd"/>
      <w:r w:rsidR="00F76226">
        <w:rPr>
          <w:rFonts w:hint="eastAsia"/>
        </w:rPr>
        <w:t>、描述、实体、人物、地点、数量），在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0AEEF174" w:rsidR="00B10C9C" w:rsidRPr="00C80CF9" w:rsidRDefault="0031148B" w:rsidP="0031148B">
      <w:pPr>
        <w:pStyle w:val="ae"/>
        <w:jc w:val="center"/>
        <w:rPr>
          <w:rFonts w:asciiTheme="minorEastAsia" w:eastAsiaTheme="minorEastAsia" w:hAnsiTheme="minorEastAsia"/>
          <w:sz w:val="24"/>
          <w:szCs w:val="24"/>
        </w:rPr>
      </w:pPr>
      <w:bookmarkStart w:id="186" w:name="_Toc477189236"/>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2</w:t>
      </w:r>
      <w:r w:rsidR="003A4209"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6"/>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w:t>
      </w:r>
      <w:proofErr w:type="gramStart"/>
      <w:r w:rsidR="007606C0">
        <w:rPr>
          <w:rFonts w:hint="eastAsia"/>
        </w:rPr>
        <w:t>向量机</w:t>
      </w:r>
      <w:proofErr w:type="gramEnd"/>
      <w:r w:rsidR="007606C0">
        <w:rPr>
          <w:rFonts w:hint="eastAsia"/>
        </w:rPr>
        <w:t>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22BACCED" w:rsidR="0069205A" w:rsidRPr="00C80CF9" w:rsidRDefault="0069205A" w:rsidP="0069205A">
      <w:pPr>
        <w:pStyle w:val="ae"/>
        <w:jc w:val="center"/>
        <w:rPr>
          <w:rFonts w:asciiTheme="minorEastAsia" w:eastAsiaTheme="minorEastAsia" w:hAnsiTheme="minorEastAsia"/>
          <w:sz w:val="24"/>
          <w:szCs w:val="24"/>
        </w:rPr>
      </w:pPr>
      <w:bookmarkStart w:id="187" w:name="_Ref476941472"/>
      <w:bookmarkStart w:id="188" w:name="_Toc477189237"/>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bookmarkEnd w:id="187"/>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8"/>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w:t>
      </w:r>
      <w:proofErr w:type="gramStart"/>
      <w:r w:rsidR="00EE78AD">
        <w:t>版特征</w:t>
      </w:r>
      <w:proofErr w:type="gramEnd"/>
      <w:r w:rsidR="00EE78AD">
        <w:t>实际上是一种由语法语义信息到问题处理方案的映射信息，</w:t>
      </w:r>
      <w:r w:rsidR="00EE78AD">
        <w:rPr>
          <w:rFonts w:hint="eastAsia"/>
        </w:rPr>
        <w:t>任何</w:t>
      </w:r>
      <w:r w:rsidR="00EE78AD">
        <w:t>匹配</w:t>
      </w:r>
      <w:proofErr w:type="gramStart"/>
      <w:r w:rsidR="00EE78AD">
        <w:t>上该模版</w:t>
      </w:r>
      <w:proofErr w:type="gramEnd"/>
      <w:r w:rsidR="00EE78AD">
        <w:t>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proofErr w:type="gramStart"/>
      <w:r w:rsidR="00EE78AD">
        <w:t>该模版制定</w:t>
      </w:r>
      <w:proofErr w:type="gramEnd"/>
      <w:r w:rsidR="00EE78AD">
        <w:t>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C80CF9" w:rsidRDefault="00EF12CD" w:rsidP="00EF12CD">
      <w:pPr>
        <w:pStyle w:val="ae"/>
        <w:jc w:val="center"/>
        <w:rPr>
          <w:rFonts w:asciiTheme="minorEastAsia" w:eastAsiaTheme="minorEastAsia" w:hAnsiTheme="minorEastAsia"/>
          <w:sz w:val="24"/>
          <w:szCs w:val="24"/>
        </w:rPr>
      </w:pPr>
      <w:bookmarkStart w:id="189" w:name="_Ref477009562"/>
      <w:bookmarkStart w:id="190" w:name="_Toc477189238"/>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4</w:t>
      </w:r>
      <w:r w:rsidR="003A4209" w:rsidRPr="00C80CF9">
        <w:rPr>
          <w:rFonts w:asciiTheme="minorEastAsia" w:eastAsiaTheme="minorEastAsia" w:hAnsiTheme="minorEastAsia"/>
          <w:sz w:val="24"/>
          <w:szCs w:val="24"/>
        </w:rPr>
        <w:fldChar w:fldCharType="end"/>
      </w:r>
      <w:bookmarkEnd w:id="189"/>
      <w:r w:rsidRPr="00C80CF9">
        <w:rPr>
          <w:rFonts w:asciiTheme="minorEastAsia" w:eastAsiaTheme="minorEastAsia" w:hAnsiTheme="minorEastAsia"/>
          <w:sz w:val="24"/>
          <w:szCs w:val="24"/>
        </w:rPr>
        <w:t xml:space="preserve"> 问题模版信息抽取示例</w:t>
      </w:r>
      <w:bookmarkEnd w:id="190"/>
    </w:p>
    <w:p w14:paraId="3A9F7F73" w14:textId="574F1EBD" w:rsidR="001C69A8" w:rsidRDefault="001C69A8" w:rsidP="001C69A8">
      <w:pPr>
        <w:ind w:firstLine="420"/>
      </w:pPr>
    </w:p>
    <w:p w14:paraId="115B2D07" w14:textId="3FA8A9CC" w:rsidR="001C69A8" w:rsidRDefault="00F0542B" w:rsidP="00F0542B">
      <w:pPr>
        <w:ind w:firstLine="420"/>
      </w:pPr>
      <w:r>
        <w:t>早期的问答系统中，</w:t>
      </w:r>
      <w:r>
        <w:rPr>
          <w:rFonts w:hint="eastAsia"/>
        </w:rPr>
        <w:t>问题</w:t>
      </w:r>
      <w:r>
        <w:t>模版多为浅层模版。浅层模版只是对语法结构</w:t>
      </w:r>
      <w:proofErr w:type="gramStart"/>
      <w:r>
        <w:t>作出</w:t>
      </w:r>
      <w:proofErr w:type="gramEnd"/>
      <w:r>
        <w:t>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C80CF9" w:rsidRDefault="00F0542B" w:rsidP="00F0542B">
      <w:pPr>
        <w:pStyle w:val="ae"/>
        <w:jc w:val="center"/>
        <w:rPr>
          <w:rFonts w:asciiTheme="minorEastAsia" w:eastAsiaTheme="minorEastAsia" w:hAnsiTheme="minorEastAsia"/>
          <w:sz w:val="24"/>
          <w:szCs w:val="24"/>
        </w:rPr>
      </w:pPr>
      <w:bookmarkStart w:id="191" w:name="_Ref477010350"/>
      <w:bookmarkStart w:id="192" w:name="_Toc477189239"/>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5</w:t>
      </w:r>
      <w:r w:rsidR="003A4209" w:rsidRPr="00C80CF9">
        <w:rPr>
          <w:rFonts w:asciiTheme="minorEastAsia" w:eastAsiaTheme="minorEastAsia" w:hAnsiTheme="minorEastAsia"/>
          <w:sz w:val="24"/>
          <w:szCs w:val="24"/>
        </w:rPr>
        <w:fldChar w:fldCharType="end"/>
      </w:r>
      <w:bookmarkEnd w:id="191"/>
      <w:r w:rsidRPr="00C80CF9">
        <w:rPr>
          <w:rFonts w:asciiTheme="minorEastAsia" w:eastAsiaTheme="minorEastAsia" w:hAnsiTheme="minorEastAsia"/>
          <w:sz w:val="24"/>
          <w:szCs w:val="24"/>
        </w:rPr>
        <w:t xml:space="preserve"> 语义模版的形式化定义</w:t>
      </w:r>
      <w:bookmarkEnd w:id="192"/>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C80CF9" w:rsidRDefault="008325CA" w:rsidP="008325CA">
      <w:pPr>
        <w:pStyle w:val="ae"/>
        <w:jc w:val="center"/>
        <w:rPr>
          <w:rFonts w:asciiTheme="minorEastAsia" w:eastAsiaTheme="minorEastAsia" w:hAnsiTheme="minorEastAsia"/>
          <w:sz w:val="24"/>
          <w:szCs w:val="24"/>
        </w:rPr>
      </w:pPr>
      <w:bookmarkStart w:id="193" w:name="_Ref477010492"/>
      <w:bookmarkStart w:id="194" w:name="_Toc477189240"/>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6</w:t>
      </w:r>
      <w:r w:rsidR="003A4209" w:rsidRPr="00C80CF9">
        <w:rPr>
          <w:rFonts w:asciiTheme="minorEastAsia" w:eastAsiaTheme="minorEastAsia" w:hAnsiTheme="minorEastAsia"/>
          <w:sz w:val="24"/>
          <w:szCs w:val="24"/>
        </w:rPr>
        <w:fldChar w:fldCharType="end"/>
      </w:r>
      <w:bookmarkEnd w:id="193"/>
      <w:r w:rsidRPr="00C80CF9">
        <w:rPr>
          <w:rFonts w:asciiTheme="minorEastAsia" w:eastAsiaTheme="minorEastAsia" w:hAnsiTheme="minorEastAsia"/>
          <w:sz w:val="24"/>
          <w:szCs w:val="24"/>
        </w:rPr>
        <w:t xml:space="preserve"> 语义模版的使用示例</w:t>
      </w:r>
      <w:bookmarkEnd w:id="194"/>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95" w:name="_Toc477859826"/>
      <w:r>
        <w:t>段落检索</w:t>
      </w:r>
      <w:r>
        <w:t>/</w:t>
      </w:r>
      <w:r>
        <w:rPr>
          <w:rFonts w:hint="eastAsia"/>
        </w:rPr>
        <w:t>索引</w:t>
      </w:r>
      <w:r>
        <w:t>模块</w:t>
      </w:r>
      <w:bookmarkEnd w:id="195"/>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proofErr w:type="gramStart"/>
      <w:r w:rsidR="00652409">
        <w:rPr>
          <w:rFonts w:hint="eastAsia"/>
        </w:rPr>
        <w:t>当</w:t>
      </w:r>
      <w:r w:rsidR="00652409">
        <w:t>关键</w:t>
      </w:r>
      <w:proofErr w:type="gramEnd"/>
      <w:r w:rsidR="00652409">
        <w:t>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w:t>
      </w:r>
      <w:proofErr w:type="gramStart"/>
      <w:r w:rsidR="00652409">
        <w:t>量选择</w:t>
      </w:r>
      <w:proofErr w:type="gramEnd"/>
      <w:r w:rsidR="00652409">
        <w:t>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w:t>
      </w:r>
      <w:proofErr w:type="gramStart"/>
      <w:r w:rsidR="00652409">
        <w:t>式调整</w:t>
      </w:r>
      <w:proofErr w:type="gramEnd"/>
      <w:r w:rsidR="00652409">
        <w:t>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proofErr w:type="gramStart"/>
      <w:r>
        <w:t>一</w:t>
      </w:r>
      <w:proofErr w:type="gramEnd"/>
      <w:r>
        <w:t>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proofErr w:type="gramStart"/>
      <w:r w:rsidR="004151F9">
        <w:rPr>
          <w:rFonts w:hint="eastAsia"/>
        </w:rPr>
        <w:t>记</w:t>
      </w:r>
      <w:r w:rsidR="004151F9">
        <w:t>问题</w:t>
      </w:r>
      <w:proofErr w:type="gramEnd"/>
      <w:r w:rsidR="004151F9">
        <w:t>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proofErr w:type="gramStart"/>
      <w:r>
        <w:t>’</w:t>
      </w:r>
      <w:proofErr w:type="gramEnd"/>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52033D"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proofErr w:type="gramStart"/>
      <w:r>
        <w:rPr>
          <w:rFonts w:hint="eastAsia"/>
        </w:rPr>
        <w:t>即问题</w:t>
      </w:r>
      <w:proofErr w:type="gramEnd"/>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w:t>
      </w:r>
      <w:proofErr w:type="gramStart"/>
      <w:r w:rsidR="00197BDF">
        <w:t>词无法</w:t>
      </w:r>
      <w:proofErr w:type="gramEnd"/>
      <w:r w:rsidR="00197BDF">
        <w:t>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52033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52033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52033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proofErr w:type="gramStart"/>
      <w:r w:rsidR="00EA7901">
        <w:t>个</w:t>
      </w:r>
      <w:proofErr w:type="gramEnd"/>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proofErr w:type="gramStart"/>
      <w:r w:rsidR="002366A7">
        <w:rPr>
          <w:rFonts w:hint="eastAsia"/>
        </w:rPr>
        <w:t>个</w:t>
      </w:r>
      <w:proofErr w:type="gramEnd"/>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proofErr w:type="gramStart"/>
      <w:r w:rsidR="00C97374">
        <w:t>个</w:t>
      </w:r>
      <w:proofErr w:type="gramEnd"/>
      <w:r w:rsidR="00C97374">
        <w:t>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6" w:name="_Toc477859827"/>
      <w:r>
        <w:t>答案处理模块</w:t>
      </w:r>
      <w:bookmarkEnd w:id="196"/>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proofErr w:type="gramStart"/>
      <w:r>
        <w:rPr>
          <w:rFonts w:hint="eastAsia"/>
        </w:rPr>
        <w:t>如</w:t>
      </w:r>
      <w:r>
        <w:t>隐</w:t>
      </w:r>
      <w:r>
        <w:rPr>
          <w:rFonts w:hint="eastAsia"/>
        </w:rPr>
        <w:t>马尔</w:t>
      </w:r>
      <w:r>
        <w:t>可夫</w:t>
      </w:r>
      <w:proofErr w:type="gramEnd"/>
      <w:r>
        <w:t>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w:t>
      </w:r>
      <w:proofErr w:type="gramStart"/>
      <w:r>
        <w:t>版</w:t>
      </w:r>
      <w:r>
        <w:rPr>
          <w:rFonts w:hint="eastAsia"/>
        </w:rPr>
        <w:t>只能</w:t>
      </w:r>
      <w:proofErr w:type="gramEnd"/>
      <w:r>
        <w:t>和一个问题模版相对应。</w:t>
      </w:r>
      <w:r>
        <w:rPr>
          <w:rFonts w:hint="eastAsia"/>
        </w:rPr>
        <w:t>该</w:t>
      </w:r>
      <w:r>
        <w:t>方法虽然不能分析候选段落的语义信息，</w:t>
      </w:r>
      <w:r>
        <w:rPr>
          <w:rFonts w:hint="eastAsia"/>
        </w:rPr>
        <w:t>但是</w:t>
      </w:r>
      <w:r>
        <w:t>通过这种</w:t>
      </w:r>
      <w:proofErr w:type="gramStart"/>
      <w:r>
        <w:t>模版间的</w:t>
      </w:r>
      <w:proofErr w:type="gramEnd"/>
      <w:r>
        <w:t>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w:t>
      </w:r>
      <w:proofErr w:type="gramStart"/>
      <w:r w:rsidR="009F70BC">
        <w:t>版制定</w:t>
      </w:r>
      <w:proofErr w:type="gramEnd"/>
      <w:r w:rsidR="009F70BC">
        <w:t>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w:t>
      </w:r>
      <w:proofErr w:type="gramStart"/>
      <w:r w:rsidR="00905D52">
        <w:t>软模式</w:t>
      </w:r>
      <w:proofErr w:type="gramEnd"/>
      <w:r w:rsidR="00905D52">
        <w:t>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proofErr w:type="gramStart"/>
      <w:r w:rsidR="00940FD4">
        <w:t>源信息</w:t>
      </w:r>
      <w:proofErr w:type="gramEnd"/>
      <w:r w:rsidR="00940FD4">
        <w:t>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7" w:name="_Toc477859828"/>
      <w:r>
        <w:t>IBM Watson</w:t>
      </w:r>
      <w:bookmarkEnd w:id="197"/>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w:t>
      </w:r>
      <w:proofErr w:type="gramStart"/>
      <w:r w:rsidR="00E275FB">
        <w:t>次节目</w:t>
      </w:r>
      <w:proofErr w:type="gramEnd"/>
      <w:r w:rsidR="00E275FB">
        <w:t>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proofErr w:type="gramStart"/>
      <w:r w:rsidR="00A06F32">
        <w:rPr>
          <w:rFonts w:hint="eastAsia"/>
        </w:rPr>
        <w:t>且回答</w:t>
      </w:r>
      <w:proofErr w:type="gramEnd"/>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C80CF9" w:rsidRDefault="001B3626" w:rsidP="001B3626">
      <w:pPr>
        <w:pStyle w:val="ae"/>
        <w:jc w:val="center"/>
        <w:rPr>
          <w:rFonts w:asciiTheme="minorEastAsia" w:eastAsiaTheme="minorEastAsia" w:hAnsiTheme="minorEastAsia"/>
          <w:sz w:val="24"/>
          <w:szCs w:val="24"/>
        </w:rPr>
      </w:pPr>
      <w:bookmarkStart w:id="198" w:name="_Ref477086002"/>
      <w:bookmarkStart w:id="199" w:name="_Toc477189241"/>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7</w:t>
      </w:r>
      <w:r w:rsidR="003A4209" w:rsidRPr="00C80CF9">
        <w:rPr>
          <w:rFonts w:asciiTheme="minorEastAsia" w:eastAsiaTheme="minorEastAsia" w:hAnsiTheme="minorEastAsia"/>
          <w:sz w:val="24"/>
          <w:szCs w:val="24"/>
        </w:rPr>
        <w:fldChar w:fldCharType="end"/>
      </w:r>
      <w:bookmarkEnd w:id="198"/>
      <w:r w:rsidRPr="00C80CF9">
        <w:rPr>
          <w:rFonts w:asciiTheme="minorEastAsia" w:eastAsiaTheme="minorEastAsia" w:hAnsiTheme="minorEastAsia"/>
          <w:sz w:val="24"/>
          <w:szCs w:val="24"/>
        </w:rPr>
        <w:t xml:space="preserve"> IBM Watson的整体架构</w:t>
      </w:r>
      <w:bookmarkEnd w:id="199"/>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w:t>
      </w:r>
      <w:proofErr w:type="gramStart"/>
      <w:r>
        <w:rPr>
          <w:rFonts w:hint="eastAsia"/>
        </w:rPr>
        <w:t>一</w:t>
      </w:r>
      <w:proofErr w:type="gramEnd"/>
      <w:r>
        <w:rPr>
          <w:rFonts w:hint="eastAsia"/>
        </w:rPr>
        <w:t>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200" w:name="_Toc477859829"/>
      <w:r>
        <w:t>信息来源</w:t>
      </w:r>
      <w:bookmarkEnd w:id="200"/>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proofErr w:type="gramStart"/>
      <w:r w:rsidR="00FD0A2C">
        <w:rPr>
          <w:rFonts w:hint="eastAsia"/>
        </w:rPr>
        <w:t>与</w:t>
      </w:r>
      <w:r w:rsidR="00FD0A2C">
        <w:t>答案</w:t>
      </w:r>
      <w:proofErr w:type="gramEnd"/>
      <w:r w:rsidR="00FD0A2C">
        <w:t>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w:t>
      </w:r>
      <w:proofErr w:type="gramStart"/>
      <w:r w:rsidR="009D62DE">
        <w:t>堡项目</w:t>
      </w:r>
      <w:proofErr w:type="gramEnd"/>
      <w:r w:rsidR="009D62DE">
        <w:t>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w:t>
      </w:r>
      <w:proofErr w:type="gramStart"/>
      <w:r w:rsidR="00CB760B">
        <w:t>与答案</w:t>
      </w:r>
      <w:proofErr w:type="gramEnd"/>
      <w:r w:rsidR="00CB760B">
        <w:t>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80CF9" w:rsidRDefault="00CB760B" w:rsidP="00CB760B">
      <w:pPr>
        <w:pStyle w:val="ae"/>
        <w:jc w:val="center"/>
        <w:rPr>
          <w:rFonts w:asciiTheme="minorEastAsia" w:eastAsiaTheme="minorEastAsia" w:hAnsiTheme="minorEastAsia"/>
          <w:sz w:val="24"/>
          <w:szCs w:val="24"/>
        </w:rPr>
      </w:pPr>
      <w:bookmarkStart w:id="201" w:name="_Ref477110291"/>
      <w:bookmarkStart w:id="202" w:name="_Toc477189242"/>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8</w:t>
      </w:r>
      <w:r w:rsidR="003A4209" w:rsidRPr="00C80CF9">
        <w:rPr>
          <w:rFonts w:asciiTheme="minorEastAsia" w:eastAsiaTheme="minorEastAsia" w:hAnsiTheme="minorEastAsia"/>
          <w:sz w:val="24"/>
          <w:szCs w:val="24"/>
        </w:rPr>
        <w:fldChar w:fldCharType="end"/>
      </w:r>
      <w:bookmarkEnd w:id="201"/>
      <w:r w:rsidRPr="00C80CF9">
        <w:rPr>
          <w:rFonts w:asciiTheme="minorEastAsia" w:eastAsiaTheme="minorEastAsia" w:hAnsiTheme="minorEastAsia"/>
          <w:sz w:val="24"/>
          <w:szCs w:val="24"/>
        </w:rPr>
        <w:t xml:space="preserve"> 定义类型的语料的一个示例</w:t>
      </w:r>
      <w:bookmarkEnd w:id="202"/>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80CF9" w:rsidRDefault="00CB760B" w:rsidP="00CB760B">
      <w:pPr>
        <w:pStyle w:val="ae"/>
        <w:jc w:val="center"/>
        <w:rPr>
          <w:rFonts w:asciiTheme="minorEastAsia" w:eastAsiaTheme="minorEastAsia" w:hAnsiTheme="minorEastAsia"/>
          <w:sz w:val="24"/>
          <w:szCs w:val="24"/>
        </w:rPr>
      </w:pPr>
      <w:bookmarkStart w:id="203" w:name="_Ref477110294"/>
      <w:bookmarkStart w:id="204" w:name="_Toc477189243"/>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9</w:t>
      </w:r>
      <w:r w:rsidR="003A4209" w:rsidRPr="00C80CF9">
        <w:rPr>
          <w:rFonts w:asciiTheme="minorEastAsia" w:eastAsiaTheme="minorEastAsia" w:hAnsiTheme="minorEastAsia"/>
          <w:sz w:val="24"/>
          <w:szCs w:val="24"/>
        </w:rPr>
        <w:fldChar w:fldCharType="end"/>
      </w:r>
      <w:bookmarkEnd w:id="203"/>
      <w:r w:rsidRPr="00C80CF9">
        <w:rPr>
          <w:rFonts w:asciiTheme="minorEastAsia" w:eastAsiaTheme="minorEastAsia" w:hAnsiTheme="minorEastAsia"/>
          <w:sz w:val="24"/>
          <w:szCs w:val="24"/>
        </w:rPr>
        <w:t xml:space="preserve"> 对定义类型的语料的重构示例</w:t>
      </w:r>
      <w:bookmarkEnd w:id="204"/>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C80CF9" w:rsidRDefault="003A4209" w:rsidP="003A4209">
      <w:pPr>
        <w:pStyle w:val="ae"/>
        <w:jc w:val="center"/>
        <w:rPr>
          <w:rFonts w:asciiTheme="minorEastAsia" w:eastAsiaTheme="minorEastAsia" w:hAnsiTheme="minorEastAsia"/>
          <w:sz w:val="24"/>
          <w:szCs w:val="24"/>
        </w:rPr>
      </w:pPr>
      <w:bookmarkStart w:id="205" w:name="_Ref477111288"/>
      <w:bookmarkStart w:id="206" w:name="_Toc477189244"/>
      <w:r w:rsidRPr="00C80CF9">
        <w:rPr>
          <w:rFonts w:asciiTheme="minorEastAsia" w:eastAsiaTheme="minorEastAsia" w:hAnsiTheme="minorEastAsia" w:hint="eastAsia"/>
          <w:sz w:val="24"/>
          <w:szCs w:val="24"/>
        </w:rPr>
        <w:t xml:space="preserve">图 </w:t>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STYLEREF 1 \s</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3</w:t>
      </w:r>
      <w:r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noBreakHyphen/>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SEQ 图 \* ARABIC \s 1</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10</w:t>
      </w:r>
      <w:r w:rsidRPr="00C80CF9">
        <w:rPr>
          <w:rFonts w:asciiTheme="minorEastAsia" w:eastAsiaTheme="minorEastAsia" w:hAnsiTheme="minorEastAsia"/>
          <w:sz w:val="24"/>
          <w:szCs w:val="24"/>
        </w:rPr>
        <w:fldChar w:fldCharType="end"/>
      </w:r>
      <w:bookmarkEnd w:id="205"/>
      <w:r w:rsidRPr="00C80CF9">
        <w:rPr>
          <w:rFonts w:asciiTheme="minorEastAsia" w:eastAsiaTheme="minorEastAsia" w:hAnsiTheme="minorEastAsia"/>
          <w:sz w:val="24"/>
          <w:szCs w:val="24"/>
        </w:rPr>
        <w:t xml:space="preserve"> 信息来源扩展的流程示例</w:t>
      </w:r>
      <w:bookmarkEnd w:id="206"/>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7" w:name="_Toc477859830"/>
      <w:r>
        <w:t>问题分析</w:t>
      </w:r>
      <w:bookmarkEnd w:id="207"/>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w:t>
      </w:r>
      <w:proofErr w:type="gramStart"/>
      <w:r w:rsidR="00317DF0">
        <w:t>代答案</w:t>
      </w:r>
      <w:proofErr w:type="gramEnd"/>
      <w:r w:rsidR="00317DF0">
        <w:t>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w:t>
      </w:r>
      <w:proofErr w:type="gramStart"/>
      <w:r w:rsidR="00674CFA">
        <w:t>解析器</w:t>
      </w:r>
      <w:proofErr w:type="gramEnd"/>
      <w:r w:rsidR="00674CFA">
        <w:t>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8" w:name="_Toc477859831"/>
      <w:r>
        <w:t>假设生成</w:t>
      </w:r>
      <w:bookmarkEnd w:id="208"/>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w:t>
      </w:r>
      <w:proofErr w:type="gramStart"/>
      <w:r w:rsidR="005407FB">
        <w:t>歧</w:t>
      </w:r>
      <w:proofErr w:type="gramEnd"/>
      <w:r w:rsidR="005407FB">
        <w:t>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w:t>
      </w:r>
      <w:proofErr w:type="gramStart"/>
      <w:r w:rsidR="005407FB">
        <w:t>歧</w:t>
      </w:r>
      <w:proofErr w:type="gramEnd"/>
      <w:r w:rsidR="005407FB">
        <w:t>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9" w:name="_Toc477859832"/>
      <w:r>
        <w:t>最终答案生成</w:t>
      </w:r>
      <w:bookmarkEnd w:id="209"/>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w:t>
      </w:r>
      <w:r w:rsidR="009F1226">
        <w:rPr>
          <w:rFonts w:hint="eastAsia"/>
        </w:rPr>
        <w:lastRenderedPageBreak/>
        <w:t>问题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w:t>
      </w:r>
      <w:proofErr w:type="gramStart"/>
      <w:r w:rsidR="00221FE0">
        <w:rPr>
          <w:rFonts w:hint="eastAsia"/>
        </w:rPr>
        <w:t>歧</w:t>
      </w:r>
      <w:proofErr w:type="gramEnd"/>
      <w:r w:rsidR="00221FE0">
        <w:rPr>
          <w:rFonts w:hint="eastAsia"/>
        </w:rPr>
        <w:t>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52033D"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52033D"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proofErr w:type="gramStart"/>
      <w:r>
        <w:t>个</w:t>
      </w:r>
      <w:proofErr w:type="gramEnd"/>
      <w:r>
        <w:t>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10" w:name="_Toc477859833"/>
      <w:r>
        <w:rPr>
          <w:rFonts w:hint="eastAsia"/>
        </w:rPr>
        <w:t>参考文献</w:t>
      </w:r>
      <w:bookmarkEnd w:id="210"/>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Pr="005C04E4"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1A88A" w14:textId="77777777" w:rsidR="003052A2" w:rsidRDefault="003052A2" w:rsidP="00BC7065">
      <w:pPr>
        <w:ind w:firstLine="440"/>
      </w:pPr>
      <w:r>
        <w:separator/>
      </w:r>
    </w:p>
  </w:endnote>
  <w:endnote w:type="continuationSeparator" w:id="0">
    <w:p w14:paraId="66460E17" w14:textId="77777777" w:rsidR="003052A2" w:rsidRDefault="003052A2"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variable"/>
    <w:sig w:usb0="00000000"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5EFB3726" w:rsidR="0052033D" w:rsidRPr="001D3AD4" w:rsidRDefault="0052033D"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EE10F7" w:rsidRPr="00EE10F7">
      <w:rPr>
        <w:rFonts w:ascii="Times New Roman" w:hAnsi="Times New Roman" w:cs="Times New Roman"/>
        <w:noProof/>
        <w:lang w:val="zh-CN"/>
      </w:rPr>
      <w:t>26</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941A7" w14:textId="77777777" w:rsidR="003052A2" w:rsidRDefault="003052A2" w:rsidP="00BC7065">
      <w:pPr>
        <w:ind w:firstLine="440"/>
      </w:pPr>
      <w:r>
        <w:separator/>
      </w:r>
    </w:p>
  </w:footnote>
  <w:footnote w:type="continuationSeparator" w:id="0">
    <w:p w14:paraId="7F27EFF2" w14:textId="77777777" w:rsidR="003052A2" w:rsidRDefault="003052A2"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52033D" w:rsidRPr="001D3AD4" w:rsidRDefault="0052033D"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FE82C2A"/>
    <w:multiLevelType w:val="multilevel"/>
    <w:tmpl w:val="90B4B55E"/>
    <w:numStyleLink w:val="Neo"/>
  </w:abstractNum>
  <w:abstractNum w:abstractNumId="8" w15:restartNumberingAfterBreak="0">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0"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7"/>
  </w:num>
  <w:num w:numId="3">
    <w:abstractNumId w:val="7"/>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5"/>
  </w:num>
  <w:num w:numId="5">
    <w:abstractNumId w:val="16"/>
  </w:num>
  <w:num w:numId="6">
    <w:abstractNumId w:val="10"/>
  </w:num>
  <w:num w:numId="7">
    <w:abstractNumId w:val="13"/>
  </w:num>
  <w:num w:numId="8">
    <w:abstractNumId w:val="5"/>
  </w:num>
  <w:num w:numId="9">
    <w:abstractNumId w:val="11"/>
  </w:num>
  <w:num w:numId="10">
    <w:abstractNumId w:val="3"/>
  </w:num>
  <w:num w:numId="11">
    <w:abstractNumId w:val="12"/>
  </w:num>
  <w:num w:numId="12">
    <w:abstractNumId w:val="4"/>
  </w:num>
  <w:num w:numId="13">
    <w:abstractNumId w:val="0"/>
  </w:num>
  <w:num w:numId="14">
    <w:abstractNumId w:val="1"/>
  </w:num>
  <w:num w:numId="15">
    <w:abstractNumId w:val="2"/>
  </w:num>
  <w:num w:numId="16">
    <w:abstractNumId w:val="6"/>
  </w:num>
  <w:num w:numId="17">
    <w:abstractNumId w:val="8"/>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D7F"/>
    <w:rsid w:val="000040FA"/>
    <w:rsid w:val="00005405"/>
    <w:rsid w:val="00007E76"/>
    <w:rsid w:val="00011A6A"/>
    <w:rsid w:val="00023CA8"/>
    <w:rsid w:val="000264FB"/>
    <w:rsid w:val="000310D3"/>
    <w:rsid w:val="00031B88"/>
    <w:rsid w:val="00036081"/>
    <w:rsid w:val="00036BEA"/>
    <w:rsid w:val="0004209D"/>
    <w:rsid w:val="000424E0"/>
    <w:rsid w:val="000448D1"/>
    <w:rsid w:val="0004715B"/>
    <w:rsid w:val="000551C6"/>
    <w:rsid w:val="00055416"/>
    <w:rsid w:val="0005614A"/>
    <w:rsid w:val="000575D3"/>
    <w:rsid w:val="00061432"/>
    <w:rsid w:val="00061B49"/>
    <w:rsid w:val="00065CD9"/>
    <w:rsid w:val="00082CC2"/>
    <w:rsid w:val="000849F8"/>
    <w:rsid w:val="0008500D"/>
    <w:rsid w:val="0008657C"/>
    <w:rsid w:val="00087084"/>
    <w:rsid w:val="000872AA"/>
    <w:rsid w:val="0009080E"/>
    <w:rsid w:val="00090A2C"/>
    <w:rsid w:val="00095875"/>
    <w:rsid w:val="000A0531"/>
    <w:rsid w:val="000A5217"/>
    <w:rsid w:val="000A6C83"/>
    <w:rsid w:val="000A6D88"/>
    <w:rsid w:val="000A728F"/>
    <w:rsid w:val="000C2B18"/>
    <w:rsid w:val="000C506C"/>
    <w:rsid w:val="000C55AB"/>
    <w:rsid w:val="000C568F"/>
    <w:rsid w:val="000C58B7"/>
    <w:rsid w:val="000D082A"/>
    <w:rsid w:val="000D182B"/>
    <w:rsid w:val="000D235D"/>
    <w:rsid w:val="000D2A78"/>
    <w:rsid w:val="000E0892"/>
    <w:rsid w:val="000F03DB"/>
    <w:rsid w:val="000F053A"/>
    <w:rsid w:val="000F5AFF"/>
    <w:rsid w:val="000F5DB1"/>
    <w:rsid w:val="000F674C"/>
    <w:rsid w:val="000F7043"/>
    <w:rsid w:val="00100318"/>
    <w:rsid w:val="00102208"/>
    <w:rsid w:val="0010336E"/>
    <w:rsid w:val="001050A0"/>
    <w:rsid w:val="001077D6"/>
    <w:rsid w:val="00115DAC"/>
    <w:rsid w:val="00117DE7"/>
    <w:rsid w:val="001204F2"/>
    <w:rsid w:val="00121084"/>
    <w:rsid w:val="00122F78"/>
    <w:rsid w:val="00123137"/>
    <w:rsid w:val="00123EF3"/>
    <w:rsid w:val="00124166"/>
    <w:rsid w:val="00125244"/>
    <w:rsid w:val="00125438"/>
    <w:rsid w:val="00127460"/>
    <w:rsid w:val="0013291D"/>
    <w:rsid w:val="00133383"/>
    <w:rsid w:val="00136628"/>
    <w:rsid w:val="001403C2"/>
    <w:rsid w:val="00143B59"/>
    <w:rsid w:val="001464DD"/>
    <w:rsid w:val="00153A88"/>
    <w:rsid w:val="0016324E"/>
    <w:rsid w:val="00163F45"/>
    <w:rsid w:val="0017201A"/>
    <w:rsid w:val="00183260"/>
    <w:rsid w:val="00184866"/>
    <w:rsid w:val="00192AFC"/>
    <w:rsid w:val="00194ABD"/>
    <w:rsid w:val="00194DEB"/>
    <w:rsid w:val="00197AE6"/>
    <w:rsid w:val="00197BDF"/>
    <w:rsid w:val="001A0B7A"/>
    <w:rsid w:val="001A3BAE"/>
    <w:rsid w:val="001A4E63"/>
    <w:rsid w:val="001B147F"/>
    <w:rsid w:val="001B2074"/>
    <w:rsid w:val="001B340D"/>
    <w:rsid w:val="001B3626"/>
    <w:rsid w:val="001B4FBD"/>
    <w:rsid w:val="001B6F14"/>
    <w:rsid w:val="001B7A6C"/>
    <w:rsid w:val="001C14AF"/>
    <w:rsid w:val="001C4BCD"/>
    <w:rsid w:val="001C55D3"/>
    <w:rsid w:val="001C69A8"/>
    <w:rsid w:val="001D0AA0"/>
    <w:rsid w:val="001D2F6F"/>
    <w:rsid w:val="001D3AD4"/>
    <w:rsid w:val="001E13C2"/>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1FE0"/>
    <w:rsid w:val="00222AAB"/>
    <w:rsid w:val="00223194"/>
    <w:rsid w:val="0022561F"/>
    <w:rsid w:val="00226229"/>
    <w:rsid w:val="00226773"/>
    <w:rsid w:val="00230D77"/>
    <w:rsid w:val="0023116C"/>
    <w:rsid w:val="002352BD"/>
    <w:rsid w:val="002366A7"/>
    <w:rsid w:val="00241352"/>
    <w:rsid w:val="00241F82"/>
    <w:rsid w:val="002502F5"/>
    <w:rsid w:val="00253A4A"/>
    <w:rsid w:val="00253CA7"/>
    <w:rsid w:val="00254A7B"/>
    <w:rsid w:val="00254B58"/>
    <w:rsid w:val="002638BA"/>
    <w:rsid w:val="00266528"/>
    <w:rsid w:val="0026787B"/>
    <w:rsid w:val="00271650"/>
    <w:rsid w:val="00274498"/>
    <w:rsid w:val="00277578"/>
    <w:rsid w:val="002800B1"/>
    <w:rsid w:val="002818EF"/>
    <w:rsid w:val="00282A41"/>
    <w:rsid w:val="00284ABA"/>
    <w:rsid w:val="00287065"/>
    <w:rsid w:val="00290003"/>
    <w:rsid w:val="00290247"/>
    <w:rsid w:val="00293B0F"/>
    <w:rsid w:val="002942B0"/>
    <w:rsid w:val="0029474D"/>
    <w:rsid w:val="00297990"/>
    <w:rsid w:val="002A13B6"/>
    <w:rsid w:val="002A1B76"/>
    <w:rsid w:val="002A2172"/>
    <w:rsid w:val="002A2418"/>
    <w:rsid w:val="002A5356"/>
    <w:rsid w:val="002A567F"/>
    <w:rsid w:val="002A73BC"/>
    <w:rsid w:val="002B0A6D"/>
    <w:rsid w:val="002B1E82"/>
    <w:rsid w:val="002B1F26"/>
    <w:rsid w:val="002B23C3"/>
    <w:rsid w:val="002B74AE"/>
    <w:rsid w:val="002B7FCF"/>
    <w:rsid w:val="002C2F22"/>
    <w:rsid w:val="002C43DF"/>
    <w:rsid w:val="002C7A25"/>
    <w:rsid w:val="002D3C7F"/>
    <w:rsid w:val="002E28DF"/>
    <w:rsid w:val="002E37AA"/>
    <w:rsid w:val="002E73ED"/>
    <w:rsid w:val="002F18D6"/>
    <w:rsid w:val="003052A2"/>
    <w:rsid w:val="003063C4"/>
    <w:rsid w:val="00306988"/>
    <w:rsid w:val="003105F8"/>
    <w:rsid w:val="00310A8D"/>
    <w:rsid w:val="00310D8A"/>
    <w:rsid w:val="0031148B"/>
    <w:rsid w:val="00315D22"/>
    <w:rsid w:val="00315F27"/>
    <w:rsid w:val="0031610E"/>
    <w:rsid w:val="00316E32"/>
    <w:rsid w:val="00317DF0"/>
    <w:rsid w:val="00321873"/>
    <w:rsid w:val="00322930"/>
    <w:rsid w:val="00324598"/>
    <w:rsid w:val="003245C3"/>
    <w:rsid w:val="00324DF3"/>
    <w:rsid w:val="003278A2"/>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E0FF6"/>
    <w:rsid w:val="003E511F"/>
    <w:rsid w:val="003E551C"/>
    <w:rsid w:val="003E5CE6"/>
    <w:rsid w:val="003E6A8A"/>
    <w:rsid w:val="003E7022"/>
    <w:rsid w:val="003F177F"/>
    <w:rsid w:val="003F29E2"/>
    <w:rsid w:val="00407291"/>
    <w:rsid w:val="00414A16"/>
    <w:rsid w:val="004151F9"/>
    <w:rsid w:val="004155FA"/>
    <w:rsid w:val="00417A3C"/>
    <w:rsid w:val="0042220B"/>
    <w:rsid w:val="00426C2E"/>
    <w:rsid w:val="00427C59"/>
    <w:rsid w:val="004349D5"/>
    <w:rsid w:val="004363D8"/>
    <w:rsid w:val="00436599"/>
    <w:rsid w:val="00442F4C"/>
    <w:rsid w:val="00450DAF"/>
    <w:rsid w:val="00452427"/>
    <w:rsid w:val="00453099"/>
    <w:rsid w:val="00463A99"/>
    <w:rsid w:val="004674F1"/>
    <w:rsid w:val="00472D4D"/>
    <w:rsid w:val="00477AA9"/>
    <w:rsid w:val="00477CA6"/>
    <w:rsid w:val="00482050"/>
    <w:rsid w:val="004856F4"/>
    <w:rsid w:val="00485C6A"/>
    <w:rsid w:val="004900BE"/>
    <w:rsid w:val="0049302B"/>
    <w:rsid w:val="004930A2"/>
    <w:rsid w:val="00493E08"/>
    <w:rsid w:val="00494BAD"/>
    <w:rsid w:val="004A3C8A"/>
    <w:rsid w:val="004B4E62"/>
    <w:rsid w:val="004B5AD0"/>
    <w:rsid w:val="004C0334"/>
    <w:rsid w:val="004C377B"/>
    <w:rsid w:val="004C7751"/>
    <w:rsid w:val="004E0B42"/>
    <w:rsid w:val="004E1164"/>
    <w:rsid w:val="004E32E6"/>
    <w:rsid w:val="004E61CD"/>
    <w:rsid w:val="004F4E21"/>
    <w:rsid w:val="005051C7"/>
    <w:rsid w:val="00506C2E"/>
    <w:rsid w:val="00513677"/>
    <w:rsid w:val="00514371"/>
    <w:rsid w:val="0052015C"/>
    <w:rsid w:val="0052033D"/>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7B7"/>
    <w:rsid w:val="00545D78"/>
    <w:rsid w:val="005534B6"/>
    <w:rsid w:val="005562E6"/>
    <w:rsid w:val="005610FB"/>
    <w:rsid w:val="005634A0"/>
    <w:rsid w:val="005663F6"/>
    <w:rsid w:val="00567133"/>
    <w:rsid w:val="005673B5"/>
    <w:rsid w:val="005768EB"/>
    <w:rsid w:val="00580948"/>
    <w:rsid w:val="00584E2F"/>
    <w:rsid w:val="005856B8"/>
    <w:rsid w:val="0058695A"/>
    <w:rsid w:val="00590631"/>
    <w:rsid w:val="005907BF"/>
    <w:rsid w:val="005951E1"/>
    <w:rsid w:val="0059776B"/>
    <w:rsid w:val="005A1120"/>
    <w:rsid w:val="005A4871"/>
    <w:rsid w:val="005A50EE"/>
    <w:rsid w:val="005A56CD"/>
    <w:rsid w:val="005A7922"/>
    <w:rsid w:val="005A7F7D"/>
    <w:rsid w:val="005B0232"/>
    <w:rsid w:val="005B1165"/>
    <w:rsid w:val="005B14CA"/>
    <w:rsid w:val="005B36C9"/>
    <w:rsid w:val="005B40D9"/>
    <w:rsid w:val="005B4CEC"/>
    <w:rsid w:val="005B5759"/>
    <w:rsid w:val="005C0459"/>
    <w:rsid w:val="005C04E4"/>
    <w:rsid w:val="005C1C40"/>
    <w:rsid w:val="005C249A"/>
    <w:rsid w:val="005C3B88"/>
    <w:rsid w:val="005C53BC"/>
    <w:rsid w:val="005D752B"/>
    <w:rsid w:val="005E0660"/>
    <w:rsid w:val="005E1C6D"/>
    <w:rsid w:val="005E2D0D"/>
    <w:rsid w:val="005E3CE9"/>
    <w:rsid w:val="005F139A"/>
    <w:rsid w:val="005F371B"/>
    <w:rsid w:val="006000A6"/>
    <w:rsid w:val="0060047E"/>
    <w:rsid w:val="00602234"/>
    <w:rsid w:val="0060444E"/>
    <w:rsid w:val="00605362"/>
    <w:rsid w:val="0060542D"/>
    <w:rsid w:val="00607977"/>
    <w:rsid w:val="00613478"/>
    <w:rsid w:val="00615563"/>
    <w:rsid w:val="00615E8F"/>
    <w:rsid w:val="00623646"/>
    <w:rsid w:val="00624316"/>
    <w:rsid w:val="00626F66"/>
    <w:rsid w:val="00630418"/>
    <w:rsid w:val="006304F1"/>
    <w:rsid w:val="0063162E"/>
    <w:rsid w:val="0063476A"/>
    <w:rsid w:val="0064611E"/>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194"/>
    <w:rsid w:val="00684CA0"/>
    <w:rsid w:val="00686412"/>
    <w:rsid w:val="00691FB0"/>
    <w:rsid w:val="0069205A"/>
    <w:rsid w:val="00697691"/>
    <w:rsid w:val="0069797E"/>
    <w:rsid w:val="006A2FA6"/>
    <w:rsid w:val="006B0FCE"/>
    <w:rsid w:val="006B3A86"/>
    <w:rsid w:val="006B5508"/>
    <w:rsid w:val="006B57C3"/>
    <w:rsid w:val="006C344A"/>
    <w:rsid w:val="006D58FD"/>
    <w:rsid w:val="006E0ADF"/>
    <w:rsid w:val="006E6AA0"/>
    <w:rsid w:val="006F504B"/>
    <w:rsid w:val="006F51AB"/>
    <w:rsid w:val="007014E3"/>
    <w:rsid w:val="0070158F"/>
    <w:rsid w:val="00703BCC"/>
    <w:rsid w:val="00703F89"/>
    <w:rsid w:val="007042E7"/>
    <w:rsid w:val="00705378"/>
    <w:rsid w:val="00705468"/>
    <w:rsid w:val="00711489"/>
    <w:rsid w:val="0071191E"/>
    <w:rsid w:val="00711F89"/>
    <w:rsid w:val="007120AD"/>
    <w:rsid w:val="00713735"/>
    <w:rsid w:val="00714522"/>
    <w:rsid w:val="00715312"/>
    <w:rsid w:val="007227E9"/>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54E07"/>
    <w:rsid w:val="007606C0"/>
    <w:rsid w:val="007613BD"/>
    <w:rsid w:val="00763026"/>
    <w:rsid w:val="0076405F"/>
    <w:rsid w:val="00764912"/>
    <w:rsid w:val="00764F89"/>
    <w:rsid w:val="00765E4A"/>
    <w:rsid w:val="00765FA0"/>
    <w:rsid w:val="007716B2"/>
    <w:rsid w:val="00772D35"/>
    <w:rsid w:val="00775EDA"/>
    <w:rsid w:val="00776EAE"/>
    <w:rsid w:val="00782996"/>
    <w:rsid w:val="00786C5B"/>
    <w:rsid w:val="007915EF"/>
    <w:rsid w:val="007A0ADD"/>
    <w:rsid w:val="007A4E57"/>
    <w:rsid w:val="007A7F9A"/>
    <w:rsid w:val="007C32F9"/>
    <w:rsid w:val="007C3E75"/>
    <w:rsid w:val="007C6CCE"/>
    <w:rsid w:val="007D0F56"/>
    <w:rsid w:val="007D1BFF"/>
    <w:rsid w:val="007D2548"/>
    <w:rsid w:val="007D2E6E"/>
    <w:rsid w:val="007D36CF"/>
    <w:rsid w:val="007D690D"/>
    <w:rsid w:val="007E56D6"/>
    <w:rsid w:val="007F5E88"/>
    <w:rsid w:val="007F78F8"/>
    <w:rsid w:val="00801EBE"/>
    <w:rsid w:val="00802C9F"/>
    <w:rsid w:val="00804FD6"/>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63DB3"/>
    <w:rsid w:val="008833AA"/>
    <w:rsid w:val="008841FF"/>
    <w:rsid w:val="00885D28"/>
    <w:rsid w:val="0088651D"/>
    <w:rsid w:val="00886802"/>
    <w:rsid w:val="00887869"/>
    <w:rsid w:val="00890265"/>
    <w:rsid w:val="008905BE"/>
    <w:rsid w:val="00893EC0"/>
    <w:rsid w:val="0089566B"/>
    <w:rsid w:val="008A6250"/>
    <w:rsid w:val="008A6843"/>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490D"/>
    <w:rsid w:val="00905D2C"/>
    <w:rsid w:val="00905D52"/>
    <w:rsid w:val="00907592"/>
    <w:rsid w:val="0091328E"/>
    <w:rsid w:val="009142F2"/>
    <w:rsid w:val="009179FC"/>
    <w:rsid w:val="00922B6C"/>
    <w:rsid w:val="00924BD3"/>
    <w:rsid w:val="00926CC7"/>
    <w:rsid w:val="00932AC2"/>
    <w:rsid w:val="009338B3"/>
    <w:rsid w:val="00940FD4"/>
    <w:rsid w:val="0094174B"/>
    <w:rsid w:val="009435D1"/>
    <w:rsid w:val="00944B3D"/>
    <w:rsid w:val="00945C27"/>
    <w:rsid w:val="0095108F"/>
    <w:rsid w:val="00951BC4"/>
    <w:rsid w:val="00954E85"/>
    <w:rsid w:val="00955235"/>
    <w:rsid w:val="00955512"/>
    <w:rsid w:val="0095569B"/>
    <w:rsid w:val="00967340"/>
    <w:rsid w:val="00970C18"/>
    <w:rsid w:val="00973D09"/>
    <w:rsid w:val="00974452"/>
    <w:rsid w:val="00976CD5"/>
    <w:rsid w:val="00977AFF"/>
    <w:rsid w:val="009825F7"/>
    <w:rsid w:val="00994D05"/>
    <w:rsid w:val="00996F48"/>
    <w:rsid w:val="009A4A08"/>
    <w:rsid w:val="009B10B6"/>
    <w:rsid w:val="009B153F"/>
    <w:rsid w:val="009B42EE"/>
    <w:rsid w:val="009B4A39"/>
    <w:rsid w:val="009B5E90"/>
    <w:rsid w:val="009D0C4D"/>
    <w:rsid w:val="009D4B77"/>
    <w:rsid w:val="009D5BC0"/>
    <w:rsid w:val="009D62DE"/>
    <w:rsid w:val="009E0268"/>
    <w:rsid w:val="009E1AC3"/>
    <w:rsid w:val="009E286E"/>
    <w:rsid w:val="009E68C8"/>
    <w:rsid w:val="009F0757"/>
    <w:rsid w:val="009F1226"/>
    <w:rsid w:val="009F1F22"/>
    <w:rsid w:val="009F281F"/>
    <w:rsid w:val="009F3EE3"/>
    <w:rsid w:val="009F70BC"/>
    <w:rsid w:val="00A0078C"/>
    <w:rsid w:val="00A00861"/>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6765"/>
    <w:rsid w:val="00A47934"/>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965F3"/>
    <w:rsid w:val="00AA0579"/>
    <w:rsid w:val="00AA1EF3"/>
    <w:rsid w:val="00AA4F04"/>
    <w:rsid w:val="00AA4FD7"/>
    <w:rsid w:val="00AA5D0E"/>
    <w:rsid w:val="00AA6E18"/>
    <w:rsid w:val="00AA7069"/>
    <w:rsid w:val="00AB08F3"/>
    <w:rsid w:val="00AB1ED4"/>
    <w:rsid w:val="00AB410B"/>
    <w:rsid w:val="00AB4819"/>
    <w:rsid w:val="00AB4B1A"/>
    <w:rsid w:val="00AB6B39"/>
    <w:rsid w:val="00AB7D93"/>
    <w:rsid w:val="00AC2892"/>
    <w:rsid w:val="00AC45C0"/>
    <w:rsid w:val="00AD1EF2"/>
    <w:rsid w:val="00AD4A0F"/>
    <w:rsid w:val="00AD754F"/>
    <w:rsid w:val="00AE4ED2"/>
    <w:rsid w:val="00AE5092"/>
    <w:rsid w:val="00AE66F3"/>
    <w:rsid w:val="00AF1AA1"/>
    <w:rsid w:val="00AF56AF"/>
    <w:rsid w:val="00AF6655"/>
    <w:rsid w:val="00B0360F"/>
    <w:rsid w:val="00B04771"/>
    <w:rsid w:val="00B05290"/>
    <w:rsid w:val="00B05DA7"/>
    <w:rsid w:val="00B10629"/>
    <w:rsid w:val="00B10C9C"/>
    <w:rsid w:val="00B12935"/>
    <w:rsid w:val="00B13AA7"/>
    <w:rsid w:val="00B212C7"/>
    <w:rsid w:val="00B21AFE"/>
    <w:rsid w:val="00B242A4"/>
    <w:rsid w:val="00B272EC"/>
    <w:rsid w:val="00B31CE4"/>
    <w:rsid w:val="00B423C9"/>
    <w:rsid w:val="00B42649"/>
    <w:rsid w:val="00B53F7B"/>
    <w:rsid w:val="00B54AB9"/>
    <w:rsid w:val="00B55932"/>
    <w:rsid w:val="00B63C1A"/>
    <w:rsid w:val="00B7248B"/>
    <w:rsid w:val="00B752EF"/>
    <w:rsid w:val="00B76350"/>
    <w:rsid w:val="00B84DC9"/>
    <w:rsid w:val="00B853CE"/>
    <w:rsid w:val="00B90D92"/>
    <w:rsid w:val="00B962C1"/>
    <w:rsid w:val="00B97514"/>
    <w:rsid w:val="00BA0457"/>
    <w:rsid w:val="00BA0893"/>
    <w:rsid w:val="00BA0E42"/>
    <w:rsid w:val="00BA28B4"/>
    <w:rsid w:val="00BA3DC3"/>
    <w:rsid w:val="00BA72BC"/>
    <w:rsid w:val="00BB0B52"/>
    <w:rsid w:val="00BB10C7"/>
    <w:rsid w:val="00BB12E8"/>
    <w:rsid w:val="00BB167B"/>
    <w:rsid w:val="00BB48EA"/>
    <w:rsid w:val="00BB5FCB"/>
    <w:rsid w:val="00BC28FB"/>
    <w:rsid w:val="00BC639B"/>
    <w:rsid w:val="00BC7065"/>
    <w:rsid w:val="00BD4FAD"/>
    <w:rsid w:val="00BD710D"/>
    <w:rsid w:val="00BE040D"/>
    <w:rsid w:val="00BF3DC1"/>
    <w:rsid w:val="00BF4B6F"/>
    <w:rsid w:val="00C039B9"/>
    <w:rsid w:val="00C05D9A"/>
    <w:rsid w:val="00C074F0"/>
    <w:rsid w:val="00C1298F"/>
    <w:rsid w:val="00C147DF"/>
    <w:rsid w:val="00C1646A"/>
    <w:rsid w:val="00C234D7"/>
    <w:rsid w:val="00C25AB4"/>
    <w:rsid w:val="00C25B24"/>
    <w:rsid w:val="00C273BD"/>
    <w:rsid w:val="00C30E38"/>
    <w:rsid w:val="00C3267B"/>
    <w:rsid w:val="00C35E25"/>
    <w:rsid w:val="00C3635C"/>
    <w:rsid w:val="00C37FDF"/>
    <w:rsid w:val="00C427F1"/>
    <w:rsid w:val="00C44325"/>
    <w:rsid w:val="00C47693"/>
    <w:rsid w:val="00C47AE3"/>
    <w:rsid w:val="00C51BC8"/>
    <w:rsid w:val="00C52BBE"/>
    <w:rsid w:val="00C53E00"/>
    <w:rsid w:val="00C727DC"/>
    <w:rsid w:val="00C73786"/>
    <w:rsid w:val="00C80CF9"/>
    <w:rsid w:val="00C82664"/>
    <w:rsid w:val="00C84592"/>
    <w:rsid w:val="00C858A7"/>
    <w:rsid w:val="00C86640"/>
    <w:rsid w:val="00C90C40"/>
    <w:rsid w:val="00C90C4D"/>
    <w:rsid w:val="00C91CFA"/>
    <w:rsid w:val="00C954E8"/>
    <w:rsid w:val="00C95D72"/>
    <w:rsid w:val="00C97374"/>
    <w:rsid w:val="00C976BD"/>
    <w:rsid w:val="00C979EE"/>
    <w:rsid w:val="00CA09D4"/>
    <w:rsid w:val="00CA1BBA"/>
    <w:rsid w:val="00CA1EB7"/>
    <w:rsid w:val="00CA3CA1"/>
    <w:rsid w:val="00CA4C96"/>
    <w:rsid w:val="00CA554E"/>
    <w:rsid w:val="00CA5A61"/>
    <w:rsid w:val="00CA60E9"/>
    <w:rsid w:val="00CA71BA"/>
    <w:rsid w:val="00CA7D79"/>
    <w:rsid w:val="00CB05CF"/>
    <w:rsid w:val="00CB38BB"/>
    <w:rsid w:val="00CB3A31"/>
    <w:rsid w:val="00CB5E6E"/>
    <w:rsid w:val="00CB61D8"/>
    <w:rsid w:val="00CB760B"/>
    <w:rsid w:val="00CC2BD2"/>
    <w:rsid w:val="00CD0496"/>
    <w:rsid w:val="00CD13F7"/>
    <w:rsid w:val="00CD459D"/>
    <w:rsid w:val="00CD6A90"/>
    <w:rsid w:val="00CD7490"/>
    <w:rsid w:val="00CE2F1A"/>
    <w:rsid w:val="00CE3523"/>
    <w:rsid w:val="00CE3576"/>
    <w:rsid w:val="00CF4542"/>
    <w:rsid w:val="00CF503E"/>
    <w:rsid w:val="00CF712B"/>
    <w:rsid w:val="00D01080"/>
    <w:rsid w:val="00D05476"/>
    <w:rsid w:val="00D11001"/>
    <w:rsid w:val="00D11B31"/>
    <w:rsid w:val="00D11D4E"/>
    <w:rsid w:val="00D14166"/>
    <w:rsid w:val="00D17A87"/>
    <w:rsid w:val="00D21F77"/>
    <w:rsid w:val="00D228C7"/>
    <w:rsid w:val="00D22A01"/>
    <w:rsid w:val="00D23F55"/>
    <w:rsid w:val="00D2536E"/>
    <w:rsid w:val="00D25B61"/>
    <w:rsid w:val="00D27327"/>
    <w:rsid w:val="00D35387"/>
    <w:rsid w:val="00D42838"/>
    <w:rsid w:val="00D44980"/>
    <w:rsid w:val="00D449FA"/>
    <w:rsid w:val="00D47004"/>
    <w:rsid w:val="00D473D3"/>
    <w:rsid w:val="00D5033B"/>
    <w:rsid w:val="00D51855"/>
    <w:rsid w:val="00D538F6"/>
    <w:rsid w:val="00D53AB5"/>
    <w:rsid w:val="00D573D2"/>
    <w:rsid w:val="00D60CEF"/>
    <w:rsid w:val="00D61493"/>
    <w:rsid w:val="00D61C02"/>
    <w:rsid w:val="00D61EF2"/>
    <w:rsid w:val="00D63E67"/>
    <w:rsid w:val="00D646D4"/>
    <w:rsid w:val="00D65404"/>
    <w:rsid w:val="00D6596D"/>
    <w:rsid w:val="00D703CB"/>
    <w:rsid w:val="00D72903"/>
    <w:rsid w:val="00D73BF9"/>
    <w:rsid w:val="00D74A67"/>
    <w:rsid w:val="00D768F4"/>
    <w:rsid w:val="00D84837"/>
    <w:rsid w:val="00D86F7C"/>
    <w:rsid w:val="00D877B1"/>
    <w:rsid w:val="00D94343"/>
    <w:rsid w:val="00D945B9"/>
    <w:rsid w:val="00DA0082"/>
    <w:rsid w:val="00DA0DD4"/>
    <w:rsid w:val="00DA25B1"/>
    <w:rsid w:val="00DA2F60"/>
    <w:rsid w:val="00DA3969"/>
    <w:rsid w:val="00DA5F12"/>
    <w:rsid w:val="00DB315B"/>
    <w:rsid w:val="00DB340A"/>
    <w:rsid w:val="00DB7A53"/>
    <w:rsid w:val="00DB7C71"/>
    <w:rsid w:val="00DC2CC5"/>
    <w:rsid w:val="00DC5223"/>
    <w:rsid w:val="00DC556F"/>
    <w:rsid w:val="00DC5E37"/>
    <w:rsid w:val="00DC73EC"/>
    <w:rsid w:val="00DC771B"/>
    <w:rsid w:val="00DD0CAB"/>
    <w:rsid w:val="00DD6D58"/>
    <w:rsid w:val="00DE010C"/>
    <w:rsid w:val="00DE1434"/>
    <w:rsid w:val="00DE3D7B"/>
    <w:rsid w:val="00DE6604"/>
    <w:rsid w:val="00DF1F29"/>
    <w:rsid w:val="00DF2D57"/>
    <w:rsid w:val="00DF6936"/>
    <w:rsid w:val="00E02ADD"/>
    <w:rsid w:val="00E02CB5"/>
    <w:rsid w:val="00E04677"/>
    <w:rsid w:val="00E105CA"/>
    <w:rsid w:val="00E11A54"/>
    <w:rsid w:val="00E14A0B"/>
    <w:rsid w:val="00E15A3B"/>
    <w:rsid w:val="00E24046"/>
    <w:rsid w:val="00E2414D"/>
    <w:rsid w:val="00E275FB"/>
    <w:rsid w:val="00E312E9"/>
    <w:rsid w:val="00E3252F"/>
    <w:rsid w:val="00E36FE7"/>
    <w:rsid w:val="00E37E83"/>
    <w:rsid w:val="00E43965"/>
    <w:rsid w:val="00E51086"/>
    <w:rsid w:val="00E52027"/>
    <w:rsid w:val="00E577E2"/>
    <w:rsid w:val="00E62DED"/>
    <w:rsid w:val="00E64124"/>
    <w:rsid w:val="00E7282D"/>
    <w:rsid w:val="00E76084"/>
    <w:rsid w:val="00E8796C"/>
    <w:rsid w:val="00E9026B"/>
    <w:rsid w:val="00E92D4B"/>
    <w:rsid w:val="00E93E3D"/>
    <w:rsid w:val="00E95098"/>
    <w:rsid w:val="00EA125A"/>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404E"/>
    <w:rsid w:val="00ED54F3"/>
    <w:rsid w:val="00EE0A56"/>
    <w:rsid w:val="00EE10F7"/>
    <w:rsid w:val="00EE3B20"/>
    <w:rsid w:val="00EE69A5"/>
    <w:rsid w:val="00EE78AD"/>
    <w:rsid w:val="00EF12CD"/>
    <w:rsid w:val="00EF4884"/>
    <w:rsid w:val="00EF63EC"/>
    <w:rsid w:val="00EF6D80"/>
    <w:rsid w:val="00F0305E"/>
    <w:rsid w:val="00F03F3A"/>
    <w:rsid w:val="00F0542B"/>
    <w:rsid w:val="00F1245D"/>
    <w:rsid w:val="00F24D43"/>
    <w:rsid w:val="00F27D50"/>
    <w:rsid w:val="00F27EC7"/>
    <w:rsid w:val="00F316B7"/>
    <w:rsid w:val="00F319B1"/>
    <w:rsid w:val="00F32A2F"/>
    <w:rsid w:val="00F32D7B"/>
    <w:rsid w:val="00F32EBA"/>
    <w:rsid w:val="00F32F77"/>
    <w:rsid w:val="00F4184D"/>
    <w:rsid w:val="00F42149"/>
    <w:rsid w:val="00F44D11"/>
    <w:rsid w:val="00F47A36"/>
    <w:rsid w:val="00F539B6"/>
    <w:rsid w:val="00F54CF6"/>
    <w:rsid w:val="00F553CE"/>
    <w:rsid w:val="00F61B93"/>
    <w:rsid w:val="00F62123"/>
    <w:rsid w:val="00F6240D"/>
    <w:rsid w:val="00F6608A"/>
    <w:rsid w:val="00F664C5"/>
    <w:rsid w:val="00F67B58"/>
    <w:rsid w:val="00F70B69"/>
    <w:rsid w:val="00F7144B"/>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5850"/>
    <w:rsid w:val="00FB7CC7"/>
    <w:rsid w:val="00FB7F20"/>
    <w:rsid w:val="00FC1EDE"/>
    <w:rsid w:val="00FC2464"/>
    <w:rsid w:val="00FC3E8A"/>
    <w:rsid w:val="00FC447D"/>
    <w:rsid w:val="00FC46E5"/>
    <w:rsid w:val="00FC5F22"/>
    <w:rsid w:val="00FD0A2C"/>
    <w:rsid w:val="00FD103A"/>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rsid w:val="009825F7"/>
    <w:rPr>
      <w:rFonts w:asciiTheme="majorHAnsi" w:eastAsiaTheme="majorEastAsia" w:hAnsiTheme="majorHAnsi" w:cstheme="majorBidi"/>
      <w:b/>
      <w:bCs/>
      <w:sz w:val="28"/>
      <w:szCs w:val="28"/>
    </w:rPr>
  </w:style>
  <w:style w:type="character" w:customStyle="1" w:styleId="20">
    <w:name w:val="标题 2 字符"/>
    <w:basedOn w:val="a0"/>
    <w:link w:val="2"/>
    <w:rsid w:val="009825F7"/>
    <w:rPr>
      <w:rFonts w:asciiTheme="majorHAnsi" w:eastAsiaTheme="majorEastAsia" w:hAnsiTheme="majorHAnsi" w:cstheme="majorBidi"/>
      <w:b/>
      <w:bCs/>
      <w:sz w:val="26"/>
      <w:szCs w:val="26"/>
    </w:rPr>
  </w:style>
  <w:style w:type="character" w:customStyle="1" w:styleId="30">
    <w:name w:val="标题 3 字符"/>
    <w:basedOn w:val="a0"/>
    <w:link w:val="3"/>
    <w:rsid w:val="009825F7"/>
    <w:rPr>
      <w:rFonts w:asciiTheme="majorHAnsi" w:eastAsiaTheme="majorEastAsia" w:hAnsiTheme="majorHAnsi" w:cstheme="majorBidi"/>
      <w:b/>
      <w:bCs/>
      <w:sz w:val="24"/>
    </w:rPr>
  </w:style>
  <w:style w:type="character" w:customStyle="1" w:styleId="40">
    <w:name w:val="标题 4 字符"/>
    <w:basedOn w:val="a0"/>
    <w:link w:val="4"/>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F0425-B0E9-424E-878F-222181E42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3365</TotalTime>
  <Pages>1</Pages>
  <Words>11546</Words>
  <Characters>65817</Characters>
  <Application>Microsoft Office Word</Application>
  <DocSecurity>0</DocSecurity>
  <Lines>548</Lines>
  <Paragraphs>154</Paragraphs>
  <ScaleCrop>false</ScaleCrop>
  <Company>PKU</Company>
  <LinksUpToDate>false</LinksUpToDate>
  <CharactersWithSpaces>77209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793</cp:revision>
  <cp:lastPrinted>2013-04-02T16:07:00Z</cp:lastPrinted>
  <dcterms:created xsi:type="dcterms:W3CDTF">2013-02-20T01:53:00Z</dcterms:created>
  <dcterms:modified xsi:type="dcterms:W3CDTF">2017-03-21T08:39:00Z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