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7777777"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Pr>
          <w:rFonts w:eastAsia="宋体"/>
          <w:kern w:val="2"/>
          <w:sz w:val="32"/>
          <w:szCs w:val="32"/>
        </w:rPr>
        <w:t>3</w:t>
      </w:r>
      <w:r w:rsidRPr="00887869">
        <w:rPr>
          <w:rFonts w:eastAsia="宋体" w:hint="eastAsia"/>
          <w:kern w:val="2"/>
          <w:sz w:val="32"/>
          <w:szCs w:val="32"/>
        </w:rPr>
        <w:t>年</w:t>
      </w:r>
      <w:r w:rsidRPr="00887869">
        <w:rPr>
          <w:rFonts w:eastAsia="宋体" w:hint="eastAsia"/>
          <w:kern w:val="2"/>
          <w:sz w:val="32"/>
          <w:szCs w:val="32"/>
        </w:rPr>
        <w:t xml:space="preserve"> </w:t>
      </w:r>
      <w:r>
        <w:rPr>
          <w:rFonts w:eastAsia="宋体"/>
          <w:kern w:val="2"/>
          <w:sz w:val="32"/>
          <w:szCs w:val="32"/>
        </w:rPr>
        <w:t>3</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8370112"/>
      <w:r w:rsidRPr="0069797E">
        <w:rPr>
          <w:rFonts w:hint="eastAsia"/>
          <w:sz w:val="36"/>
        </w:rPr>
        <w:lastRenderedPageBreak/>
        <w:t>摘</w:t>
      </w:r>
      <w:r w:rsidR="0069797E" w:rsidRPr="0069797E">
        <w:rPr>
          <w:sz w:val="36"/>
        </w:rPr>
        <w:tab/>
      </w:r>
      <w:r w:rsidRPr="0069797E">
        <w:rPr>
          <w:rFonts w:hint="eastAsia"/>
          <w:sz w:val="36"/>
        </w:rPr>
        <w:t>要</w:t>
      </w:r>
      <w:bookmarkEnd w:id="0"/>
    </w:p>
    <w:p w14:paraId="4029BBD4" w14:textId="77777777" w:rsidR="00310D8A" w:rsidRDefault="00310D8A" w:rsidP="00310D8A">
      <w:pPr>
        <w:ind w:firstLineChars="200" w:firstLine="480"/>
        <w:rPr>
          <w:rFonts w:ascii="宋体" w:hAnsi="宋体"/>
        </w:rPr>
      </w:pPr>
      <w:r>
        <w:rPr>
          <w:rFonts w:hint="eastAsia"/>
        </w:rPr>
        <w:t>//</w:t>
      </w:r>
      <w:r>
        <w:t>TODO</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1" w:name="_Toc478370113"/>
      <w:r>
        <w:rPr>
          <w:rFonts w:hint="eastAsia"/>
        </w:rPr>
        <w:lastRenderedPageBreak/>
        <w:t>目录</w:t>
      </w:r>
      <w:bookmarkEnd w:id="1"/>
    </w:p>
    <w:p w14:paraId="5CFD5FF2" w14:textId="77777777" w:rsidR="00721E3C" w:rsidRDefault="00A652BF">
      <w:pPr>
        <w:pStyle w:val="12"/>
        <w:tabs>
          <w:tab w:val="left" w:pos="480"/>
          <w:tab w:val="right" w:leader="dot" w:pos="8630"/>
        </w:tabs>
        <w:rPr>
          <w:rFonts w:eastAsiaTheme="minorEastAsia"/>
          <w:b w:val="0"/>
          <w:bCs w:val="0"/>
          <w:caps w:val="0"/>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478370112" w:history="1">
        <w:r w:rsidR="00721E3C" w:rsidRPr="00E01216">
          <w:rPr>
            <w:rStyle w:val="af3"/>
            <w:rFonts w:hint="eastAsia"/>
            <w:noProof/>
          </w:rPr>
          <w:t>摘</w:t>
        </w:r>
        <w:r w:rsidR="00721E3C">
          <w:rPr>
            <w:rFonts w:eastAsiaTheme="minorEastAsia"/>
            <w:b w:val="0"/>
            <w:bCs w:val="0"/>
            <w:caps w:val="0"/>
            <w:noProof/>
            <w:kern w:val="2"/>
            <w:sz w:val="24"/>
            <w:szCs w:val="24"/>
          </w:rPr>
          <w:tab/>
        </w:r>
        <w:r w:rsidR="00721E3C" w:rsidRPr="00E01216">
          <w:rPr>
            <w:rStyle w:val="af3"/>
            <w:rFonts w:hint="eastAsia"/>
            <w:noProof/>
          </w:rPr>
          <w:t>要</w:t>
        </w:r>
        <w:r w:rsidR="00721E3C">
          <w:rPr>
            <w:noProof/>
            <w:webHidden/>
          </w:rPr>
          <w:tab/>
        </w:r>
        <w:r w:rsidR="00721E3C">
          <w:rPr>
            <w:noProof/>
            <w:webHidden/>
          </w:rPr>
          <w:fldChar w:fldCharType="begin"/>
        </w:r>
        <w:r w:rsidR="00721E3C">
          <w:rPr>
            <w:noProof/>
            <w:webHidden/>
          </w:rPr>
          <w:instrText xml:space="preserve"> PAGEREF _Toc478370112 \h </w:instrText>
        </w:r>
        <w:r w:rsidR="00721E3C">
          <w:rPr>
            <w:noProof/>
            <w:webHidden/>
          </w:rPr>
        </w:r>
        <w:r w:rsidR="00721E3C">
          <w:rPr>
            <w:noProof/>
            <w:webHidden/>
          </w:rPr>
          <w:fldChar w:fldCharType="separate"/>
        </w:r>
        <w:r w:rsidR="00721E3C">
          <w:rPr>
            <w:noProof/>
            <w:webHidden/>
          </w:rPr>
          <w:t>II</w:t>
        </w:r>
        <w:r w:rsidR="00721E3C">
          <w:rPr>
            <w:noProof/>
            <w:webHidden/>
          </w:rPr>
          <w:fldChar w:fldCharType="end"/>
        </w:r>
      </w:hyperlink>
    </w:p>
    <w:p w14:paraId="7F56ACF6" w14:textId="77777777" w:rsidR="00721E3C" w:rsidRDefault="00721E3C">
      <w:pPr>
        <w:pStyle w:val="12"/>
        <w:tabs>
          <w:tab w:val="right" w:leader="dot" w:pos="8630"/>
        </w:tabs>
        <w:rPr>
          <w:rFonts w:eastAsiaTheme="minorEastAsia"/>
          <w:b w:val="0"/>
          <w:bCs w:val="0"/>
          <w:caps w:val="0"/>
          <w:noProof/>
          <w:kern w:val="2"/>
          <w:sz w:val="24"/>
          <w:szCs w:val="24"/>
        </w:rPr>
      </w:pPr>
      <w:hyperlink w:anchor="_Toc478370113" w:history="1">
        <w:r w:rsidRPr="00E01216">
          <w:rPr>
            <w:rStyle w:val="af3"/>
            <w:rFonts w:hint="eastAsia"/>
            <w:noProof/>
          </w:rPr>
          <w:t>目录</w:t>
        </w:r>
        <w:r>
          <w:rPr>
            <w:noProof/>
            <w:webHidden/>
          </w:rPr>
          <w:tab/>
        </w:r>
        <w:r>
          <w:rPr>
            <w:noProof/>
            <w:webHidden/>
          </w:rPr>
          <w:fldChar w:fldCharType="begin"/>
        </w:r>
        <w:r>
          <w:rPr>
            <w:noProof/>
            <w:webHidden/>
          </w:rPr>
          <w:instrText xml:space="preserve"> PAGEREF _Toc478370113 \h </w:instrText>
        </w:r>
        <w:r>
          <w:rPr>
            <w:noProof/>
            <w:webHidden/>
          </w:rPr>
        </w:r>
        <w:r>
          <w:rPr>
            <w:noProof/>
            <w:webHidden/>
          </w:rPr>
          <w:fldChar w:fldCharType="separate"/>
        </w:r>
        <w:r>
          <w:rPr>
            <w:noProof/>
            <w:webHidden/>
          </w:rPr>
          <w:t>IV</w:t>
        </w:r>
        <w:r>
          <w:rPr>
            <w:noProof/>
            <w:webHidden/>
          </w:rPr>
          <w:fldChar w:fldCharType="end"/>
        </w:r>
      </w:hyperlink>
    </w:p>
    <w:p w14:paraId="3B3668B5" w14:textId="77777777" w:rsidR="00721E3C" w:rsidRDefault="00721E3C">
      <w:pPr>
        <w:pStyle w:val="12"/>
        <w:tabs>
          <w:tab w:val="right" w:leader="dot" w:pos="8630"/>
        </w:tabs>
        <w:rPr>
          <w:rFonts w:eastAsiaTheme="minorEastAsia"/>
          <w:b w:val="0"/>
          <w:bCs w:val="0"/>
          <w:caps w:val="0"/>
          <w:noProof/>
          <w:kern w:val="2"/>
          <w:sz w:val="24"/>
          <w:szCs w:val="24"/>
        </w:rPr>
      </w:pPr>
      <w:hyperlink w:anchor="_Toc478370114" w:history="1">
        <w:r w:rsidRPr="00E01216">
          <w:rPr>
            <w:rStyle w:val="af3"/>
            <w:rFonts w:hint="eastAsia"/>
            <w:noProof/>
          </w:rPr>
          <w:t>图表目录</w:t>
        </w:r>
        <w:r>
          <w:rPr>
            <w:noProof/>
            <w:webHidden/>
          </w:rPr>
          <w:tab/>
        </w:r>
        <w:r>
          <w:rPr>
            <w:noProof/>
            <w:webHidden/>
          </w:rPr>
          <w:fldChar w:fldCharType="begin"/>
        </w:r>
        <w:r>
          <w:rPr>
            <w:noProof/>
            <w:webHidden/>
          </w:rPr>
          <w:instrText xml:space="preserve"> PAGEREF _Toc478370114 \h </w:instrText>
        </w:r>
        <w:r>
          <w:rPr>
            <w:noProof/>
            <w:webHidden/>
          </w:rPr>
        </w:r>
        <w:r>
          <w:rPr>
            <w:noProof/>
            <w:webHidden/>
          </w:rPr>
          <w:fldChar w:fldCharType="separate"/>
        </w:r>
        <w:r>
          <w:rPr>
            <w:noProof/>
            <w:webHidden/>
          </w:rPr>
          <w:t>VI</w:t>
        </w:r>
        <w:r>
          <w:rPr>
            <w:noProof/>
            <w:webHidden/>
          </w:rPr>
          <w:fldChar w:fldCharType="end"/>
        </w:r>
      </w:hyperlink>
    </w:p>
    <w:p w14:paraId="315BADAA" w14:textId="77777777" w:rsidR="00721E3C" w:rsidRDefault="00721E3C">
      <w:pPr>
        <w:pStyle w:val="12"/>
        <w:tabs>
          <w:tab w:val="left" w:pos="480"/>
          <w:tab w:val="right" w:leader="dot" w:pos="8630"/>
        </w:tabs>
        <w:rPr>
          <w:rFonts w:eastAsiaTheme="minorEastAsia"/>
          <w:b w:val="0"/>
          <w:bCs w:val="0"/>
          <w:caps w:val="0"/>
          <w:noProof/>
          <w:kern w:val="2"/>
          <w:sz w:val="24"/>
          <w:szCs w:val="24"/>
        </w:rPr>
      </w:pPr>
      <w:hyperlink w:anchor="_Toc478370115" w:history="1">
        <w:r w:rsidRPr="00E01216">
          <w:rPr>
            <w:rStyle w:val="af3"/>
            <w:noProof/>
          </w:rPr>
          <w:t>1.</w:t>
        </w:r>
        <w:r>
          <w:rPr>
            <w:rFonts w:eastAsiaTheme="minorEastAsia"/>
            <w:b w:val="0"/>
            <w:bCs w:val="0"/>
            <w:caps w:val="0"/>
            <w:noProof/>
            <w:kern w:val="2"/>
            <w:sz w:val="24"/>
            <w:szCs w:val="24"/>
          </w:rPr>
          <w:tab/>
        </w:r>
        <w:r w:rsidRPr="00E01216">
          <w:rPr>
            <w:rStyle w:val="af3"/>
            <w:rFonts w:hint="eastAsia"/>
            <w:noProof/>
          </w:rPr>
          <w:t>特征定位技术</w:t>
        </w:r>
        <w:r>
          <w:rPr>
            <w:noProof/>
            <w:webHidden/>
          </w:rPr>
          <w:tab/>
        </w:r>
        <w:r>
          <w:rPr>
            <w:noProof/>
            <w:webHidden/>
          </w:rPr>
          <w:fldChar w:fldCharType="begin"/>
        </w:r>
        <w:r>
          <w:rPr>
            <w:noProof/>
            <w:webHidden/>
          </w:rPr>
          <w:instrText xml:space="preserve"> PAGEREF _Toc478370115 \h </w:instrText>
        </w:r>
        <w:r>
          <w:rPr>
            <w:noProof/>
            <w:webHidden/>
          </w:rPr>
        </w:r>
        <w:r>
          <w:rPr>
            <w:noProof/>
            <w:webHidden/>
          </w:rPr>
          <w:fldChar w:fldCharType="separate"/>
        </w:r>
        <w:r>
          <w:rPr>
            <w:noProof/>
            <w:webHidden/>
          </w:rPr>
          <w:t>1</w:t>
        </w:r>
        <w:r>
          <w:rPr>
            <w:noProof/>
            <w:webHidden/>
          </w:rPr>
          <w:fldChar w:fldCharType="end"/>
        </w:r>
      </w:hyperlink>
    </w:p>
    <w:p w14:paraId="2522184B"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16" w:history="1">
        <w:r w:rsidRPr="00E01216">
          <w:rPr>
            <w:rStyle w:val="af3"/>
            <w:noProof/>
          </w:rPr>
          <w:t>1.1.</w:t>
        </w:r>
        <w:r>
          <w:rPr>
            <w:rFonts w:eastAsiaTheme="minorEastAsia"/>
            <w:smallCaps w:val="0"/>
            <w:noProof/>
            <w:kern w:val="2"/>
            <w:sz w:val="24"/>
            <w:szCs w:val="24"/>
          </w:rPr>
          <w:tab/>
        </w:r>
        <w:r w:rsidRPr="00E01216">
          <w:rPr>
            <w:rStyle w:val="af3"/>
            <w:rFonts w:hint="eastAsia"/>
            <w:noProof/>
          </w:rPr>
          <w:t>背景</w:t>
        </w:r>
        <w:r>
          <w:rPr>
            <w:noProof/>
            <w:webHidden/>
          </w:rPr>
          <w:tab/>
        </w:r>
        <w:r>
          <w:rPr>
            <w:noProof/>
            <w:webHidden/>
          </w:rPr>
          <w:fldChar w:fldCharType="begin"/>
        </w:r>
        <w:r>
          <w:rPr>
            <w:noProof/>
            <w:webHidden/>
          </w:rPr>
          <w:instrText xml:space="preserve"> PAGEREF _Toc478370116 \h </w:instrText>
        </w:r>
        <w:r>
          <w:rPr>
            <w:noProof/>
            <w:webHidden/>
          </w:rPr>
        </w:r>
        <w:r>
          <w:rPr>
            <w:noProof/>
            <w:webHidden/>
          </w:rPr>
          <w:fldChar w:fldCharType="separate"/>
        </w:r>
        <w:r>
          <w:rPr>
            <w:noProof/>
            <w:webHidden/>
          </w:rPr>
          <w:t>1</w:t>
        </w:r>
        <w:r>
          <w:rPr>
            <w:noProof/>
            <w:webHidden/>
          </w:rPr>
          <w:fldChar w:fldCharType="end"/>
        </w:r>
      </w:hyperlink>
    </w:p>
    <w:p w14:paraId="280ABE4E"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17" w:history="1">
        <w:r w:rsidRPr="00E01216">
          <w:rPr>
            <w:rStyle w:val="af3"/>
            <w:noProof/>
          </w:rPr>
          <w:t>1.2.</w:t>
        </w:r>
        <w:r>
          <w:rPr>
            <w:rFonts w:eastAsiaTheme="minorEastAsia"/>
            <w:smallCaps w:val="0"/>
            <w:noProof/>
            <w:kern w:val="2"/>
            <w:sz w:val="24"/>
            <w:szCs w:val="24"/>
          </w:rPr>
          <w:tab/>
        </w:r>
        <w:r w:rsidRPr="00E01216">
          <w:rPr>
            <w:rStyle w:val="af3"/>
            <w:rFonts w:hint="eastAsia"/>
            <w:noProof/>
          </w:rPr>
          <w:t>特征定位</w:t>
        </w:r>
        <w:r>
          <w:rPr>
            <w:noProof/>
            <w:webHidden/>
          </w:rPr>
          <w:tab/>
        </w:r>
        <w:r>
          <w:rPr>
            <w:noProof/>
            <w:webHidden/>
          </w:rPr>
          <w:fldChar w:fldCharType="begin"/>
        </w:r>
        <w:r>
          <w:rPr>
            <w:noProof/>
            <w:webHidden/>
          </w:rPr>
          <w:instrText xml:space="preserve"> PAGEREF _Toc478370117 \h </w:instrText>
        </w:r>
        <w:r>
          <w:rPr>
            <w:noProof/>
            <w:webHidden/>
          </w:rPr>
        </w:r>
        <w:r>
          <w:rPr>
            <w:noProof/>
            <w:webHidden/>
          </w:rPr>
          <w:fldChar w:fldCharType="separate"/>
        </w:r>
        <w:r>
          <w:rPr>
            <w:noProof/>
            <w:webHidden/>
          </w:rPr>
          <w:t>2</w:t>
        </w:r>
        <w:r>
          <w:rPr>
            <w:noProof/>
            <w:webHidden/>
          </w:rPr>
          <w:fldChar w:fldCharType="end"/>
        </w:r>
      </w:hyperlink>
    </w:p>
    <w:p w14:paraId="3F336DA2"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18" w:history="1">
        <w:r w:rsidRPr="00E01216">
          <w:rPr>
            <w:rStyle w:val="af3"/>
            <w:noProof/>
          </w:rPr>
          <w:t>1.2.1.</w:t>
        </w:r>
        <w:r>
          <w:rPr>
            <w:rFonts w:eastAsiaTheme="minorEastAsia"/>
            <w:i w:val="0"/>
            <w:iCs w:val="0"/>
            <w:noProof/>
            <w:kern w:val="2"/>
            <w:sz w:val="24"/>
            <w:szCs w:val="24"/>
          </w:rPr>
          <w:tab/>
        </w:r>
        <w:r w:rsidRPr="00E01216">
          <w:rPr>
            <w:rStyle w:val="af3"/>
            <w:rFonts w:hint="eastAsia"/>
            <w:noProof/>
          </w:rPr>
          <w:t>特征</w:t>
        </w:r>
        <w:r>
          <w:rPr>
            <w:noProof/>
            <w:webHidden/>
          </w:rPr>
          <w:tab/>
        </w:r>
        <w:r>
          <w:rPr>
            <w:noProof/>
            <w:webHidden/>
          </w:rPr>
          <w:fldChar w:fldCharType="begin"/>
        </w:r>
        <w:r>
          <w:rPr>
            <w:noProof/>
            <w:webHidden/>
          </w:rPr>
          <w:instrText xml:space="preserve"> PAGEREF _Toc478370118 \h </w:instrText>
        </w:r>
        <w:r>
          <w:rPr>
            <w:noProof/>
            <w:webHidden/>
          </w:rPr>
        </w:r>
        <w:r>
          <w:rPr>
            <w:noProof/>
            <w:webHidden/>
          </w:rPr>
          <w:fldChar w:fldCharType="separate"/>
        </w:r>
        <w:r>
          <w:rPr>
            <w:noProof/>
            <w:webHidden/>
          </w:rPr>
          <w:t>2</w:t>
        </w:r>
        <w:r>
          <w:rPr>
            <w:noProof/>
            <w:webHidden/>
          </w:rPr>
          <w:fldChar w:fldCharType="end"/>
        </w:r>
      </w:hyperlink>
    </w:p>
    <w:p w14:paraId="3301BBA4"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19" w:history="1">
        <w:r w:rsidRPr="00E01216">
          <w:rPr>
            <w:rStyle w:val="af3"/>
            <w:noProof/>
          </w:rPr>
          <w:t>1.2.2.</w:t>
        </w:r>
        <w:r>
          <w:rPr>
            <w:rFonts w:eastAsiaTheme="minorEastAsia"/>
            <w:i w:val="0"/>
            <w:iCs w:val="0"/>
            <w:noProof/>
            <w:kern w:val="2"/>
            <w:sz w:val="24"/>
            <w:szCs w:val="24"/>
          </w:rPr>
          <w:tab/>
        </w:r>
        <w:r w:rsidRPr="00E01216">
          <w:rPr>
            <w:rStyle w:val="af3"/>
            <w:rFonts w:hint="eastAsia"/>
            <w:noProof/>
          </w:rPr>
          <w:t>特征定位</w:t>
        </w:r>
        <w:r>
          <w:rPr>
            <w:noProof/>
            <w:webHidden/>
          </w:rPr>
          <w:tab/>
        </w:r>
        <w:r>
          <w:rPr>
            <w:noProof/>
            <w:webHidden/>
          </w:rPr>
          <w:fldChar w:fldCharType="begin"/>
        </w:r>
        <w:r>
          <w:rPr>
            <w:noProof/>
            <w:webHidden/>
          </w:rPr>
          <w:instrText xml:space="preserve"> PAGEREF _Toc478370119 \h </w:instrText>
        </w:r>
        <w:r>
          <w:rPr>
            <w:noProof/>
            <w:webHidden/>
          </w:rPr>
        </w:r>
        <w:r>
          <w:rPr>
            <w:noProof/>
            <w:webHidden/>
          </w:rPr>
          <w:fldChar w:fldCharType="separate"/>
        </w:r>
        <w:r>
          <w:rPr>
            <w:noProof/>
            <w:webHidden/>
          </w:rPr>
          <w:t>3</w:t>
        </w:r>
        <w:r>
          <w:rPr>
            <w:noProof/>
            <w:webHidden/>
          </w:rPr>
          <w:fldChar w:fldCharType="end"/>
        </w:r>
      </w:hyperlink>
    </w:p>
    <w:p w14:paraId="6488499C"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20" w:history="1">
        <w:r w:rsidRPr="00E01216">
          <w:rPr>
            <w:rStyle w:val="af3"/>
            <w:noProof/>
          </w:rPr>
          <w:t>1.2.3.</w:t>
        </w:r>
        <w:r>
          <w:rPr>
            <w:rFonts w:eastAsiaTheme="minorEastAsia"/>
            <w:i w:val="0"/>
            <w:iCs w:val="0"/>
            <w:noProof/>
            <w:kern w:val="2"/>
            <w:sz w:val="24"/>
            <w:szCs w:val="24"/>
          </w:rPr>
          <w:tab/>
        </w:r>
        <w:r w:rsidRPr="00E01216">
          <w:rPr>
            <w:rStyle w:val="af3"/>
            <w:rFonts w:hint="eastAsia"/>
            <w:noProof/>
          </w:rPr>
          <w:t>特征定位的输入</w:t>
        </w:r>
        <w:r>
          <w:rPr>
            <w:noProof/>
            <w:webHidden/>
          </w:rPr>
          <w:tab/>
        </w:r>
        <w:r>
          <w:rPr>
            <w:noProof/>
            <w:webHidden/>
          </w:rPr>
          <w:fldChar w:fldCharType="begin"/>
        </w:r>
        <w:r>
          <w:rPr>
            <w:noProof/>
            <w:webHidden/>
          </w:rPr>
          <w:instrText xml:space="preserve"> PAGEREF _Toc478370120 \h </w:instrText>
        </w:r>
        <w:r>
          <w:rPr>
            <w:noProof/>
            <w:webHidden/>
          </w:rPr>
        </w:r>
        <w:r>
          <w:rPr>
            <w:noProof/>
            <w:webHidden/>
          </w:rPr>
          <w:fldChar w:fldCharType="separate"/>
        </w:r>
        <w:r>
          <w:rPr>
            <w:noProof/>
            <w:webHidden/>
          </w:rPr>
          <w:t>3</w:t>
        </w:r>
        <w:r>
          <w:rPr>
            <w:noProof/>
            <w:webHidden/>
          </w:rPr>
          <w:fldChar w:fldCharType="end"/>
        </w:r>
      </w:hyperlink>
    </w:p>
    <w:p w14:paraId="5B7CC701"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21" w:history="1">
        <w:r w:rsidRPr="00E01216">
          <w:rPr>
            <w:rStyle w:val="af3"/>
            <w:noProof/>
          </w:rPr>
          <w:t>1.2.4.</w:t>
        </w:r>
        <w:r>
          <w:rPr>
            <w:rFonts w:eastAsiaTheme="minorEastAsia"/>
            <w:i w:val="0"/>
            <w:iCs w:val="0"/>
            <w:noProof/>
            <w:kern w:val="2"/>
            <w:sz w:val="24"/>
            <w:szCs w:val="24"/>
          </w:rPr>
          <w:tab/>
        </w:r>
        <w:r w:rsidRPr="00E01216">
          <w:rPr>
            <w:rStyle w:val="af3"/>
            <w:rFonts w:hint="eastAsia"/>
            <w:noProof/>
          </w:rPr>
          <w:t>特征定位的输出</w:t>
        </w:r>
        <w:r>
          <w:rPr>
            <w:noProof/>
            <w:webHidden/>
          </w:rPr>
          <w:tab/>
        </w:r>
        <w:r>
          <w:rPr>
            <w:noProof/>
            <w:webHidden/>
          </w:rPr>
          <w:fldChar w:fldCharType="begin"/>
        </w:r>
        <w:r>
          <w:rPr>
            <w:noProof/>
            <w:webHidden/>
          </w:rPr>
          <w:instrText xml:space="preserve"> PAGEREF _Toc478370121 \h </w:instrText>
        </w:r>
        <w:r>
          <w:rPr>
            <w:noProof/>
            <w:webHidden/>
          </w:rPr>
        </w:r>
        <w:r>
          <w:rPr>
            <w:noProof/>
            <w:webHidden/>
          </w:rPr>
          <w:fldChar w:fldCharType="separate"/>
        </w:r>
        <w:r>
          <w:rPr>
            <w:noProof/>
            <w:webHidden/>
          </w:rPr>
          <w:t>4</w:t>
        </w:r>
        <w:r>
          <w:rPr>
            <w:noProof/>
            <w:webHidden/>
          </w:rPr>
          <w:fldChar w:fldCharType="end"/>
        </w:r>
      </w:hyperlink>
    </w:p>
    <w:p w14:paraId="5CEB4954"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22" w:history="1">
        <w:r w:rsidRPr="00E01216">
          <w:rPr>
            <w:rStyle w:val="af3"/>
            <w:noProof/>
          </w:rPr>
          <w:t>1.2.5.</w:t>
        </w:r>
        <w:r>
          <w:rPr>
            <w:rFonts w:eastAsiaTheme="minorEastAsia"/>
            <w:i w:val="0"/>
            <w:iCs w:val="0"/>
            <w:noProof/>
            <w:kern w:val="2"/>
            <w:sz w:val="24"/>
            <w:szCs w:val="24"/>
          </w:rPr>
          <w:tab/>
        </w:r>
        <w:r w:rsidRPr="00E01216">
          <w:rPr>
            <w:rStyle w:val="af3"/>
            <w:rFonts w:hint="eastAsia"/>
            <w:noProof/>
          </w:rPr>
          <w:t>相关研究领域</w:t>
        </w:r>
        <w:r>
          <w:rPr>
            <w:noProof/>
            <w:webHidden/>
          </w:rPr>
          <w:tab/>
        </w:r>
        <w:r>
          <w:rPr>
            <w:noProof/>
            <w:webHidden/>
          </w:rPr>
          <w:fldChar w:fldCharType="begin"/>
        </w:r>
        <w:r>
          <w:rPr>
            <w:noProof/>
            <w:webHidden/>
          </w:rPr>
          <w:instrText xml:space="preserve"> PAGEREF _Toc478370122 \h </w:instrText>
        </w:r>
        <w:r>
          <w:rPr>
            <w:noProof/>
            <w:webHidden/>
          </w:rPr>
        </w:r>
        <w:r>
          <w:rPr>
            <w:noProof/>
            <w:webHidden/>
          </w:rPr>
          <w:fldChar w:fldCharType="separate"/>
        </w:r>
        <w:r>
          <w:rPr>
            <w:noProof/>
            <w:webHidden/>
          </w:rPr>
          <w:t>4</w:t>
        </w:r>
        <w:r>
          <w:rPr>
            <w:noProof/>
            <w:webHidden/>
          </w:rPr>
          <w:fldChar w:fldCharType="end"/>
        </w:r>
      </w:hyperlink>
    </w:p>
    <w:p w14:paraId="4968FECC"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23" w:history="1">
        <w:r w:rsidRPr="00E01216">
          <w:rPr>
            <w:rStyle w:val="af3"/>
            <w:noProof/>
          </w:rPr>
          <w:t>1.2.6.</w:t>
        </w:r>
        <w:r>
          <w:rPr>
            <w:rFonts w:eastAsiaTheme="minorEastAsia"/>
            <w:i w:val="0"/>
            <w:iCs w:val="0"/>
            <w:noProof/>
            <w:kern w:val="2"/>
            <w:sz w:val="24"/>
            <w:szCs w:val="24"/>
          </w:rPr>
          <w:tab/>
        </w:r>
        <w:r w:rsidRPr="00E01216">
          <w:rPr>
            <w:rStyle w:val="af3"/>
            <w:rFonts w:hint="eastAsia"/>
            <w:noProof/>
          </w:rPr>
          <w:t>特征定位技术分类</w:t>
        </w:r>
        <w:r>
          <w:rPr>
            <w:noProof/>
            <w:webHidden/>
          </w:rPr>
          <w:tab/>
        </w:r>
        <w:r>
          <w:rPr>
            <w:noProof/>
            <w:webHidden/>
          </w:rPr>
          <w:fldChar w:fldCharType="begin"/>
        </w:r>
        <w:r>
          <w:rPr>
            <w:noProof/>
            <w:webHidden/>
          </w:rPr>
          <w:instrText xml:space="preserve"> PAGEREF _Toc478370123 \h </w:instrText>
        </w:r>
        <w:r>
          <w:rPr>
            <w:noProof/>
            <w:webHidden/>
          </w:rPr>
        </w:r>
        <w:r>
          <w:rPr>
            <w:noProof/>
            <w:webHidden/>
          </w:rPr>
          <w:fldChar w:fldCharType="separate"/>
        </w:r>
        <w:r>
          <w:rPr>
            <w:noProof/>
            <w:webHidden/>
          </w:rPr>
          <w:t>4</w:t>
        </w:r>
        <w:r>
          <w:rPr>
            <w:noProof/>
            <w:webHidden/>
          </w:rPr>
          <w:fldChar w:fldCharType="end"/>
        </w:r>
      </w:hyperlink>
    </w:p>
    <w:p w14:paraId="5C03A56F"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24" w:history="1">
        <w:r w:rsidRPr="00E01216">
          <w:rPr>
            <w:rStyle w:val="af3"/>
            <w:noProof/>
          </w:rPr>
          <w:t>1.3.</w:t>
        </w:r>
        <w:r>
          <w:rPr>
            <w:rFonts w:eastAsiaTheme="minorEastAsia"/>
            <w:smallCaps w:val="0"/>
            <w:noProof/>
            <w:kern w:val="2"/>
            <w:sz w:val="24"/>
            <w:szCs w:val="24"/>
          </w:rPr>
          <w:tab/>
        </w:r>
        <w:r w:rsidRPr="00E01216">
          <w:rPr>
            <w:rStyle w:val="af3"/>
            <w:rFonts w:hint="eastAsia"/>
            <w:noProof/>
          </w:rPr>
          <w:t>研究现状</w:t>
        </w:r>
        <w:r>
          <w:rPr>
            <w:noProof/>
            <w:webHidden/>
          </w:rPr>
          <w:tab/>
        </w:r>
        <w:r>
          <w:rPr>
            <w:noProof/>
            <w:webHidden/>
          </w:rPr>
          <w:fldChar w:fldCharType="begin"/>
        </w:r>
        <w:r>
          <w:rPr>
            <w:noProof/>
            <w:webHidden/>
          </w:rPr>
          <w:instrText xml:space="preserve"> PAGEREF _Toc478370124 \h </w:instrText>
        </w:r>
        <w:r>
          <w:rPr>
            <w:noProof/>
            <w:webHidden/>
          </w:rPr>
        </w:r>
        <w:r>
          <w:rPr>
            <w:noProof/>
            <w:webHidden/>
          </w:rPr>
          <w:fldChar w:fldCharType="separate"/>
        </w:r>
        <w:r>
          <w:rPr>
            <w:noProof/>
            <w:webHidden/>
          </w:rPr>
          <w:t>5</w:t>
        </w:r>
        <w:r>
          <w:rPr>
            <w:noProof/>
            <w:webHidden/>
          </w:rPr>
          <w:fldChar w:fldCharType="end"/>
        </w:r>
      </w:hyperlink>
    </w:p>
    <w:p w14:paraId="12EE7E8D"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25" w:history="1">
        <w:r w:rsidRPr="00E01216">
          <w:rPr>
            <w:rStyle w:val="af3"/>
            <w:noProof/>
          </w:rPr>
          <w:t>1.3.1.</w:t>
        </w:r>
        <w:r>
          <w:rPr>
            <w:rFonts w:eastAsiaTheme="minorEastAsia"/>
            <w:i w:val="0"/>
            <w:iCs w:val="0"/>
            <w:noProof/>
            <w:kern w:val="2"/>
            <w:sz w:val="24"/>
            <w:szCs w:val="24"/>
          </w:rPr>
          <w:tab/>
        </w:r>
        <w:r w:rsidRPr="00E01216">
          <w:rPr>
            <w:rStyle w:val="af3"/>
            <w:rFonts w:hint="eastAsia"/>
            <w:noProof/>
          </w:rPr>
          <w:t>静态特征定位技术</w:t>
        </w:r>
        <w:r>
          <w:rPr>
            <w:noProof/>
            <w:webHidden/>
          </w:rPr>
          <w:tab/>
        </w:r>
        <w:r>
          <w:rPr>
            <w:noProof/>
            <w:webHidden/>
          </w:rPr>
          <w:fldChar w:fldCharType="begin"/>
        </w:r>
        <w:r>
          <w:rPr>
            <w:noProof/>
            <w:webHidden/>
          </w:rPr>
          <w:instrText xml:space="preserve"> PAGEREF _Toc478370125 \h </w:instrText>
        </w:r>
        <w:r>
          <w:rPr>
            <w:noProof/>
            <w:webHidden/>
          </w:rPr>
        </w:r>
        <w:r>
          <w:rPr>
            <w:noProof/>
            <w:webHidden/>
          </w:rPr>
          <w:fldChar w:fldCharType="separate"/>
        </w:r>
        <w:r>
          <w:rPr>
            <w:noProof/>
            <w:webHidden/>
          </w:rPr>
          <w:t>5</w:t>
        </w:r>
        <w:r>
          <w:rPr>
            <w:noProof/>
            <w:webHidden/>
          </w:rPr>
          <w:fldChar w:fldCharType="end"/>
        </w:r>
      </w:hyperlink>
    </w:p>
    <w:p w14:paraId="627997ED"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26" w:history="1">
        <w:r w:rsidRPr="00E01216">
          <w:rPr>
            <w:rStyle w:val="af3"/>
            <w:noProof/>
          </w:rPr>
          <w:t>1.3.2.</w:t>
        </w:r>
        <w:r>
          <w:rPr>
            <w:rFonts w:eastAsiaTheme="minorEastAsia"/>
            <w:i w:val="0"/>
            <w:iCs w:val="0"/>
            <w:noProof/>
            <w:kern w:val="2"/>
            <w:sz w:val="24"/>
            <w:szCs w:val="24"/>
          </w:rPr>
          <w:tab/>
        </w:r>
        <w:r w:rsidRPr="00E01216">
          <w:rPr>
            <w:rStyle w:val="af3"/>
            <w:rFonts w:hint="eastAsia"/>
            <w:noProof/>
          </w:rPr>
          <w:t>动态特征定位技术</w:t>
        </w:r>
        <w:r>
          <w:rPr>
            <w:noProof/>
            <w:webHidden/>
          </w:rPr>
          <w:tab/>
        </w:r>
        <w:r>
          <w:rPr>
            <w:noProof/>
            <w:webHidden/>
          </w:rPr>
          <w:fldChar w:fldCharType="begin"/>
        </w:r>
        <w:r>
          <w:rPr>
            <w:noProof/>
            <w:webHidden/>
          </w:rPr>
          <w:instrText xml:space="preserve"> PAGEREF _Toc478370126 \h </w:instrText>
        </w:r>
        <w:r>
          <w:rPr>
            <w:noProof/>
            <w:webHidden/>
          </w:rPr>
        </w:r>
        <w:r>
          <w:rPr>
            <w:noProof/>
            <w:webHidden/>
          </w:rPr>
          <w:fldChar w:fldCharType="separate"/>
        </w:r>
        <w:r>
          <w:rPr>
            <w:noProof/>
            <w:webHidden/>
          </w:rPr>
          <w:t>7</w:t>
        </w:r>
        <w:r>
          <w:rPr>
            <w:noProof/>
            <w:webHidden/>
          </w:rPr>
          <w:fldChar w:fldCharType="end"/>
        </w:r>
      </w:hyperlink>
    </w:p>
    <w:p w14:paraId="6DC63B7B"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27" w:history="1">
        <w:r w:rsidRPr="00E01216">
          <w:rPr>
            <w:rStyle w:val="af3"/>
            <w:noProof/>
          </w:rPr>
          <w:t>1.3.3.</w:t>
        </w:r>
        <w:r>
          <w:rPr>
            <w:rFonts w:eastAsiaTheme="minorEastAsia"/>
            <w:i w:val="0"/>
            <w:iCs w:val="0"/>
            <w:noProof/>
            <w:kern w:val="2"/>
            <w:sz w:val="24"/>
            <w:szCs w:val="24"/>
          </w:rPr>
          <w:tab/>
        </w:r>
        <w:r w:rsidRPr="00E01216">
          <w:rPr>
            <w:rStyle w:val="af3"/>
            <w:rFonts w:hint="eastAsia"/>
            <w:noProof/>
          </w:rPr>
          <w:t>文本特征定位技术</w:t>
        </w:r>
        <w:r>
          <w:rPr>
            <w:noProof/>
            <w:webHidden/>
          </w:rPr>
          <w:tab/>
        </w:r>
        <w:r>
          <w:rPr>
            <w:noProof/>
            <w:webHidden/>
          </w:rPr>
          <w:fldChar w:fldCharType="begin"/>
        </w:r>
        <w:r>
          <w:rPr>
            <w:noProof/>
            <w:webHidden/>
          </w:rPr>
          <w:instrText xml:space="preserve"> PAGEREF _Toc478370127 \h </w:instrText>
        </w:r>
        <w:r>
          <w:rPr>
            <w:noProof/>
            <w:webHidden/>
          </w:rPr>
        </w:r>
        <w:r>
          <w:rPr>
            <w:noProof/>
            <w:webHidden/>
          </w:rPr>
          <w:fldChar w:fldCharType="separate"/>
        </w:r>
        <w:r>
          <w:rPr>
            <w:noProof/>
            <w:webHidden/>
          </w:rPr>
          <w:t>9</w:t>
        </w:r>
        <w:r>
          <w:rPr>
            <w:noProof/>
            <w:webHidden/>
          </w:rPr>
          <w:fldChar w:fldCharType="end"/>
        </w:r>
      </w:hyperlink>
    </w:p>
    <w:p w14:paraId="68E4DC76"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28" w:history="1">
        <w:r w:rsidRPr="00E01216">
          <w:rPr>
            <w:rStyle w:val="af3"/>
            <w:noProof/>
          </w:rPr>
          <w:t>1.3.4.</w:t>
        </w:r>
        <w:r>
          <w:rPr>
            <w:rFonts w:eastAsiaTheme="minorEastAsia"/>
            <w:i w:val="0"/>
            <w:iCs w:val="0"/>
            <w:noProof/>
            <w:kern w:val="2"/>
            <w:sz w:val="24"/>
            <w:szCs w:val="24"/>
          </w:rPr>
          <w:tab/>
        </w:r>
        <w:r w:rsidRPr="00E01216">
          <w:rPr>
            <w:rStyle w:val="af3"/>
            <w:rFonts w:hint="eastAsia"/>
            <w:noProof/>
          </w:rPr>
          <w:t>静态与动态结合特征定位技术</w:t>
        </w:r>
        <w:r>
          <w:rPr>
            <w:noProof/>
            <w:webHidden/>
          </w:rPr>
          <w:tab/>
        </w:r>
        <w:r>
          <w:rPr>
            <w:noProof/>
            <w:webHidden/>
          </w:rPr>
          <w:fldChar w:fldCharType="begin"/>
        </w:r>
        <w:r>
          <w:rPr>
            <w:noProof/>
            <w:webHidden/>
          </w:rPr>
          <w:instrText xml:space="preserve"> PAGEREF _Toc478370128 \h </w:instrText>
        </w:r>
        <w:r>
          <w:rPr>
            <w:noProof/>
            <w:webHidden/>
          </w:rPr>
        </w:r>
        <w:r>
          <w:rPr>
            <w:noProof/>
            <w:webHidden/>
          </w:rPr>
          <w:fldChar w:fldCharType="separate"/>
        </w:r>
        <w:r>
          <w:rPr>
            <w:noProof/>
            <w:webHidden/>
          </w:rPr>
          <w:t>12</w:t>
        </w:r>
        <w:r>
          <w:rPr>
            <w:noProof/>
            <w:webHidden/>
          </w:rPr>
          <w:fldChar w:fldCharType="end"/>
        </w:r>
      </w:hyperlink>
    </w:p>
    <w:p w14:paraId="2EEA8198"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29" w:history="1">
        <w:r w:rsidRPr="00E01216">
          <w:rPr>
            <w:rStyle w:val="af3"/>
            <w:noProof/>
          </w:rPr>
          <w:t>1.3.5.</w:t>
        </w:r>
        <w:r>
          <w:rPr>
            <w:rFonts w:eastAsiaTheme="minorEastAsia"/>
            <w:i w:val="0"/>
            <w:iCs w:val="0"/>
            <w:noProof/>
            <w:kern w:val="2"/>
            <w:sz w:val="24"/>
            <w:szCs w:val="24"/>
          </w:rPr>
          <w:tab/>
        </w:r>
        <w:r w:rsidRPr="00E01216">
          <w:rPr>
            <w:rStyle w:val="af3"/>
            <w:rFonts w:hint="eastAsia"/>
            <w:noProof/>
          </w:rPr>
          <w:t>静态与文本结合特征定位技术</w:t>
        </w:r>
        <w:r>
          <w:rPr>
            <w:noProof/>
            <w:webHidden/>
          </w:rPr>
          <w:tab/>
        </w:r>
        <w:r>
          <w:rPr>
            <w:noProof/>
            <w:webHidden/>
          </w:rPr>
          <w:fldChar w:fldCharType="begin"/>
        </w:r>
        <w:r>
          <w:rPr>
            <w:noProof/>
            <w:webHidden/>
          </w:rPr>
          <w:instrText xml:space="preserve"> PAGEREF _Toc478370129 \h </w:instrText>
        </w:r>
        <w:r>
          <w:rPr>
            <w:noProof/>
            <w:webHidden/>
          </w:rPr>
        </w:r>
        <w:r>
          <w:rPr>
            <w:noProof/>
            <w:webHidden/>
          </w:rPr>
          <w:fldChar w:fldCharType="separate"/>
        </w:r>
        <w:r>
          <w:rPr>
            <w:noProof/>
            <w:webHidden/>
          </w:rPr>
          <w:t>13</w:t>
        </w:r>
        <w:r>
          <w:rPr>
            <w:noProof/>
            <w:webHidden/>
          </w:rPr>
          <w:fldChar w:fldCharType="end"/>
        </w:r>
      </w:hyperlink>
    </w:p>
    <w:p w14:paraId="757A7F2E"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30" w:history="1">
        <w:r w:rsidRPr="00E01216">
          <w:rPr>
            <w:rStyle w:val="af3"/>
            <w:noProof/>
          </w:rPr>
          <w:t>1.3.6.</w:t>
        </w:r>
        <w:r>
          <w:rPr>
            <w:rFonts w:eastAsiaTheme="minorEastAsia"/>
            <w:i w:val="0"/>
            <w:iCs w:val="0"/>
            <w:noProof/>
            <w:kern w:val="2"/>
            <w:sz w:val="24"/>
            <w:szCs w:val="24"/>
          </w:rPr>
          <w:tab/>
        </w:r>
        <w:r w:rsidRPr="00E01216">
          <w:rPr>
            <w:rStyle w:val="af3"/>
            <w:rFonts w:hint="eastAsia"/>
            <w:noProof/>
          </w:rPr>
          <w:t>动态与文本结合特征定位技术</w:t>
        </w:r>
        <w:r>
          <w:rPr>
            <w:noProof/>
            <w:webHidden/>
          </w:rPr>
          <w:tab/>
        </w:r>
        <w:r>
          <w:rPr>
            <w:noProof/>
            <w:webHidden/>
          </w:rPr>
          <w:fldChar w:fldCharType="begin"/>
        </w:r>
        <w:r>
          <w:rPr>
            <w:noProof/>
            <w:webHidden/>
          </w:rPr>
          <w:instrText xml:space="preserve"> PAGEREF _Toc478370130 \h </w:instrText>
        </w:r>
        <w:r>
          <w:rPr>
            <w:noProof/>
            <w:webHidden/>
          </w:rPr>
        </w:r>
        <w:r>
          <w:rPr>
            <w:noProof/>
            <w:webHidden/>
          </w:rPr>
          <w:fldChar w:fldCharType="separate"/>
        </w:r>
        <w:r>
          <w:rPr>
            <w:noProof/>
            <w:webHidden/>
          </w:rPr>
          <w:t>15</w:t>
        </w:r>
        <w:r>
          <w:rPr>
            <w:noProof/>
            <w:webHidden/>
          </w:rPr>
          <w:fldChar w:fldCharType="end"/>
        </w:r>
      </w:hyperlink>
    </w:p>
    <w:p w14:paraId="776DF52E"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31" w:history="1">
        <w:r w:rsidRPr="00E01216">
          <w:rPr>
            <w:rStyle w:val="af3"/>
            <w:noProof/>
          </w:rPr>
          <w:t>1.3.7.</w:t>
        </w:r>
        <w:r>
          <w:rPr>
            <w:rFonts w:eastAsiaTheme="minorEastAsia"/>
            <w:i w:val="0"/>
            <w:iCs w:val="0"/>
            <w:noProof/>
            <w:kern w:val="2"/>
            <w:sz w:val="24"/>
            <w:szCs w:val="24"/>
          </w:rPr>
          <w:tab/>
        </w:r>
        <w:r w:rsidRPr="00E01216">
          <w:rPr>
            <w:rStyle w:val="af3"/>
            <w:rFonts w:hint="eastAsia"/>
            <w:noProof/>
          </w:rPr>
          <w:t>静态、动态与文本结合特征定位技术</w:t>
        </w:r>
        <w:r>
          <w:rPr>
            <w:noProof/>
            <w:webHidden/>
          </w:rPr>
          <w:tab/>
        </w:r>
        <w:r>
          <w:rPr>
            <w:noProof/>
            <w:webHidden/>
          </w:rPr>
          <w:fldChar w:fldCharType="begin"/>
        </w:r>
        <w:r>
          <w:rPr>
            <w:noProof/>
            <w:webHidden/>
          </w:rPr>
          <w:instrText xml:space="preserve"> PAGEREF _Toc478370131 \h </w:instrText>
        </w:r>
        <w:r>
          <w:rPr>
            <w:noProof/>
            <w:webHidden/>
          </w:rPr>
        </w:r>
        <w:r>
          <w:rPr>
            <w:noProof/>
            <w:webHidden/>
          </w:rPr>
          <w:fldChar w:fldCharType="separate"/>
        </w:r>
        <w:r>
          <w:rPr>
            <w:noProof/>
            <w:webHidden/>
          </w:rPr>
          <w:t>16</w:t>
        </w:r>
        <w:r>
          <w:rPr>
            <w:noProof/>
            <w:webHidden/>
          </w:rPr>
          <w:fldChar w:fldCharType="end"/>
        </w:r>
      </w:hyperlink>
    </w:p>
    <w:p w14:paraId="5063CE16"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32" w:history="1">
        <w:r w:rsidRPr="00E01216">
          <w:rPr>
            <w:rStyle w:val="af3"/>
            <w:noProof/>
          </w:rPr>
          <w:t>1.4.</w:t>
        </w:r>
        <w:r>
          <w:rPr>
            <w:rFonts w:eastAsiaTheme="minorEastAsia"/>
            <w:smallCaps w:val="0"/>
            <w:noProof/>
            <w:kern w:val="2"/>
            <w:sz w:val="24"/>
            <w:szCs w:val="24"/>
          </w:rPr>
          <w:tab/>
        </w:r>
        <w:r w:rsidRPr="00E01216">
          <w:rPr>
            <w:rStyle w:val="af3"/>
            <w:rFonts w:hint="eastAsia"/>
            <w:noProof/>
          </w:rPr>
          <w:t>参考文献</w:t>
        </w:r>
        <w:r>
          <w:rPr>
            <w:noProof/>
            <w:webHidden/>
          </w:rPr>
          <w:tab/>
        </w:r>
        <w:r>
          <w:rPr>
            <w:noProof/>
            <w:webHidden/>
          </w:rPr>
          <w:fldChar w:fldCharType="begin"/>
        </w:r>
        <w:r>
          <w:rPr>
            <w:noProof/>
            <w:webHidden/>
          </w:rPr>
          <w:instrText xml:space="preserve"> PAGEREF _Toc478370132 \h </w:instrText>
        </w:r>
        <w:r>
          <w:rPr>
            <w:noProof/>
            <w:webHidden/>
          </w:rPr>
        </w:r>
        <w:r>
          <w:rPr>
            <w:noProof/>
            <w:webHidden/>
          </w:rPr>
          <w:fldChar w:fldCharType="separate"/>
        </w:r>
        <w:r>
          <w:rPr>
            <w:noProof/>
            <w:webHidden/>
          </w:rPr>
          <w:t>16</w:t>
        </w:r>
        <w:r>
          <w:rPr>
            <w:noProof/>
            <w:webHidden/>
          </w:rPr>
          <w:fldChar w:fldCharType="end"/>
        </w:r>
      </w:hyperlink>
    </w:p>
    <w:p w14:paraId="1FE5FCE2" w14:textId="77777777" w:rsidR="00721E3C" w:rsidRDefault="00721E3C">
      <w:pPr>
        <w:pStyle w:val="12"/>
        <w:tabs>
          <w:tab w:val="left" w:pos="480"/>
          <w:tab w:val="right" w:leader="dot" w:pos="8630"/>
        </w:tabs>
        <w:rPr>
          <w:rFonts w:eastAsiaTheme="minorEastAsia"/>
          <w:b w:val="0"/>
          <w:bCs w:val="0"/>
          <w:caps w:val="0"/>
          <w:noProof/>
          <w:kern w:val="2"/>
          <w:sz w:val="24"/>
          <w:szCs w:val="24"/>
        </w:rPr>
      </w:pPr>
      <w:hyperlink w:anchor="_Toc478370133" w:history="1">
        <w:r w:rsidRPr="00E01216">
          <w:rPr>
            <w:rStyle w:val="af3"/>
            <w:noProof/>
          </w:rPr>
          <w:t>2.</w:t>
        </w:r>
        <w:r>
          <w:rPr>
            <w:rFonts w:eastAsiaTheme="minorEastAsia"/>
            <w:b w:val="0"/>
            <w:bCs w:val="0"/>
            <w:caps w:val="0"/>
            <w:noProof/>
            <w:kern w:val="2"/>
            <w:sz w:val="24"/>
            <w:szCs w:val="24"/>
          </w:rPr>
          <w:tab/>
        </w:r>
        <w:r w:rsidRPr="00E01216">
          <w:rPr>
            <w:rStyle w:val="af3"/>
            <w:rFonts w:hint="eastAsia"/>
            <w:noProof/>
          </w:rPr>
          <w:t>问答系统</w:t>
        </w:r>
        <w:r>
          <w:rPr>
            <w:noProof/>
            <w:webHidden/>
          </w:rPr>
          <w:tab/>
        </w:r>
        <w:r>
          <w:rPr>
            <w:noProof/>
            <w:webHidden/>
          </w:rPr>
          <w:fldChar w:fldCharType="begin"/>
        </w:r>
        <w:r>
          <w:rPr>
            <w:noProof/>
            <w:webHidden/>
          </w:rPr>
          <w:instrText xml:space="preserve"> PAGEREF _Toc478370133 \h </w:instrText>
        </w:r>
        <w:r>
          <w:rPr>
            <w:noProof/>
            <w:webHidden/>
          </w:rPr>
        </w:r>
        <w:r>
          <w:rPr>
            <w:noProof/>
            <w:webHidden/>
          </w:rPr>
          <w:fldChar w:fldCharType="separate"/>
        </w:r>
        <w:r>
          <w:rPr>
            <w:noProof/>
            <w:webHidden/>
          </w:rPr>
          <w:t>21</w:t>
        </w:r>
        <w:r>
          <w:rPr>
            <w:noProof/>
            <w:webHidden/>
          </w:rPr>
          <w:fldChar w:fldCharType="end"/>
        </w:r>
      </w:hyperlink>
    </w:p>
    <w:p w14:paraId="55232A3D"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34" w:history="1">
        <w:r w:rsidRPr="00E01216">
          <w:rPr>
            <w:rStyle w:val="af3"/>
            <w:noProof/>
          </w:rPr>
          <w:t>2.1.</w:t>
        </w:r>
        <w:r>
          <w:rPr>
            <w:rFonts w:eastAsiaTheme="minorEastAsia"/>
            <w:smallCaps w:val="0"/>
            <w:noProof/>
            <w:kern w:val="2"/>
            <w:sz w:val="24"/>
            <w:szCs w:val="24"/>
          </w:rPr>
          <w:tab/>
        </w:r>
        <w:r w:rsidRPr="00E01216">
          <w:rPr>
            <w:rStyle w:val="af3"/>
            <w:rFonts w:hint="eastAsia"/>
            <w:noProof/>
          </w:rPr>
          <w:t>背景</w:t>
        </w:r>
        <w:r>
          <w:rPr>
            <w:noProof/>
            <w:webHidden/>
          </w:rPr>
          <w:tab/>
        </w:r>
        <w:r>
          <w:rPr>
            <w:noProof/>
            <w:webHidden/>
          </w:rPr>
          <w:fldChar w:fldCharType="begin"/>
        </w:r>
        <w:r>
          <w:rPr>
            <w:noProof/>
            <w:webHidden/>
          </w:rPr>
          <w:instrText xml:space="preserve"> PAGEREF _Toc478370134 \h </w:instrText>
        </w:r>
        <w:r>
          <w:rPr>
            <w:noProof/>
            <w:webHidden/>
          </w:rPr>
        </w:r>
        <w:r>
          <w:rPr>
            <w:noProof/>
            <w:webHidden/>
          </w:rPr>
          <w:fldChar w:fldCharType="separate"/>
        </w:r>
        <w:r>
          <w:rPr>
            <w:noProof/>
            <w:webHidden/>
          </w:rPr>
          <w:t>21</w:t>
        </w:r>
        <w:r>
          <w:rPr>
            <w:noProof/>
            <w:webHidden/>
          </w:rPr>
          <w:fldChar w:fldCharType="end"/>
        </w:r>
      </w:hyperlink>
    </w:p>
    <w:p w14:paraId="41185295"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35" w:history="1">
        <w:r w:rsidRPr="00E01216">
          <w:rPr>
            <w:rStyle w:val="af3"/>
            <w:noProof/>
          </w:rPr>
          <w:t>2.2.</w:t>
        </w:r>
        <w:r>
          <w:rPr>
            <w:rFonts w:eastAsiaTheme="minorEastAsia"/>
            <w:smallCaps w:val="0"/>
            <w:noProof/>
            <w:kern w:val="2"/>
            <w:sz w:val="24"/>
            <w:szCs w:val="24"/>
          </w:rPr>
          <w:tab/>
        </w:r>
        <w:r w:rsidRPr="00E01216">
          <w:rPr>
            <w:rStyle w:val="af3"/>
            <w:rFonts w:hint="eastAsia"/>
            <w:noProof/>
          </w:rPr>
          <w:t>基本概念</w:t>
        </w:r>
        <w:r>
          <w:rPr>
            <w:noProof/>
            <w:webHidden/>
          </w:rPr>
          <w:tab/>
        </w:r>
        <w:r>
          <w:rPr>
            <w:noProof/>
            <w:webHidden/>
          </w:rPr>
          <w:fldChar w:fldCharType="begin"/>
        </w:r>
        <w:r>
          <w:rPr>
            <w:noProof/>
            <w:webHidden/>
          </w:rPr>
          <w:instrText xml:space="preserve"> PAGEREF _Toc478370135 \h </w:instrText>
        </w:r>
        <w:r>
          <w:rPr>
            <w:noProof/>
            <w:webHidden/>
          </w:rPr>
        </w:r>
        <w:r>
          <w:rPr>
            <w:noProof/>
            <w:webHidden/>
          </w:rPr>
          <w:fldChar w:fldCharType="separate"/>
        </w:r>
        <w:r>
          <w:rPr>
            <w:noProof/>
            <w:webHidden/>
          </w:rPr>
          <w:t>22</w:t>
        </w:r>
        <w:r>
          <w:rPr>
            <w:noProof/>
            <w:webHidden/>
          </w:rPr>
          <w:fldChar w:fldCharType="end"/>
        </w:r>
      </w:hyperlink>
    </w:p>
    <w:p w14:paraId="5D24F199"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36" w:history="1">
        <w:r w:rsidRPr="00E01216">
          <w:rPr>
            <w:rStyle w:val="af3"/>
            <w:noProof/>
          </w:rPr>
          <w:t>2.3.</w:t>
        </w:r>
        <w:r>
          <w:rPr>
            <w:rFonts w:eastAsiaTheme="minorEastAsia"/>
            <w:smallCaps w:val="0"/>
            <w:noProof/>
            <w:kern w:val="2"/>
            <w:sz w:val="24"/>
            <w:szCs w:val="24"/>
          </w:rPr>
          <w:tab/>
        </w:r>
        <w:r w:rsidRPr="00E01216">
          <w:rPr>
            <w:rStyle w:val="af3"/>
            <w:rFonts w:hint="eastAsia"/>
            <w:noProof/>
          </w:rPr>
          <w:t>问答系统的基本结构</w:t>
        </w:r>
        <w:r>
          <w:rPr>
            <w:noProof/>
            <w:webHidden/>
          </w:rPr>
          <w:tab/>
        </w:r>
        <w:r>
          <w:rPr>
            <w:noProof/>
            <w:webHidden/>
          </w:rPr>
          <w:fldChar w:fldCharType="begin"/>
        </w:r>
        <w:r>
          <w:rPr>
            <w:noProof/>
            <w:webHidden/>
          </w:rPr>
          <w:instrText xml:space="preserve"> PAGEREF _Toc478370136 \h </w:instrText>
        </w:r>
        <w:r>
          <w:rPr>
            <w:noProof/>
            <w:webHidden/>
          </w:rPr>
        </w:r>
        <w:r>
          <w:rPr>
            <w:noProof/>
            <w:webHidden/>
          </w:rPr>
          <w:fldChar w:fldCharType="separate"/>
        </w:r>
        <w:r>
          <w:rPr>
            <w:noProof/>
            <w:webHidden/>
          </w:rPr>
          <w:t>24</w:t>
        </w:r>
        <w:r>
          <w:rPr>
            <w:noProof/>
            <w:webHidden/>
          </w:rPr>
          <w:fldChar w:fldCharType="end"/>
        </w:r>
      </w:hyperlink>
    </w:p>
    <w:p w14:paraId="6D5561C1"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37" w:history="1">
        <w:r w:rsidRPr="00E01216">
          <w:rPr>
            <w:rStyle w:val="af3"/>
            <w:noProof/>
          </w:rPr>
          <w:t>2.3.1.</w:t>
        </w:r>
        <w:r>
          <w:rPr>
            <w:rFonts w:eastAsiaTheme="minorEastAsia"/>
            <w:i w:val="0"/>
            <w:iCs w:val="0"/>
            <w:noProof/>
            <w:kern w:val="2"/>
            <w:sz w:val="24"/>
            <w:szCs w:val="24"/>
          </w:rPr>
          <w:tab/>
        </w:r>
        <w:r w:rsidRPr="00E01216">
          <w:rPr>
            <w:rStyle w:val="af3"/>
            <w:rFonts w:hint="eastAsia"/>
            <w:noProof/>
          </w:rPr>
          <w:t>问题处理模块</w:t>
        </w:r>
        <w:r>
          <w:rPr>
            <w:noProof/>
            <w:webHidden/>
          </w:rPr>
          <w:tab/>
        </w:r>
        <w:r>
          <w:rPr>
            <w:noProof/>
            <w:webHidden/>
          </w:rPr>
          <w:fldChar w:fldCharType="begin"/>
        </w:r>
        <w:r>
          <w:rPr>
            <w:noProof/>
            <w:webHidden/>
          </w:rPr>
          <w:instrText xml:space="preserve"> PAGEREF _Toc478370137 \h </w:instrText>
        </w:r>
        <w:r>
          <w:rPr>
            <w:noProof/>
            <w:webHidden/>
          </w:rPr>
        </w:r>
        <w:r>
          <w:rPr>
            <w:noProof/>
            <w:webHidden/>
          </w:rPr>
          <w:fldChar w:fldCharType="separate"/>
        </w:r>
        <w:r>
          <w:rPr>
            <w:noProof/>
            <w:webHidden/>
          </w:rPr>
          <w:t>25</w:t>
        </w:r>
        <w:r>
          <w:rPr>
            <w:noProof/>
            <w:webHidden/>
          </w:rPr>
          <w:fldChar w:fldCharType="end"/>
        </w:r>
      </w:hyperlink>
    </w:p>
    <w:p w14:paraId="7F942DE2"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38" w:history="1">
        <w:r w:rsidRPr="00E01216">
          <w:rPr>
            <w:rStyle w:val="af3"/>
            <w:noProof/>
          </w:rPr>
          <w:t>2.3.2.</w:t>
        </w:r>
        <w:r>
          <w:rPr>
            <w:rFonts w:eastAsiaTheme="minorEastAsia"/>
            <w:i w:val="0"/>
            <w:iCs w:val="0"/>
            <w:noProof/>
            <w:kern w:val="2"/>
            <w:sz w:val="24"/>
            <w:szCs w:val="24"/>
          </w:rPr>
          <w:tab/>
        </w:r>
        <w:r w:rsidRPr="00E01216">
          <w:rPr>
            <w:rStyle w:val="af3"/>
            <w:rFonts w:hint="eastAsia"/>
            <w:noProof/>
          </w:rPr>
          <w:t>段落检索</w:t>
        </w:r>
        <w:r w:rsidRPr="00E01216">
          <w:rPr>
            <w:rStyle w:val="af3"/>
            <w:noProof/>
          </w:rPr>
          <w:t>/</w:t>
        </w:r>
        <w:r w:rsidRPr="00E01216">
          <w:rPr>
            <w:rStyle w:val="af3"/>
            <w:rFonts w:hint="eastAsia"/>
            <w:noProof/>
          </w:rPr>
          <w:t>索引模块</w:t>
        </w:r>
        <w:r>
          <w:rPr>
            <w:noProof/>
            <w:webHidden/>
          </w:rPr>
          <w:tab/>
        </w:r>
        <w:r>
          <w:rPr>
            <w:noProof/>
            <w:webHidden/>
          </w:rPr>
          <w:fldChar w:fldCharType="begin"/>
        </w:r>
        <w:r>
          <w:rPr>
            <w:noProof/>
            <w:webHidden/>
          </w:rPr>
          <w:instrText xml:space="preserve"> PAGEREF _Toc478370138 \h </w:instrText>
        </w:r>
        <w:r>
          <w:rPr>
            <w:noProof/>
            <w:webHidden/>
          </w:rPr>
        </w:r>
        <w:r>
          <w:rPr>
            <w:noProof/>
            <w:webHidden/>
          </w:rPr>
          <w:fldChar w:fldCharType="separate"/>
        </w:r>
        <w:r>
          <w:rPr>
            <w:noProof/>
            <w:webHidden/>
          </w:rPr>
          <w:t>30</w:t>
        </w:r>
        <w:r>
          <w:rPr>
            <w:noProof/>
            <w:webHidden/>
          </w:rPr>
          <w:fldChar w:fldCharType="end"/>
        </w:r>
      </w:hyperlink>
    </w:p>
    <w:p w14:paraId="72B13235"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39" w:history="1">
        <w:r w:rsidRPr="00E01216">
          <w:rPr>
            <w:rStyle w:val="af3"/>
            <w:noProof/>
          </w:rPr>
          <w:t>2.3.3.</w:t>
        </w:r>
        <w:r>
          <w:rPr>
            <w:rFonts w:eastAsiaTheme="minorEastAsia"/>
            <w:i w:val="0"/>
            <w:iCs w:val="0"/>
            <w:noProof/>
            <w:kern w:val="2"/>
            <w:sz w:val="24"/>
            <w:szCs w:val="24"/>
          </w:rPr>
          <w:tab/>
        </w:r>
        <w:r w:rsidRPr="00E01216">
          <w:rPr>
            <w:rStyle w:val="af3"/>
            <w:rFonts w:hint="eastAsia"/>
            <w:noProof/>
          </w:rPr>
          <w:t>答案处理模块</w:t>
        </w:r>
        <w:r>
          <w:rPr>
            <w:noProof/>
            <w:webHidden/>
          </w:rPr>
          <w:tab/>
        </w:r>
        <w:r>
          <w:rPr>
            <w:noProof/>
            <w:webHidden/>
          </w:rPr>
          <w:fldChar w:fldCharType="begin"/>
        </w:r>
        <w:r>
          <w:rPr>
            <w:noProof/>
            <w:webHidden/>
          </w:rPr>
          <w:instrText xml:space="preserve"> PAGEREF _Toc478370139 \h </w:instrText>
        </w:r>
        <w:r>
          <w:rPr>
            <w:noProof/>
            <w:webHidden/>
          </w:rPr>
        </w:r>
        <w:r>
          <w:rPr>
            <w:noProof/>
            <w:webHidden/>
          </w:rPr>
          <w:fldChar w:fldCharType="separate"/>
        </w:r>
        <w:r>
          <w:rPr>
            <w:noProof/>
            <w:webHidden/>
          </w:rPr>
          <w:t>34</w:t>
        </w:r>
        <w:r>
          <w:rPr>
            <w:noProof/>
            <w:webHidden/>
          </w:rPr>
          <w:fldChar w:fldCharType="end"/>
        </w:r>
      </w:hyperlink>
    </w:p>
    <w:p w14:paraId="12E005E1"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40" w:history="1">
        <w:r w:rsidRPr="00E01216">
          <w:rPr>
            <w:rStyle w:val="af3"/>
            <w:noProof/>
          </w:rPr>
          <w:t>2.4.</w:t>
        </w:r>
        <w:r>
          <w:rPr>
            <w:rFonts w:eastAsiaTheme="minorEastAsia"/>
            <w:smallCaps w:val="0"/>
            <w:noProof/>
            <w:kern w:val="2"/>
            <w:sz w:val="24"/>
            <w:szCs w:val="24"/>
          </w:rPr>
          <w:tab/>
        </w:r>
        <w:r w:rsidRPr="00E01216">
          <w:rPr>
            <w:rStyle w:val="af3"/>
            <w:noProof/>
          </w:rPr>
          <w:t>IBM Watson</w:t>
        </w:r>
        <w:r>
          <w:rPr>
            <w:noProof/>
            <w:webHidden/>
          </w:rPr>
          <w:tab/>
        </w:r>
        <w:r>
          <w:rPr>
            <w:noProof/>
            <w:webHidden/>
          </w:rPr>
          <w:fldChar w:fldCharType="begin"/>
        </w:r>
        <w:r>
          <w:rPr>
            <w:noProof/>
            <w:webHidden/>
          </w:rPr>
          <w:instrText xml:space="preserve"> PAGEREF _Toc478370140 \h </w:instrText>
        </w:r>
        <w:r>
          <w:rPr>
            <w:noProof/>
            <w:webHidden/>
          </w:rPr>
        </w:r>
        <w:r>
          <w:rPr>
            <w:noProof/>
            <w:webHidden/>
          </w:rPr>
          <w:fldChar w:fldCharType="separate"/>
        </w:r>
        <w:r>
          <w:rPr>
            <w:noProof/>
            <w:webHidden/>
          </w:rPr>
          <w:t>36</w:t>
        </w:r>
        <w:r>
          <w:rPr>
            <w:noProof/>
            <w:webHidden/>
          </w:rPr>
          <w:fldChar w:fldCharType="end"/>
        </w:r>
      </w:hyperlink>
    </w:p>
    <w:p w14:paraId="374E4E7F"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41" w:history="1">
        <w:r w:rsidRPr="00E01216">
          <w:rPr>
            <w:rStyle w:val="af3"/>
            <w:noProof/>
          </w:rPr>
          <w:t>2.4.1.</w:t>
        </w:r>
        <w:r>
          <w:rPr>
            <w:rFonts w:eastAsiaTheme="minorEastAsia"/>
            <w:i w:val="0"/>
            <w:iCs w:val="0"/>
            <w:noProof/>
            <w:kern w:val="2"/>
            <w:sz w:val="24"/>
            <w:szCs w:val="24"/>
          </w:rPr>
          <w:tab/>
        </w:r>
        <w:r w:rsidRPr="00E01216">
          <w:rPr>
            <w:rStyle w:val="af3"/>
            <w:rFonts w:hint="eastAsia"/>
            <w:noProof/>
          </w:rPr>
          <w:t>信息来源</w:t>
        </w:r>
        <w:r>
          <w:rPr>
            <w:noProof/>
            <w:webHidden/>
          </w:rPr>
          <w:tab/>
        </w:r>
        <w:r>
          <w:rPr>
            <w:noProof/>
            <w:webHidden/>
          </w:rPr>
          <w:fldChar w:fldCharType="begin"/>
        </w:r>
        <w:r>
          <w:rPr>
            <w:noProof/>
            <w:webHidden/>
          </w:rPr>
          <w:instrText xml:space="preserve"> PAGEREF _Toc478370141 \h </w:instrText>
        </w:r>
        <w:r>
          <w:rPr>
            <w:noProof/>
            <w:webHidden/>
          </w:rPr>
        </w:r>
        <w:r>
          <w:rPr>
            <w:noProof/>
            <w:webHidden/>
          </w:rPr>
          <w:fldChar w:fldCharType="separate"/>
        </w:r>
        <w:r>
          <w:rPr>
            <w:noProof/>
            <w:webHidden/>
          </w:rPr>
          <w:t>37</w:t>
        </w:r>
        <w:r>
          <w:rPr>
            <w:noProof/>
            <w:webHidden/>
          </w:rPr>
          <w:fldChar w:fldCharType="end"/>
        </w:r>
      </w:hyperlink>
    </w:p>
    <w:p w14:paraId="52263C19"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42" w:history="1">
        <w:r w:rsidRPr="00E01216">
          <w:rPr>
            <w:rStyle w:val="af3"/>
            <w:noProof/>
          </w:rPr>
          <w:t>2.4.2.</w:t>
        </w:r>
        <w:r>
          <w:rPr>
            <w:rFonts w:eastAsiaTheme="minorEastAsia"/>
            <w:i w:val="0"/>
            <w:iCs w:val="0"/>
            <w:noProof/>
            <w:kern w:val="2"/>
            <w:sz w:val="24"/>
            <w:szCs w:val="24"/>
          </w:rPr>
          <w:tab/>
        </w:r>
        <w:r w:rsidRPr="00E01216">
          <w:rPr>
            <w:rStyle w:val="af3"/>
            <w:rFonts w:hint="eastAsia"/>
            <w:noProof/>
          </w:rPr>
          <w:t>问题分析</w:t>
        </w:r>
        <w:r>
          <w:rPr>
            <w:noProof/>
            <w:webHidden/>
          </w:rPr>
          <w:tab/>
        </w:r>
        <w:r>
          <w:rPr>
            <w:noProof/>
            <w:webHidden/>
          </w:rPr>
          <w:fldChar w:fldCharType="begin"/>
        </w:r>
        <w:r>
          <w:rPr>
            <w:noProof/>
            <w:webHidden/>
          </w:rPr>
          <w:instrText xml:space="preserve"> PAGEREF _Toc478370142 \h </w:instrText>
        </w:r>
        <w:r>
          <w:rPr>
            <w:noProof/>
            <w:webHidden/>
          </w:rPr>
        </w:r>
        <w:r>
          <w:rPr>
            <w:noProof/>
            <w:webHidden/>
          </w:rPr>
          <w:fldChar w:fldCharType="separate"/>
        </w:r>
        <w:r>
          <w:rPr>
            <w:noProof/>
            <w:webHidden/>
          </w:rPr>
          <w:t>39</w:t>
        </w:r>
        <w:r>
          <w:rPr>
            <w:noProof/>
            <w:webHidden/>
          </w:rPr>
          <w:fldChar w:fldCharType="end"/>
        </w:r>
      </w:hyperlink>
    </w:p>
    <w:p w14:paraId="1FDC5C62"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43" w:history="1">
        <w:r w:rsidRPr="00E01216">
          <w:rPr>
            <w:rStyle w:val="af3"/>
            <w:noProof/>
          </w:rPr>
          <w:t>2.4.3.</w:t>
        </w:r>
        <w:r>
          <w:rPr>
            <w:rFonts w:eastAsiaTheme="minorEastAsia"/>
            <w:i w:val="0"/>
            <w:iCs w:val="0"/>
            <w:noProof/>
            <w:kern w:val="2"/>
            <w:sz w:val="24"/>
            <w:szCs w:val="24"/>
          </w:rPr>
          <w:tab/>
        </w:r>
        <w:r w:rsidRPr="00E01216">
          <w:rPr>
            <w:rStyle w:val="af3"/>
            <w:rFonts w:hint="eastAsia"/>
            <w:noProof/>
          </w:rPr>
          <w:t>假设生成</w:t>
        </w:r>
        <w:r>
          <w:rPr>
            <w:noProof/>
            <w:webHidden/>
          </w:rPr>
          <w:tab/>
        </w:r>
        <w:r>
          <w:rPr>
            <w:noProof/>
            <w:webHidden/>
          </w:rPr>
          <w:fldChar w:fldCharType="begin"/>
        </w:r>
        <w:r>
          <w:rPr>
            <w:noProof/>
            <w:webHidden/>
          </w:rPr>
          <w:instrText xml:space="preserve"> PAGEREF _Toc478370143 \h </w:instrText>
        </w:r>
        <w:r>
          <w:rPr>
            <w:noProof/>
            <w:webHidden/>
          </w:rPr>
        </w:r>
        <w:r>
          <w:rPr>
            <w:noProof/>
            <w:webHidden/>
          </w:rPr>
          <w:fldChar w:fldCharType="separate"/>
        </w:r>
        <w:r>
          <w:rPr>
            <w:noProof/>
            <w:webHidden/>
          </w:rPr>
          <w:t>40</w:t>
        </w:r>
        <w:r>
          <w:rPr>
            <w:noProof/>
            <w:webHidden/>
          </w:rPr>
          <w:fldChar w:fldCharType="end"/>
        </w:r>
      </w:hyperlink>
    </w:p>
    <w:p w14:paraId="63D0D226"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44" w:history="1">
        <w:r w:rsidRPr="00E01216">
          <w:rPr>
            <w:rStyle w:val="af3"/>
            <w:noProof/>
          </w:rPr>
          <w:t>2.4.4.</w:t>
        </w:r>
        <w:r>
          <w:rPr>
            <w:rFonts w:eastAsiaTheme="minorEastAsia"/>
            <w:i w:val="0"/>
            <w:iCs w:val="0"/>
            <w:noProof/>
            <w:kern w:val="2"/>
            <w:sz w:val="24"/>
            <w:szCs w:val="24"/>
          </w:rPr>
          <w:tab/>
        </w:r>
        <w:r w:rsidRPr="00E01216">
          <w:rPr>
            <w:rStyle w:val="af3"/>
            <w:rFonts w:hint="eastAsia"/>
            <w:noProof/>
          </w:rPr>
          <w:t>最终答案生成</w:t>
        </w:r>
        <w:r>
          <w:rPr>
            <w:noProof/>
            <w:webHidden/>
          </w:rPr>
          <w:tab/>
        </w:r>
        <w:r>
          <w:rPr>
            <w:noProof/>
            <w:webHidden/>
          </w:rPr>
          <w:fldChar w:fldCharType="begin"/>
        </w:r>
        <w:r>
          <w:rPr>
            <w:noProof/>
            <w:webHidden/>
          </w:rPr>
          <w:instrText xml:space="preserve"> PAGEREF _Toc478370144 \h </w:instrText>
        </w:r>
        <w:r>
          <w:rPr>
            <w:noProof/>
            <w:webHidden/>
          </w:rPr>
        </w:r>
        <w:r>
          <w:rPr>
            <w:noProof/>
            <w:webHidden/>
          </w:rPr>
          <w:fldChar w:fldCharType="separate"/>
        </w:r>
        <w:r>
          <w:rPr>
            <w:noProof/>
            <w:webHidden/>
          </w:rPr>
          <w:t>41</w:t>
        </w:r>
        <w:r>
          <w:rPr>
            <w:noProof/>
            <w:webHidden/>
          </w:rPr>
          <w:fldChar w:fldCharType="end"/>
        </w:r>
      </w:hyperlink>
    </w:p>
    <w:p w14:paraId="5D1ADEA2"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45" w:history="1">
        <w:r w:rsidRPr="00E01216">
          <w:rPr>
            <w:rStyle w:val="af3"/>
            <w:noProof/>
          </w:rPr>
          <w:t>2.5.</w:t>
        </w:r>
        <w:r>
          <w:rPr>
            <w:rFonts w:eastAsiaTheme="minorEastAsia"/>
            <w:smallCaps w:val="0"/>
            <w:noProof/>
            <w:kern w:val="2"/>
            <w:sz w:val="24"/>
            <w:szCs w:val="24"/>
          </w:rPr>
          <w:tab/>
        </w:r>
        <w:r w:rsidRPr="00E01216">
          <w:rPr>
            <w:rStyle w:val="af3"/>
            <w:rFonts w:hint="eastAsia"/>
            <w:noProof/>
          </w:rPr>
          <w:t>参考文献</w:t>
        </w:r>
        <w:r>
          <w:rPr>
            <w:noProof/>
            <w:webHidden/>
          </w:rPr>
          <w:tab/>
        </w:r>
        <w:r>
          <w:rPr>
            <w:noProof/>
            <w:webHidden/>
          </w:rPr>
          <w:fldChar w:fldCharType="begin"/>
        </w:r>
        <w:r>
          <w:rPr>
            <w:noProof/>
            <w:webHidden/>
          </w:rPr>
          <w:instrText xml:space="preserve"> PAGEREF _Toc478370145 \h </w:instrText>
        </w:r>
        <w:r>
          <w:rPr>
            <w:noProof/>
            <w:webHidden/>
          </w:rPr>
        </w:r>
        <w:r>
          <w:rPr>
            <w:noProof/>
            <w:webHidden/>
          </w:rPr>
          <w:fldChar w:fldCharType="separate"/>
        </w:r>
        <w:r>
          <w:rPr>
            <w:noProof/>
            <w:webHidden/>
          </w:rPr>
          <w:t>44</w:t>
        </w:r>
        <w:r>
          <w:rPr>
            <w:noProof/>
            <w:webHidden/>
          </w:rPr>
          <w:fldChar w:fldCharType="end"/>
        </w:r>
      </w:hyperlink>
    </w:p>
    <w:p w14:paraId="6ADBDD18" w14:textId="77777777" w:rsidR="00721E3C" w:rsidRDefault="00721E3C">
      <w:pPr>
        <w:pStyle w:val="12"/>
        <w:tabs>
          <w:tab w:val="left" w:pos="480"/>
          <w:tab w:val="right" w:leader="dot" w:pos="8630"/>
        </w:tabs>
        <w:rPr>
          <w:rFonts w:eastAsiaTheme="minorEastAsia"/>
          <w:b w:val="0"/>
          <w:bCs w:val="0"/>
          <w:caps w:val="0"/>
          <w:noProof/>
          <w:kern w:val="2"/>
          <w:sz w:val="24"/>
          <w:szCs w:val="24"/>
        </w:rPr>
      </w:pPr>
      <w:hyperlink w:anchor="_Toc478370146" w:history="1">
        <w:r w:rsidRPr="00E01216">
          <w:rPr>
            <w:rStyle w:val="af3"/>
            <w:noProof/>
          </w:rPr>
          <w:t>3.</w:t>
        </w:r>
        <w:r>
          <w:rPr>
            <w:rFonts w:eastAsiaTheme="minorEastAsia"/>
            <w:b w:val="0"/>
            <w:bCs w:val="0"/>
            <w:caps w:val="0"/>
            <w:noProof/>
            <w:kern w:val="2"/>
            <w:sz w:val="24"/>
            <w:szCs w:val="24"/>
          </w:rPr>
          <w:tab/>
        </w:r>
        <w:r w:rsidRPr="00E01216">
          <w:rPr>
            <w:rStyle w:val="af3"/>
            <w:rFonts w:hint="eastAsia"/>
            <w:noProof/>
          </w:rPr>
          <w:t>知识表示学习技术</w:t>
        </w:r>
        <w:r>
          <w:rPr>
            <w:noProof/>
            <w:webHidden/>
          </w:rPr>
          <w:tab/>
        </w:r>
        <w:r>
          <w:rPr>
            <w:noProof/>
            <w:webHidden/>
          </w:rPr>
          <w:fldChar w:fldCharType="begin"/>
        </w:r>
        <w:r>
          <w:rPr>
            <w:noProof/>
            <w:webHidden/>
          </w:rPr>
          <w:instrText xml:space="preserve"> PAGEREF _Toc478370146 \h </w:instrText>
        </w:r>
        <w:r>
          <w:rPr>
            <w:noProof/>
            <w:webHidden/>
          </w:rPr>
        </w:r>
        <w:r>
          <w:rPr>
            <w:noProof/>
            <w:webHidden/>
          </w:rPr>
          <w:fldChar w:fldCharType="separate"/>
        </w:r>
        <w:r>
          <w:rPr>
            <w:noProof/>
            <w:webHidden/>
          </w:rPr>
          <w:t>48</w:t>
        </w:r>
        <w:r>
          <w:rPr>
            <w:noProof/>
            <w:webHidden/>
          </w:rPr>
          <w:fldChar w:fldCharType="end"/>
        </w:r>
      </w:hyperlink>
    </w:p>
    <w:p w14:paraId="0FBDBF4F"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47" w:history="1">
        <w:r w:rsidRPr="00E01216">
          <w:rPr>
            <w:rStyle w:val="af3"/>
            <w:noProof/>
          </w:rPr>
          <w:t>3.1.</w:t>
        </w:r>
        <w:r>
          <w:rPr>
            <w:rFonts w:eastAsiaTheme="minorEastAsia"/>
            <w:smallCaps w:val="0"/>
            <w:noProof/>
            <w:kern w:val="2"/>
            <w:sz w:val="24"/>
            <w:szCs w:val="24"/>
          </w:rPr>
          <w:tab/>
        </w:r>
        <w:r w:rsidRPr="00E01216">
          <w:rPr>
            <w:rStyle w:val="af3"/>
            <w:rFonts w:hint="eastAsia"/>
            <w:noProof/>
          </w:rPr>
          <w:t>背景</w:t>
        </w:r>
        <w:r>
          <w:rPr>
            <w:noProof/>
            <w:webHidden/>
          </w:rPr>
          <w:tab/>
        </w:r>
        <w:r>
          <w:rPr>
            <w:noProof/>
            <w:webHidden/>
          </w:rPr>
          <w:fldChar w:fldCharType="begin"/>
        </w:r>
        <w:r>
          <w:rPr>
            <w:noProof/>
            <w:webHidden/>
          </w:rPr>
          <w:instrText xml:space="preserve"> PAGEREF _Toc478370147 \h </w:instrText>
        </w:r>
        <w:r>
          <w:rPr>
            <w:noProof/>
            <w:webHidden/>
          </w:rPr>
        </w:r>
        <w:r>
          <w:rPr>
            <w:noProof/>
            <w:webHidden/>
          </w:rPr>
          <w:fldChar w:fldCharType="separate"/>
        </w:r>
        <w:r>
          <w:rPr>
            <w:noProof/>
            <w:webHidden/>
          </w:rPr>
          <w:t>48</w:t>
        </w:r>
        <w:r>
          <w:rPr>
            <w:noProof/>
            <w:webHidden/>
          </w:rPr>
          <w:fldChar w:fldCharType="end"/>
        </w:r>
      </w:hyperlink>
    </w:p>
    <w:p w14:paraId="7D60E83A"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48" w:history="1">
        <w:r w:rsidRPr="00E01216">
          <w:rPr>
            <w:rStyle w:val="af3"/>
            <w:noProof/>
          </w:rPr>
          <w:t>3.2.</w:t>
        </w:r>
        <w:r>
          <w:rPr>
            <w:rFonts w:eastAsiaTheme="minorEastAsia"/>
            <w:smallCaps w:val="0"/>
            <w:noProof/>
            <w:kern w:val="2"/>
            <w:sz w:val="24"/>
            <w:szCs w:val="24"/>
          </w:rPr>
          <w:tab/>
        </w:r>
        <w:r w:rsidRPr="00E01216">
          <w:rPr>
            <w:rStyle w:val="af3"/>
            <w:rFonts w:hint="eastAsia"/>
            <w:noProof/>
          </w:rPr>
          <w:t>基本概念</w:t>
        </w:r>
        <w:r>
          <w:rPr>
            <w:noProof/>
            <w:webHidden/>
          </w:rPr>
          <w:tab/>
        </w:r>
        <w:r>
          <w:rPr>
            <w:noProof/>
            <w:webHidden/>
          </w:rPr>
          <w:fldChar w:fldCharType="begin"/>
        </w:r>
        <w:r>
          <w:rPr>
            <w:noProof/>
            <w:webHidden/>
          </w:rPr>
          <w:instrText xml:space="preserve"> PAGEREF _Toc478370148 \h </w:instrText>
        </w:r>
        <w:r>
          <w:rPr>
            <w:noProof/>
            <w:webHidden/>
          </w:rPr>
        </w:r>
        <w:r>
          <w:rPr>
            <w:noProof/>
            <w:webHidden/>
          </w:rPr>
          <w:fldChar w:fldCharType="separate"/>
        </w:r>
        <w:r>
          <w:rPr>
            <w:noProof/>
            <w:webHidden/>
          </w:rPr>
          <w:t>49</w:t>
        </w:r>
        <w:r>
          <w:rPr>
            <w:noProof/>
            <w:webHidden/>
          </w:rPr>
          <w:fldChar w:fldCharType="end"/>
        </w:r>
      </w:hyperlink>
    </w:p>
    <w:p w14:paraId="09B9F18F"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49" w:history="1">
        <w:r w:rsidRPr="00E01216">
          <w:rPr>
            <w:rStyle w:val="af3"/>
            <w:noProof/>
          </w:rPr>
          <w:t>3.2.1.</w:t>
        </w:r>
        <w:r>
          <w:rPr>
            <w:rFonts w:eastAsiaTheme="minorEastAsia"/>
            <w:i w:val="0"/>
            <w:iCs w:val="0"/>
            <w:noProof/>
            <w:kern w:val="2"/>
            <w:sz w:val="24"/>
            <w:szCs w:val="24"/>
          </w:rPr>
          <w:tab/>
        </w:r>
        <w:r w:rsidRPr="00E01216">
          <w:rPr>
            <w:rStyle w:val="af3"/>
            <w:rFonts w:hint="eastAsia"/>
            <w:noProof/>
          </w:rPr>
          <w:t>表示学习</w:t>
        </w:r>
        <w:r>
          <w:rPr>
            <w:noProof/>
            <w:webHidden/>
          </w:rPr>
          <w:tab/>
        </w:r>
        <w:r>
          <w:rPr>
            <w:noProof/>
            <w:webHidden/>
          </w:rPr>
          <w:fldChar w:fldCharType="begin"/>
        </w:r>
        <w:r>
          <w:rPr>
            <w:noProof/>
            <w:webHidden/>
          </w:rPr>
          <w:instrText xml:space="preserve"> PAGEREF _Toc478370149 \h </w:instrText>
        </w:r>
        <w:r>
          <w:rPr>
            <w:noProof/>
            <w:webHidden/>
          </w:rPr>
        </w:r>
        <w:r>
          <w:rPr>
            <w:noProof/>
            <w:webHidden/>
          </w:rPr>
          <w:fldChar w:fldCharType="separate"/>
        </w:r>
        <w:r>
          <w:rPr>
            <w:noProof/>
            <w:webHidden/>
          </w:rPr>
          <w:t>49</w:t>
        </w:r>
        <w:r>
          <w:rPr>
            <w:noProof/>
            <w:webHidden/>
          </w:rPr>
          <w:fldChar w:fldCharType="end"/>
        </w:r>
      </w:hyperlink>
    </w:p>
    <w:p w14:paraId="3D74B16C"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50" w:history="1">
        <w:r w:rsidRPr="00E01216">
          <w:rPr>
            <w:rStyle w:val="af3"/>
            <w:noProof/>
          </w:rPr>
          <w:t>3.2.2.</w:t>
        </w:r>
        <w:r>
          <w:rPr>
            <w:rFonts w:eastAsiaTheme="minorEastAsia"/>
            <w:i w:val="0"/>
            <w:iCs w:val="0"/>
            <w:noProof/>
            <w:kern w:val="2"/>
            <w:sz w:val="24"/>
            <w:szCs w:val="24"/>
          </w:rPr>
          <w:tab/>
        </w:r>
        <w:r w:rsidRPr="00E01216">
          <w:rPr>
            <w:rStyle w:val="af3"/>
            <w:rFonts w:hint="eastAsia"/>
            <w:noProof/>
          </w:rPr>
          <w:t>知识表示学习</w:t>
        </w:r>
        <w:r>
          <w:rPr>
            <w:noProof/>
            <w:webHidden/>
          </w:rPr>
          <w:tab/>
        </w:r>
        <w:r>
          <w:rPr>
            <w:noProof/>
            <w:webHidden/>
          </w:rPr>
          <w:fldChar w:fldCharType="begin"/>
        </w:r>
        <w:r>
          <w:rPr>
            <w:noProof/>
            <w:webHidden/>
          </w:rPr>
          <w:instrText xml:space="preserve"> PAGEREF _Toc478370150 \h </w:instrText>
        </w:r>
        <w:r>
          <w:rPr>
            <w:noProof/>
            <w:webHidden/>
          </w:rPr>
        </w:r>
        <w:r>
          <w:rPr>
            <w:noProof/>
            <w:webHidden/>
          </w:rPr>
          <w:fldChar w:fldCharType="separate"/>
        </w:r>
        <w:r>
          <w:rPr>
            <w:noProof/>
            <w:webHidden/>
          </w:rPr>
          <w:t>50</w:t>
        </w:r>
        <w:r>
          <w:rPr>
            <w:noProof/>
            <w:webHidden/>
          </w:rPr>
          <w:fldChar w:fldCharType="end"/>
        </w:r>
      </w:hyperlink>
    </w:p>
    <w:p w14:paraId="40C75819"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51" w:history="1">
        <w:r w:rsidRPr="00E01216">
          <w:rPr>
            <w:rStyle w:val="af3"/>
            <w:noProof/>
          </w:rPr>
          <w:t>3.3.</w:t>
        </w:r>
        <w:r>
          <w:rPr>
            <w:rFonts w:eastAsiaTheme="minorEastAsia"/>
            <w:smallCaps w:val="0"/>
            <w:noProof/>
            <w:kern w:val="2"/>
            <w:sz w:val="24"/>
            <w:szCs w:val="24"/>
          </w:rPr>
          <w:tab/>
        </w:r>
        <w:r w:rsidRPr="00E01216">
          <w:rPr>
            <w:rStyle w:val="af3"/>
            <w:rFonts w:hint="eastAsia"/>
            <w:noProof/>
          </w:rPr>
          <w:t>知识表示学习的主要方法</w:t>
        </w:r>
        <w:r>
          <w:rPr>
            <w:noProof/>
            <w:webHidden/>
          </w:rPr>
          <w:tab/>
        </w:r>
        <w:r>
          <w:rPr>
            <w:noProof/>
            <w:webHidden/>
          </w:rPr>
          <w:fldChar w:fldCharType="begin"/>
        </w:r>
        <w:r>
          <w:rPr>
            <w:noProof/>
            <w:webHidden/>
          </w:rPr>
          <w:instrText xml:space="preserve"> PAGEREF _Toc478370151 \h </w:instrText>
        </w:r>
        <w:r>
          <w:rPr>
            <w:noProof/>
            <w:webHidden/>
          </w:rPr>
        </w:r>
        <w:r>
          <w:rPr>
            <w:noProof/>
            <w:webHidden/>
          </w:rPr>
          <w:fldChar w:fldCharType="separate"/>
        </w:r>
        <w:r>
          <w:rPr>
            <w:noProof/>
            <w:webHidden/>
          </w:rPr>
          <w:t>52</w:t>
        </w:r>
        <w:r>
          <w:rPr>
            <w:noProof/>
            <w:webHidden/>
          </w:rPr>
          <w:fldChar w:fldCharType="end"/>
        </w:r>
      </w:hyperlink>
    </w:p>
    <w:p w14:paraId="3A8B8515"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52" w:history="1">
        <w:r w:rsidRPr="00E01216">
          <w:rPr>
            <w:rStyle w:val="af3"/>
            <w:noProof/>
          </w:rPr>
          <w:t>3.3.1.</w:t>
        </w:r>
        <w:r>
          <w:rPr>
            <w:rFonts w:eastAsiaTheme="minorEastAsia"/>
            <w:i w:val="0"/>
            <w:iCs w:val="0"/>
            <w:noProof/>
            <w:kern w:val="2"/>
            <w:sz w:val="24"/>
            <w:szCs w:val="24"/>
          </w:rPr>
          <w:tab/>
        </w:r>
        <w:r w:rsidRPr="00E01216">
          <w:rPr>
            <w:rStyle w:val="af3"/>
            <w:rFonts w:hint="eastAsia"/>
            <w:noProof/>
          </w:rPr>
          <w:t>距离模型</w:t>
        </w:r>
        <w:r>
          <w:rPr>
            <w:noProof/>
            <w:webHidden/>
          </w:rPr>
          <w:tab/>
        </w:r>
        <w:r>
          <w:rPr>
            <w:noProof/>
            <w:webHidden/>
          </w:rPr>
          <w:fldChar w:fldCharType="begin"/>
        </w:r>
        <w:r>
          <w:rPr>
            <w:noProof/>
            <w:webHidden/>
          </w:rPr>
          <w:instrText xml:space="preserve"> PAGEREF _Toc478370152 \h </w:instrText>
        </w:r>
        <w:r>
          <w:rPr>
            <w:noProof/>
            <w:webHidden/>
          </w:rPr>
        </w:r>
        <w:r>
          <w:rPr>
            <w:noProof/>
            <w:webHidden/>
          </w:rPr>
          <w:fldChar w:fldCharType="separate"/>
        </w:r>
        <w:r>
          <w:rPr>
            <w:noProof/>
            <w:webHidden/>
          </w:rPr>
          <w:t>53</w:t>
        </w:r>
        <w:r>
          <w:rPr>
            <w:noProof/>
            <w:webHidden/>
          </w:rPr>
          <w:fldChar w:fldCharType="end"/>
        </w:r>
      </w:hyperlink>
    </w:p>
    <w:p w14:paraId="157D53D8"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53" w:history="1">
        <w:r w:rsidRPr="00E01216">
          <w:rPr>
            <w:rStyle w:val="af3"/>
            <w:noProof/>
          </w:rPr>
          <w:t>3.3.2.</w:t>
        </w:r>
        <w:r>
          <w:rPr>
            <w:rFonts w:eastAsiaTheme="minorEastAsia"/>
            <w:i w:val="0"/>
            <w:iCs w:val="0"/>
            <w:noProof/>
            <w:kern w:val="2"/>
            <w:sz w:val="24"/>
            <w:szCs w:val="24"/>
          </w:rPr>
          <w:tab/>
        </w:r>
        <w:r w:rsidRPr="00E01216">
          <w:rPr>
            <w:rStyle w:val="af3"/>
            <w:rFonts w:hint="eastAsia"/>
            <w:noProof/>
          </w:rPr>
          <w:t>单层神经网络模型</w:t>
        </w:r>
        <w:r>
          <w:rPr>
            <w:noProof/>
            <w:webHidden/>
          </w:rPr>
          <w:tab/>
        </w:r>
        <w:r>
          <w:rPr>
            <w:noProof/>
            <w:webHidden/>
          </w:rPr>
          <w:fldChar w:fldCharType="begin"/>
        </w:r>
        <w:r>
          <w:rPr>
            <w:noProof/>
            <w:webHidden/>
          </w:rPr>
          <w:instrText xml:space="preserve"> PAGEREF _Toc478370153 \h </w:instrText>
        </w:r>
        <w:r>
          <w:rPr>
            <w:noProof/>
            <w:webHidden/>
          </w:rPr>
        </w:r>
        <w:r>
          <w:rPr>
            <w:noProof/>
            <w:webHidden/>
          </w:rPr>
          <w:fldChar w:fldCharType="separate"/>
        </w:r>
        <w:r>
          <w:rPr>
            <w:noProof/>
            <w:webHidden/>
          </w:rPr>
          <w:t>53</w:t>
        </w:r>
        <w:r>
          <w:rPr>
            <w:noProof/>
            <w:webHidden/>
          </w:rPr>
          <w:fldChar w:fldCharType="end"/>
        </w:r>
      </w:hyperlink>
    </w:p>
    <w:p w14:paraId="04063773"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54" w:history="1">
        <w:r w:rsidRPr="00E01216">
          <w:rPr>
            <w:rStyle w:val="af3"/>
            <w:noProof/>
          </w:rPr>
          <w:t>3.3.3.</w:t>
        </w:r>
        <w:r>
          <w:rPr>
            <w:rFonts w:eastAsiaTheme="minorEastAsia"/>
            <w:i w:val="0"/>
            <w:iCs w:val="0"/>
            <w:noProof/>
            <w:kern w:val="2"/>
            <w:sz w:val="24"/>
            <w:szCs w:val="24"/>
          </w:rPr>
          <w:tab/>
        </w:r>
        <w:r w:rsidRPr="00E01216">
          <w:rPr>
            <w:rStyle w:val="af3"/>
            <w:rFonts w:hint="eastAsia"/>
            <w:noProof/>
          </w:rPr>
          <w:t>能量模型</w:t>
        </w:r>
        <w:r>
          <w:rPr>
            <w:noProof/>
            <w:webHidden/>
          </w:rPr>
          <w:tab/>
        </w:r>
        <w:r>
          <w:rPr>
            <w:noProof/>
            <w:webHidden/>
          </w:rPr>
          <w:fldChar w:fldCharType="begin"/>
        </w:r>
        <w:r>
          <w:rPr>
            <w:noProof/>
            <w:webHidden/>
          </w:rPr>
          <w:instrText xml:space="preserve"> PAGEREF _Toc478370154 \h </w:instrText>
        </w:r>
        <w:r>
          <w:rPr>
            <w:noProof/>
            <w:webHidden/>
          </w:rPr>
        </w:r>
        <w:r>
          <w:rPr>
            <w:noProof/>
            <w:webHidden/>
          </w:rPr>
          <w:fldChar w:fldCharType="separate"/>
        </w:r>
        <w:r>
          <w:rPr>
            <w:noProof/>
            <w:webHidden/>
          </w:rPr>
          <w:t>53</w:t>
        </w:r>
        <w:r>
          <w:rPr>
            <w:noProof/>
            <w:webHidden/>
          </w:rPr>
          <w:fldChar w:fldCharType="end"/>
        </w:r>
      </w:hyperlink>
    </w:p>
    <w:p w14:paraId="7D89F02B"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55" w:history="1">
        <w:r w:rsidRPr="00E01216">
          <w:rPr>
            <w:rStyle w:val="af3"/>
            <w:noProof/>
          </w:rPr>
          <w:t>3.3.4.</w:t>
        </w:r>
        <w:r>
          <w:rPr>
            <w:rFonts w:eastAsiaTheme="minorEastAsia"/>
            <w:i w:val="0"/>
            <w:iCs w:val="0"/>
            <w:noProof/>
            <w:kern w:val="2"/>
            <w:sz w:val="24"/>
            <w:szCs w:val="24"/>
          </w:rPr>
          <w:tab/>
        </w:r>
        <w:r w:rsidRPr="00E01216">
          <w:rPr>
            <w:rStyle w:val="af3"/>
            <w:rFonts w:hint="eastAsia"/>
            <w:noProof/>
          </w:rPr>
          <w:t>隐变量模型</w:t>
        </w:r>
        <w:r>
          <w:rPr>
            <w:noProof/>
            <w:webHidden/>
          </w:rPr>
          <w:tab/>
        </w:r>
        <w:r>
          <w:rPr>
            <w:noProof/>
            <w:webHidden/>
          </w:rPr>
          <w:fldChar w:fldCharType="begin"/>
        </w:r>
        <w:r>
          <w:rPr>
            <w:noProof/>
            <w:webHidden/>
          </w:rPr>
          <w:instrText xml:space="preserve"> PAGEREF _Toc478370155 \h </w:instrText>
        </w:r>
        <w:r>
          <w:rPr>
            <w:noProof/>
            <w:webHidden/>
          </w:rPr>
        </w:r>
        <w:r>
          <w:rPr>
            <w:noProof/>
            <w:webHidden/>
          </w:rPr>
          <w:fldChar w:fldCharType="separate"/>
        </w:r>
        <w:r>
          <w:rPr>
            <w:noProof/>
            <w:webHidden/>
          </w:rPr>
          <w:t>54</w:t>
        </w:r>
        <w:r>
          <w:rPr>
            <w:noProof/>
            <w:webHidden/>
          </w:rPr>
          <w:fldChar w:fldCharType="end"/>
        </w:r>
      </w:hyperlink>
    </w:p>
    <w:p w14:paraId="2FCFA712"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56" w:history="1">
        <w:r w:rsidRPr="00E01216">
          <w:rPr>
            <w:rStyle w:val="af3"/>
            <w:noProof/>
          </w:rPr>
          <w:t>3.3.5.</w:t>
        </w:r>
        <w:r>
          <w:rPr>
            <w:rFonts w:eastAsiaTheme="minorEastAsia"/>
            <w:i w:val="0"/>
            <w:iCs w:val="0"/>
            <w:noProof/>
            <w:kern w:val="2"/>
            <w:sz w:val="24"/>
            <w:szCs w:val="24"/>
          </w:rPr>
          <w:tab/>
        </w:r>
        <w:r w:rsidRPr="00E01216">
          <w:rPr>
            <w:rStyle w:val="af3"/>
            <w:rFonts w:hint="eastAsia"/>
            <w:noProof/>
          </w:rPr>
          <w:t>张量神经网络模型</w:t>
        </w:r>
        <w:r>
          <w:rPr>
            <w:noProof/>
            <w:webHidden/>
          </w:rPr>
          <w:tab/>
        </w:r>
        <w:r>
          <w:rPr>
            <w:noProof/>
            <w:webHidden/>
          </w:rPr>
          <w:fldChar w:fldCharType="begin"/>
        </w:r>
        <w:r>
          <w:rPr>
            <w:noProof/>
            <w:webHidden/>
          </w:rPr>
          <w:instrText xml:space="preserve"> PAGEREF _Toc478370156 \h </w:instrText>
        </w:r>
        <w:r>
          <w:rPr>
            <w:noProof/>
            <w:webHidden/>
          </w:rPr>
        </w:r>
        <w:r>
          <w:rPr>
            <w:noProof/>
            <w:webHidden/>
          </w:rPr>
          <w:fldChar w:fldCharType="separate"/>
        </w:r>
        <w:r>
          <w:rPr>
            <w:noProof/>
            <w:webHidden/>
          </w:rPr>
          <w:t>54</w:t>
        </w:r>
        <w:r>
          <w:rPr>
            <w:noProof/>
            <w:webHidden/>
          </w:rPr>
          <w:fldChar w:fldCharType="end"/>
        </w:r>
      </w:hyperlink>
    </w:p>
    <w:p w14:paraId="4C492459"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57" w:history="1">
        <w:r w:rsidRPr="00E01216">
          <w:rPr>
            <w:rStyle w:val="af3"/>
            <w:noProof/>
          </w:rPr>
          <w:t>3.3.6.</w:t>
        </w:r>
        <w:r>
          <w:rPr>
            <w:rFonts w:eastAsiaTheme="minorEastAsia"/>
            <w:i w:val="0"/>
            <w:iCs w:val="0"/>
            <w:noProof/>
            <w:kern w:val="2"/>
            <w:sz w:val="24"/>
            <w:szCs w:val="24"/>
          </w:rPr>
          <w:tab/>
        </w:r>
        <w:r w:rsidRPr="00E01216">
          <w:rPr>
            <w:rStyle w:val="af3"/>
            <w:rFonts w:hint="eastAsia"/>
            <w:noProof/>
          </w:rPr>
          <w:t>矩阵分解模型</w:t>
        </w:r>
        <w:r>
          <w:rPr>
            <w:noProof/>
            <w:webHidden/>
          </w:rPr>
          <w:tab/>
        </w:r>
        <w:r>
          <w:rPr>
            <w:noProof/>
            <w:webHidden/>
          </w:rPr>
          <w:fldChar w:fldCharType="begin"/>
        </w:r>
        <w:r>
          <w:rPr>
            <w:noProof/>
            <w:webHidden/>
          </w:rPr>
          <w:instrText xml:space="preserve"> PAGEREF _Toc478370157 \h </w:instrText>
        </w:r>
        <w:r>
          <w:rPr>
            <w:noProof/>
            <w:webHidden/>
          </w:rPr>
        </w:r>
        <w:r>
          <w:rPr>
            <w:noProof/>
            <w:webHidden/>
          </w:rPr>
          <w:fldChar w:fldCharType="separate"/>
        </w:r>
        <w:r>
          <w:rPr>
            <w:noProof/>
            <w:webHidden/>
          </w:rPr>
          <w:t>55</w:t>
        </w:r>
        <w:r>
          <w:rPr>
            <w:noProof/>
            <w:webHidden/>
          </w:rPr>
          <w:fldChar w:fldCharType="end"/>
        </w:r>
      </w:hyperlink>
    </w:p>
    <w:p w14:paraId="2D0436C3"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58" w:history="1">
        <w:r w:rsidRPr="00E01216">
          <w:rPr>
            <w:rStyle w:val="af3"/>
            <w:noProof/>
          </w:rPr>
          <w:t>3.3.7.</w:t>
        </w:r>
        <w:r>
          <w:rPr>
            <w:rFonts w:eastAsiaTheme="minorEastAsia"/>
            <w:i w:val="0"/>
            <w:iCs w:val="0"/>
            <w:noProof/>
            <w:kern w:val="2"/>
            <w:sz w:val="24"/>
            <w:szCs w:val="24"/>
          </w:rPr>
          <w:tab/>
        </w:r>
        <w:r w:rsidRPr="00E01216">
          <w:rPr>
            <w:rStyle w:val="af3"/>
            <w:rFonts w:hint="eastAsia"/>
            <w:noProof/>
          </w:rPr>
          <w:t>翻译模型</w:t>
        </w:r>
        <w:r>
          <w:rPr>
            <w:noProof/>
            <w:webHidden/>
          </w:rPr>
          <w:tab/>
        </w:r>
        <w:r>
          <w:rPr>
            <w:noProof/>
            <w:webHidden/>
          </w:rPr>
          <w:fldChar w:fldCharType="begin"/>
        </w:r>
        <w:r>
          <w:rPr>
            <w:noProof/>
            <w:webHidden/>
          </w:rPr>
          <w:instrText xml:space="preserve"> PAGEREF _Toc478370158 \h </w:instrText>
        </w:r>
        <w:r>
          <w:rPr>
            <w:noProof/>
            <w:webHidden/>
          </w:rPr>
        </w:r>
        <w:r>
          <w:rPr>
            <w:noProof/>
            <w:webHidden/>
          </w:rPr>
          <w:fldChar w:fldCharType="separate"/>
        </w:r>
        <w:r>
          <w:rPr>
            <w:noProof/>
            <w:webHidden/>
          </w:rPr>
          <w:t>55</w:t>
        </w:r>
        <w:r>
          <w:rPr>
            <w:noProof/>
            <w:webHidden/>
          </w:rPr>
          <w:fldChar w:fldCharType="end"/>
        </w:r>
      </w:hyperlink>
    </w:p>
    <w:p w14:paraId="15B594CF" w14:textId="77777777" w:rsidR="00721E3C" w:rsidRDefault="00721E3C">
      <w:pPr>
        <w:pStyle w:val="31"/>
        <w:tabs>
          <w:tab w:val="left" w:pos="1200"/>
          <w:tab w:val="right" w:leader="dot" w:pos="8630"/>
        </w:tabs>
        <w:rPr>
          <w:rFonts w:eastAsiaTheme="minorEastAsia"/>
          <w:i w:val="0"/>
          <w:iCs w:val="0"/>
          <w:noProof/>
          <w:kern w:val="2"/>
          <w:sz w:val="24"/>
          <w:szCs w:val="24"/>
        </w:rPr>
      </w:pPr>
      <w:hyperlink w:anchor="_Toc478370159" w:history="1">
        <w:r w:rsidRPr="00E01216">
          <w:rPr>
            <w:rStyle w:val="af3"/>
            <w:noProof/>
          </w:rPr>
          <w:t>3.3.8.</w:t>
        </w:r>
        <w:r>
          <w:rPr>
            <w:rFonts w:eastAsiaTheme="minorEastAsia"/>
            <w:i w:val="0"/>
            <w:iCs w:val="0"/>
            <w:noProof/>
            <w:kern w:val="2"/>
            <w:sz w:val="24"/>
            <w:szCs w:val="24"/>
          </w:rPr>
          <w:tab/>
        </w:r>
        <w:r w:rsidRPr="00E01216">
          <w:rPr>
            <w:rStyle w:val="af3"/>
            <w:rFonts w:hint="eastAsia"/>
            <w:noProof/>
          </w:rPr>
          <w:t>其他模型</w:t>
        </w:r>
        <w:r>
          <w:rPr>
            <w:noProof/>
            <w:webHidden/>
          </w:rPr>
          <w:tab/>
        </w:r>
        <w:r>
          <w:rPr>
            <w:noProof/>
            <w:webHidden/>
          </w:rPr>
          <w:fldChar w:fldCharType="begin"/>
        </w:r>
        <w:r>
          <w:rPr>
            <w:noProof/>
            <w:webHidden/>
          </w:rPr>
          <w:instrText xml:space="preserve"> PAGEREF _Toc478370159 \h </w:instrText>
        </w:r>
        <w:r>
          <w:rPr>
            <w:noProof/>
            <w:webHidden/>
          </w:rPr>
        </w:r>
        <w:r>
          <w:rPr>
            <w:noProof/>
            <w:webHidden/>
          </w:rPr>
          <w:fldChar w:fldCharType="separate"/>
        </w:r>
        <w:r>
          <w:rPr>
            <w:noProof/>
            <w:webHidden/>
          </w:rPr>
          <w:t>57</w:t>
        </w:r>
        <w:r>
          <w:rPr>
            <w:noProof/>
            <w:webHidden/>
          </w:rPr>
          <w:fldChar w:fldCharType="end"/>
        </w:r>
      </w:hyperlink>
    </w:p>
    <w:p w14:paraId="721A84FD" w14:textId="77777777" w:rsidR="00721E3C" w:rsidRDefault="00721E3C">
      <w:pPr>
        <w:pStyle w:val="21"/>
        <w:tabs>
          <w:tab w:val="left" w:pos="960"/>
          <w:tab w:val="right" w:leader="dot" w:pos="8630"/>
        </w:tabs>
        <w:rPr>
          <w:rFonts w:eastAsiaTheme="minorEastAsia"/>
          <w:smallCaps w:val="0"/>
          <w:noProof/>
          <w:kern w:val="2"/>
          <w:sz w:val="24"/>
          <w:szCs w:val="24"/>
        </w:rPr>
      </w:pPr>
      <w:hyperlink w:anchor="_Toc478370160" w:history="1">
        <w:r w:rsidRPr="00E01216">
          <w:rPr>
            <w:rStyle w:val="af3"/>
            <w:noProof/>
          </w:rPr>
          <w:t>3.4.</w:t>
        </w:r>
        <w:r>
          <w:rPr>
            <w:rFonts w:eastAsiaTheme="minorEastAsia"/>
            <w:smallCaps w:val="0"/>
            <w:noProof/>
            <w:kern w:val="2"/>
            <w:sz w:val="24"/>
            <w:szCs w:val="24"/>
          </w:rPr>
          <w:tab/>
        </w:r>
        <w:r w:rsidRPr="00E01216">
          <w:rPr>
            <w:rStyle w:val="af3"/>
            <w:rFonts w:hint="eastAsia"/>
            <w:noProof/>
          </w:rPr>
          <w:t>参考文献</w:t>
        </w:r>
        <w:r>
          <w:rPr>
            <w:noProof/>
            <w:webHidden/>
          </w:rPr>
          <w:tab/>
        </w:r>
        <w:r>
          <w:rPr>
            <w:noProof/>
            <w:webHidden/>
          </w:rPr>
          <w:fldChar w:fldCharType="begin"/>
        </w:r>
        <w:r>
          <w:rPr>
            <w:noProof/>
            <w:webHidden/>
          </w:rPr>
          <w:instrText xml:space="preserve"> PAGEREF _Toc478370160 \h </w:instrText>
        </w:r>
        <w:r>
          <w:rPr>
            <w:noProof/>
            <w:webHidden/>
          </w:rPr>
        </w:r>
        <w:r>
          <w:rPr>
            <w:noProof/>
            <w:webHidden/>
          </w:rPr>
          <w:fldChar w:fldCharType="separate"/>
        </w:r>
        <w:r>
          <w:rPr>
            <w:noProof/>
            <w:webHidden/>
          </w:rPr>
          <w:t>58</w:t>
        </w:r>
        <w:r>
          <w:rPr>
            <w:noProof/>
            <w:webHidden/>
          </w:rPr>
          <w:fldChar w:fldCharType="end"/>
        </w:r>
      </w:hyperlink>
    </w:p>
    <w:p w14:paraId="3B7697F7" w14:textId="18818E91"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2" w:name="_Toc478370114"/>
      <w:r>
        <w:rPr>
          <w:rFonts w:hint="eastAsia"/>
        </w:rPr>
        <w:lastRenderedPageBreak/>
        <w:t>图表目录</w:t>
      </w:r>
      <w:bookmarkEnd w:id="2"/>
    </w:p>
    <w:p w14:paraId="4A046671" w14:textId="77777777" w:rsidR="00BA0457" w:rsidRPr="00BA0457" w:rsidRDefault="00BA0457" w:rsidP="00BA0457"/>
    <w:p w14:paraId="23B1FFAD" w14:textId="77777777" w:rsidR="00642FDD" w:rsidRDefault="00BA0457">
      <w:pPr>
        <w:pStyle w:val="afd"/>
        <w:tabs>
          <w:tab w:val="right" w:leader="dot" w:pos="8630"/>
        </w:tabs>
        <w:rPr>
          <w:rFonts w:eastAsiaTheme="minorEastAsia"/>
          <w:smallCaps w:val="0"/>
          <w:noProof/>
          <w:kern w:val="2"/>
          <w:sz w:val="24"/>
          <w:szCs w:val="24"/>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8204123"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 xml:space="preserve">1 </w:t>
        </w:r>
        <w:r w:rsidR="00642FDD" w:rsidRPr="005C73BD">
          <w:rPr>
            <w:rStyle w:val="af3"/>
            <w:rFonts w:asciiTheme="minorEastAsia" w:hAnsiTheme="minorEastAsia" w:hint="eastAsia"/>
            <w:noProof/>
          </w:rPr>
          <w:t>基于静态分析的特征定位流程</w:t>
        </w:r>
        <w:r w:rsidR="00642FDD">
          <w:rPr>
            <w:noProof/>
            <w:webHidden/>
          </w:rPr>
          <w:tab/>
        </w:r>
        <w:r w:rsidR="00642FDD">
          <w:rPr>
            <w:noProof/>
            <w:webHidden/>
          </w:rPr>
          <w:fldChar w:fldCharType="begin"/>
        </w:r>
        <w:r w:rsidR="00642FDD">
          <w:rPr>
            <w:noProof/>
            <w:webHidden/>
          </w:rPr>
          <w:instrText xml:space="preserve"> PAGEREF _Toc478204123 \h </w:instrText>
        </w:r>
        <w:r w:rsidR="00642FDD">
          <w:rPr>
            <w:noProof/>
            <w:webHidden/>
          </w:rPr>
        </w:r>
        <w:r w:rsidR="00642FDD">
          <w:rPr>
            <w:noProof/>
            <w:webHidden/>
          </w:rPr>
          <w:fldChar w:fldCharType="separate"/>
        </w:r>
        <w:r w:rsidR="00642FDD">
          <w:rPr>
            <w:noProof/>
            <w:webHidden/>
          </w:rPr>
          <w:t>5</w:t>
        </w:r>
        <w:r w:rsidR="00642FDD">
          <w:rPr>
            <w:noProof/>
            <w:webHidden/>
          </w:rPr>
          <w:fldChar w:fldCharType="end"/>
        </w:r>
      </w:hyperlink>
    </w:p>
    <w:p w14:paraId="7EAA5CF2" w14:textId="77777777" w:rsidR="00642FDD" w:rsidRDefault="004C733A">
      <w:pPr>
        <w:pStyle w:val="afd"/>
        <w:tabs>
          <w:tab w:val="right" w:leader="dot" w:pos="8630"/>
        </w:tabs>
        <w:rPr>
          <w:rFonts w:eastAsiaTheme="minorEastAsia"/>
          <w:smallCaps w:val="0"/>
          <w:noProof/>
          <w:kern w:val="2"/>
          <w:sz w:val="24"/>
          <w:szCs w:val="24"/>
        </w:rPr>
      </w:pPr>
      <w:hyperlink w:anchor="_Toc478204124"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 xml:space="preserve">2 </w:t>
        </w:r>
        <w:r w:rsidR="00642FDD" w:rsidRPr="005C73BD">
          <w:rPr>
            <w:rStyle w:val="af3"/>
            <w:rFonts w:asciiTheme="minorEastAsia" w:hAnsiTheme="minorEastAsia" w:hint="eastAsia"/>
            <w:noProof/>
          </w:rPr>
          <w:t>特征定位与代码搜索</w:t>
        </w:r>
        <w:r w:rsidR="00642FDD">
          <w:rPr>
            <w:noProof/>
            <w:webHidden/>
          </w:rPr>
          <w:tab/>
        </w:r>
        <w:r w:rsidR="00642FDD">
          <w:rPr>
            <w:noProof/>
            <w:webHidden/>
          </w:rPr>
          <w:fldChar w:fldCharType="begin"/>
        </w:r>
        <w:r w:rsidR="00642FDD">
          <w:rPr>
            <w:noProof/>
            <w:webHidden/>
          </w:rPr>
          <w:instrText xml:space="preserve"> PAGEREF _Toc478204124 \h </w:instrText>
        </w:r>
        <w:r w:rsidR="00642FDD">
          <w:rPr>
            <w:noProof/>
            <w:webHidden/>
          </w:rPr>
        </w:r>
        <w:r w:rsidR="00642FDD">
          <w:rPr>
            <w:noProof/>
            <w:webHidden/>
          </w:rPr>
          <w:fldChar w:fldCharType="separate"/>
        </w:r>
        <w:r w:rsidR="00642FDD">
          <w:rPr>
            <w:noProof/>
            <w:webHidden/>
          </w:rPr>
          <w:t>6</w:t>
        </w:r>
        <w:r w:rsidR="00642FDD">
          <w:rPr>
            <w:noProof/>
            <w:webHidden/>
          </w:rPr>
          <w:fldChar w:fldCharType="end"/>
        </w:r>
      </w:hyperlink>
    </w:p>
    <w:p w14:paraId="68BCAC98" w14:textId="77777777" w:rsidR="00642FDD" w:rsidRDefault="004C733A">
      <w:pPr>
        <w:pStyle w:val="afd"/>
        <w:tabs>
          <w:tab w:val="right" w:leader="dot" w:pos="8630"/>
        </w:tabs>
        <w:rPr>
          <w:rFonts w:eastAsiaTheme="minorEastAsia"/>
          <w:smallCaps w:val="0"/>
          <w:noProof/>
          <w:kern w:val="2"/>
          <w:sz w:val="24"/>
          <w:szCs w:val="24"/>
        </w:rPr>
      </w:pPr>
      <w:hyperlink w:anchor="_Toc478204125"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 xml:space="preserve">3 </w:t>
        </w:r>
        <w:r w:rsidR="00642FDD" w:rsidRPr="005C73BD">
          <w:rPr>
            <w:rStyle w:val="af3"/>
            <w:rFonts w:asciiTheme="minorEastAsia" w:hAnsiTheme="minorEastAsia" w:hint="eastAsia"/>
            <w:noProof/>
          </w:rPr>
          <w:t>基于动态分析的特征定位流程</w:t>
        </w:r>
        <w:r w:rsidR="00642FDD">
          <w:rPr>
            <w:noProof/>
            <w:webHidden/>
          </w:rPr>
          <w:tab/>
        </w:r>
        <w:r w:rsidR="00642FDD">
          <w:rPr>
            <w:noProof/>
            <w:webHidden/>
          </w:rPr>
          <w:fldChar w:fldCharType="begin"/>
        </w:r>
        <w:r w:rsidR="00642FDD">
          <w:rPr>
            <w:noProof/>
            <w:webHidden/>
          </w:rPr>
          <w:instrText xml:space="preserve"> PAGEREF _Toc478204125 \h </w:instrText>
        </w:r>
        <w:r w:rsidR="00642FDD">
          <w:rPr>
            <w:noProof/>
            <w:webHidden/>
          </w:rPr>
        </w:r>
        <w:r w:rsidR="00642FDD">
          <w:rPr>
            <w:noProof/>
            <w:webHidden/>
          </w:rPr>
          <w:fldChar w:fldCharType="separate"/>
        </w:r>
        <w:r w:rsidR="00642FDD">
          <w:rPr>
            <w:noProof/>
            <w:webHidden/>
          </w:rPr>
          <w:t>7</w:t>
        </w:r>
        <w:r w:rsidR="00642FDD">
          <w:rPr>
            <w:noProof/>
            <w:webHidden/>
          </w:rPr>
          <w:fldChar w:fldCharType="end"/>
        </w:r>
      </w:hyperlink>
    </w:p>
    <w:p w14:paraId="293626A6" w14:textId="77777777" w:rsidR="00642FDD" w:rsidRDefault="004C733A">
      <w:pPr>
        <w:pStyle w:val="afd"/>
        <w:tabs>
          <w:tab w:val="right" w:leader="dot" w:pos="8630"/>
        </w:tabs>
        <w:rPr>
          <w:rFonts w:eastAsiaTheme="minorEastAsia"/>
          <w:smallCaps w:val="0"/>
          <w:noProof/>
          <w:kern w:val="2"/>
          <w:sz w:val="24"/>
          <w:szCs w:val="24"/>
        </w:rPr>
      </w:pPr>
      <w:hyperlink w:anchor="_Toc478204126"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4 Wilde</w:t>
        </w:r>
        <w:r w:rsidR="00642FDD" w:rsidRPr="005C73BD">
          <w:rPr>
            <w:rStyle w:val="af3"/>
            <w:rFonts w:asciiTheme="minorEastAsia" w:hAnsiTheme="minorEastAsia" w:hint="eastAsia"/>
            <w:noProof/>
          </w:rPr>
          <w:t>的特征定位过程</w:t>
        </w:r>
        <w:r w:rsidR="00642FDD">
          <w:rPr>
            <w:noProof/>
            <w:webHidden/>
          </w:rPr>
          <w:tab/>
        </w:r>
        <w:r w:rsidR="00642FDD">
          <w:rPr>
            <w:noProof/>
            <w:webHidden/>
          </w:rPr>
          <w:fldChar w:fldCharType="begin"/>
        </w:r>
        <w:r w:rsidR="00642FDD">
          <w:rPr>
            <w:noProof/>
            <w:webHidden/>
          </w:rPr>
          <w:instrText xml:space="preserve"> PAGEREF _Toc478204126 \h </w:instrText>
        </w:r>
        <w:r w:rsidR="00642FDD">
          <w:rPr>
            <w:noProof/>
            <w:webHidden/>
          </w:rPr>
        </w:r>
        <w:r w:rsidR="00642FDD">
          <w:rPr>
            <w:noProof/>
            <w:webHidden/>
          </w:rPr>
          <w:fldChar w:fldCharType="separate"/>
        </w:r>
        <w:r w:rsidR="00642FDD">
          <w:rPr>
            <w:noProof/>
            <w:webHidden/>
          </w:rPr>
          <w:t>8</w:t>
        </w:r>
        <w:r w:rsidR="00642FDD">
          <w:rPr>
            <w:noProof/>
            <w:webHidden/>
          </w:rPr>
          <w:fldChar w:fldCharType="end"/>
        </w:r>
      </w:hyperlink>
    </w:p>
    <w:p w14:paraId="1D758992" w14:textId="77777777" w:rsidR="00642FDD" w:rsidRDefault="004C733A">
      <w:pPr>
        <w:pStyle w:val="afd"/>
        <w:tabs>
          <w:tab w:val="right" w:leader="dot" w:pos="8630"/>
        </w:tabs>
        <w:rPr>
          <w:rFonts w:eastAsiaTheme="minorEastAsia"/>
          <w:smallCaps w:val="0"/>
          <w:noProof/>
          <w:kern w:val="2"/>
          <w:sz w:val="24"/>
          <w:szCs w:val="24"/>
        </w:rPr>
      </w:pPr>
      <w:hyperlink w:anchor="_Toc478204127"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5 DFT</w:t>
        </w:r>
        <w:r w:rsidR="00642FDD" w:rsidRPr="005C73BD">
          <w:rPr>
            <w:rStyle w:val="af3"/>
            <w:rFonts w:asciiTheme="minorEastAsia" w:hAnsiTheme="minorEastAsia" w:hint="eastAsia"/>
            <w:noProof/>
          </w:rPr>
          <w:t>的特征定位过程</w:t>
        </w:r>
        <w:r w:rsidR="00642FDD">
          <w:rPr>
            <w:noProof/>
            <w:webHidden/>
          </w:rPr>
          <w:tab/>
        </w:r>
        <w:r w:rsidR="00642FDD">
          <w:rPr>
            <w:noProof/>
            <w:webHidden/>
          </w:rPr>
          <w:fldChar w:fldCharType="begin"/>
        </w:r>
        <w:r w:rsidR="00642FDD">
          <w:rPr>
            <w:noProof/>
            <w:webHidden/>
          </w:rPr>
          <w:instrText xml:space="preserve"> PAGEREF _Toc478204127 \h </w:instrText>
        </w:r>
        <w:r w:rsidR="00642FDD">
          <w:rPr>
            <w:noProof/>
            <w:webHidden/>
          </w:rPr>
        </w:r>
        <w:r w:rsidR="00642FDD">
          <w:rPr>
            <w:noProof/>
            <w:webHidden/>
          </w:rPr>
          <w:fldChar w:fldCharType="separate"/>
        </w:r>
        <w:r w:rsidR="00642FDD">
          <w:rPr>
            <w:noProof/>
            <w:webHidden/>
          </w:rPr>
          <w:t>9</w:t>
        </w:r>
        <w:r w:rsidR="00642FDD">
          <w:rPr>
            <w:noProof/>
            <w:webHidden/>
          </w:rPr>
          <w:fldChar w:fldCharType="end"/>
        </w:r>
      </w:hyperlink>
    </w:p>
    <w:p w14:paraId="412B62A8" w14:textId="77777777" w:rsidR="00642FDD" w:rsidRDefault="004C733A">
      <w:pPr>
        <w:pStyle w:val="afd"/>
        <w:tabs>
          <w:tab w:val="right" w:leader="dot" w:pos="8630"/>
        </w:tabs>
        <w:rPr>
          <w:rFonts w:eastAsiaTheme="minorEastAsia"/>
          <w:smallCaps w:val="0"/>
          <w:noProof/>
          <w:kern w:val="2"/>
          <w:sz w:val="24"/>
          <w:szCs w:val="24"/>
        </w:rPr>
      </w:pPr>
      <w:hyperlink w:anchor="_Toc478204128"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6</w:t>
        </w:r>
        <w:r w:rsidR="00642FDD" w:rsidRPr="005C73BD">
          <w:rPr>
            <w:rStyle w:val="af3"/>
            <w:rFonts w:asciiTheme="minorEastAsia" w:hAnsiTheme="minorEastAsia" w:hint="eastAsia"/>
            <w:noProof/>
          </w:rPr>
          <w:t>基于文本分析的特征定位流程</w:t>
        </w:r>
        <w:r w:rsidR="00642FDD">
          <w:rPr>
            <w:noProof/>
            <w:webHidden/>
          </w:rPr>
          <w:tab/>
        </w:r>
        <w:r w:rsidR="00642FDD">
          <w:rPr>
            <w:noProof/>
            <w:webHidden/>
          </w:rPr>
          <w:fldChar w:fldCharType="begin"/>
        </w:r>
        <w:r w:rsidR="00642FDD">
          <w:rPr>
            <w:noProof/>
            <w:webHidden/>
          </w:rPr>
          <w:instrText xml:space="preserve"> PAGEREF _Toc478204128 \h </w:instrText>
        </w:r>
        <w:r w:rsidR="00642FDD">
          <w:rPr>
            <w:noProof/>
            <w:webHidden/>
          </w:rPr>
        </w:r>
        <w:r w:rsidR="00642FDD">
          <w:rPr>
            <w:noProof/>
            <w:webHidden/>
          </w:rPr>
          <w:fldChar w:fldCharType="separate"/>
        </w:r>
        <w:r w:rsidR="00642FDD">
          <w:rPr>
            <w:noProof/>
            <w:webHidden/>
          </w:rPr>
          <w:t>9</w:t>
        </w:r>
        <w:r w:rsidR="00642FDD">
          <w:rPr>
            <w:noProof/>
            <w:webHidden/>
          </w:rPr>
          <w:fldChar w:fldCharType="end"/>
        </w:r>
      </w:hyperlink>
    </w:p>
    <w:p w14:paraId="38749ED9" w14:textId="77777777" w:rsidR="00642FDD" w:rsidRDefault="004C733A">
      <w:pPr>
        <w:pStyle w:val="afd"/>
        <w:tabs>
          <w:tab w:val="right" w:leader="dot" w:pos="8630"/>
        </w:tabs>
        <w:rPr>
          <w:rFonts w:eastAsiaTheme="minorEastAsia"/>
          <w:smallCaps w:val="0"/>
          <w:noProof/>
          <w:kern w:val="2"/>
          <w:sz w:val="24"/>
          <w:szCs w:val="24"/>
        </w:rPr>
      </w:pPr>
      <w:hyperlink w:anchor="_Toc478204129"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 xml:space="preserve">7 </w:t>
        </w:r>
        <w:r w:rsidR="00642FDD" w:rsidRPr="005C73BD">
          <w:rPr>
            <w:rStyle w:val="af3"/>
            <w:rFonts w:asciiTheme="minorEastAsia" w:hAnsiTheme="minorEastAsia" w:hint="eastAsia"/>
            <w:noProof/>
          </w:rPr>
          <w:t>基于</w:t>
        </w:r>
        <w:r w:rsidR="00642FDD" w:rsidRPr="005C73BD">
          <w:rPr>
            <w:rStyle w:val="af3"/>
            <w:rFonts w:asciiTheme="minorEastAsia" w:hAnsiTheme="minorEastAsia"/>
            <w:noProof/>
          </w:rPr>
          <w:t>LSI</w:t>
        </w:r>
        <w:r w:rsidR="00642FDD" w:rsidRPr="005C73BD">
          <w:rPr>
            <w:rStyle w:val="af3"/>
            <w:rFonts w:asciiTheme="minorEastAsia" w:hAnsiTheme="minorEastAsia" w:hint="eastAsia"/>
            <w:noProof/>
          </w:rPr>
          <w:t>的特征定位流程</w:t>
        </w:r>
        <w:r w:rsidR="00642FDD">
          <w:rPr>
            <w:noProof/>
            <w:webHidden/>
          </w:rPr>
          <w:tab/>
        </w:r>
        <w:r w:rsidR="00642FDD">
          <w:rPr>
            <w:noProof/>
            <w:webHidden/>
          </w:rPr>
          <w:fldChar w:fldCharType="begin"/>
        </w:r>
        <w:r w:rsidR="00642FDD">
          <w:rPr>
            <w:noProof/>
            <w:webHidden/>
          </w:rPr>
          <w:instrText xml:space="preserve"> PAGEREF _Toc478204129 \h </w:instrText>
        </w:r>
        <w:r w:rsidR="00642FDD">
          <w:rPr>
            <w:noProof/>
            <w:webHidden/>
          </w:rPr>
        </w:r>
        <w:r w:rsidR="00642FDD">
          <w:rPr>
            <w:noProof/>
            <w:webHidden/>
          </w:rPr>
          <w:fldChar w:fldCharType="separate"/>
        </w:r>
        <w:r w:rsidR="00642FDD">
          <w:rPr>
            <w:noProof/>
            <w:webHidden/>
          </w:rPr>
          <w:t>10</w:t>
        </w:r>
        <w:r w:rsidR="00642FDD">
          <w:rPr>
            <w:noProof/>
            <w:webHidden/>
          </w:rPr>
          <w:fldChar w:fldCharType="end"/>
        </w:r>
      </w:hyperlink>
    </w:p>
    <w:p w14:paraId="6CFEC02C" w14:textId="77777777" w:rsidR="00642FDD" w:rsidRDefault="004C733A">
      <w:pPr>
        <w:pStyle w:val="afd"/>
        <w:tabs>
          <w:tab w:val="right" w:leader="dot" w:pos="8630"/>
        </w:tabs>
        <w:rPr>
          <w:rFonts w:eastAsiaTheme="minorEastAsia"/>
          <w:smallCaps w:val="0"/>
          <w:noProof/>
          <w:kern w:val="2"/>
          <w:sz w:val="24"/>
          <w:szCs w:val="24"/>
        </w:rPr>
      </w:pPr>
      <w:hyperlink w:anchor="_Toc478204130"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8 SPR</w:t>
        </w:r>
        <w:r w:rsidR="00642FDD" w:rsidRPr="005C73BD">
          <w:rPr>
            <w:rStyle w:val="af3"/>
            <w:rFonts w:asciiTheme="minorEastAsia" w:hAnsiTheme="minorEastAsia" w:hint="eastAsia"/>
            <w:noProof/>
          </w:rPr>
          <w:t>特征定位流程</w:t>
        </w:r>
        <w:r w:rsidR="00642FDD">
          <w:rPr>
            <w:noProof/>
            <w:webHidden/>
          </w:rPr>
          <w:tab/>
        </w:r>
        <w:r w:rsidR="00642FDD">
          <w:rPr>
            <w:noProof/>
            <w:webHidden/>
          </w:rPr>
          <w:fldChar w:fldCharType="begin"/>
        </w:r>
        <w:r w:rsidR="00642FDD">
          <w:rPr>
            <w:noProof/>
            <w:webHidden/>
          </w:rPr>
          <w:instrText xml:space="preserve"> PAGEREF _Toc478204130 \h </w:instrText>
        </w:r>
        <w:r w:rsidR="00642FDD">
          <w:rPr>
            <w:noProof/>
            <w:webHidden/>
          </w:rPr>
        </w:r>
        <w:r w:rsidR="00642FDD">
          <w:rPr>
            <w:noProof/>
            <w:webHidden/>
          </w:rPr>
          <w:fldChar w:fldCharType="separate"/>
        </w:r>
        <w:r w:rsidR="00642FDD">
          <w:rPr>
            <w:noProof/>
            <w:webHidden/>
          </w:rPr>
          <w:t>13</w:t>
        </w:r>
        <w:r w:rsidR="00642FDD">
          <w:rPr>
            <w:noProof/>
            <w:webHidden/>
          </w:rPr>
          <w:fldChar w:fldCharType="end"/>
        </w:r>
      </w:hyperlink>
    </w:p>
    <w:p w14:paraId="041F53EB" w14:textId="77777777" w:rsidR="00642FDD" w:rsidRDefault="004C733A">
      <w:pPr>
        <w:pStyle w:val="afd"/>
        <w:tabs>
          <w:tab w:val="right" w:leader="dot" w:pos="8630"/>
        </w:tabs>
        <w:rPr>
          <w:rFonts w:eastAsiaTheme="minorEastAsia"/>
          <w:smallCaps w:val="0"/>
          <w:noProof/>
          <w:kern w:val="2"/>
          <w:sz w:val="24"/>
          <w:szCs w:val="24"/>
        </w:rPr>
      </w:pPr>
      <w:hyperlink w:anchor="_Toc478204131"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9 SNIAFL</w:t>
        </w:r>
        <w:r w:rsidR="00642FDD" w:rsidRPr="005C73BD">
          <w:rPr>
            <w:rStyle w:val="af3"/>
            <w:rFonts w:asciiTheme="minorEastAsia" w:hAnsiTheme="minorEastAsia" w:hint="eastAsia"/>
            <w:noProof/>
          </w:rPr>
          <w:t>特征定位流程</w:t>
        </w:r>
        <w:r w:rsidR="00642FDD">
          <w:rPr>
            <w:noProof/>
            <w:webHidden/>
          </w:rPr>
          <w:tab/>
        </w:r>
        <w:r w:rsidR="00642FDD">
          <w:rPr>
            <w:noProof/>
            <w:webHidden/>
          </w:rPr>
          <w:fldChar w:fldCharType="begin"/>
        </w:r>
        <w:r w:rsidR="00642FDD">
          <w:rPr>
            <w:noProof/>
            <w:webHidden/>
          </w:rPr>
          <w:instrText xml:space="preserve"> PAGEREF _Toc478204131 \h </w:instrText>
        </w:r>
        <w:r w:rsidR="00642FDD">
          <w:rPr>
            <w:noProof/>
            <w:webHidden/>
          </w:rPr>
        </w:r>
        <w:r w:rsidR="00642FDD">
          <w:rPr>
            <w:noProof/>
            <w:webHidden/>
          </w:rPr>
          <w:fldChar w:fldCharType="separate"/>
        </w:r>
        <w:r w:rsidR="00642FDD">
          <w:rPr>
            <w:noProof/>
            <w:webHidden/>
          </w:rPr>
          <w:t>14</w:t>
        </w:r>
        <w:r w:rsidR="00642FDD">
          <w:rPr>
            <w:noProof/>
            <w:webHidden/>
          </w:rPr>
          <w:fldChar w:fldCharType="end"/>
        </w:r>
      </w:hyperlink>
    </w:p>
    <w:p w14:paraId="40E322A2" w14:textId="77777777" w:rsidR="00642FDD" w:rsidRDefault="004C733A">
      <w:pPr>
        <w:pStyle w:val="afd"/>
        <w:tabs>
          <w:tab w:val="right" w:leader="dot" w:pos="8630"/>
        </w:tabs>
        <w:rPr>
          <w:rFonts w:eastAsiaTheme="minorEastAsia"/>
          <w:smallCaps w:val="0"/>
          <w:noProof/>
          <w:kern w:val="2"/>
          <w:sz w:val="24"/>
          <w:szCs w:val="24"/>
        </w:rPr>
      </w:pPr>
      <w:hyperlink w:anchor="_Toc478204132"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1</w:t>
        </w:r>
        <w:r w:rsidR="00642FDD" w:rsidRPr="005C73BD">
          <w:rPr>
            <w:rStyle w:val="af3"/>
            <w:rFonts w:asciiTheme="minorEastAsia" w:hAnsiTheme="minorEastAsia"/>
            <w:noProof/>
          </w:rPr>
          <w:noBreakHyphen/>
          <w:t>10 PROMESIR</w:t>
        </w:r>
        <w:r w:rsidR="00642FDD" w:rsidRPr="005C73BD">
          <w:rPr>
            <w:rStyle w:val="af3"/>
            <w:rFonts w:asciiTheme="minorEastAsia" w:hAnsiTheme="minorEastAsia" w:hint="eastAsia"/>
            <w:noProof/>
          </w:rPr>
          <w:t>特征定位流程</w:t>
        </w:r>
        <w:r w:rsidR="00642FDD">
          <w:rPr>
            <w:noProof/>
            <w:webHidden/>
          </w:rPr>
          <w:tab/>
        </w:r>
        <w:r w:rsidR="00642FDD">
          <w:rPr>
            <w:noProof/>
            <w:webHidden/>
          </w:rPr>
          <w:fldChar w:fldCharType="begin"/>
        </w:r>
        <w:r w:rsidR="00642FDD">
          <w:rPr>
            <w:noProof/>
            <w:webHidden/>
          </w:rPr>
          <w:instrText xml:space="preserve"> PAGEREF _Toc478204132 \h </w:instrText>
        </w:r>
        <w:r w:rsidR="00642FDD">
          <w:rPr>
            <w:noProof/>
            <w:webHidden/>
          </w:rPr>
        </w:r>
        <w:r w:rsidR="00642FDD">
          <w:rPr>
            <w:noProof/>
            <w:webHidden/>
          </w:rPr>
          <w:fldChar w:fldCharType="separate"/>
        </w:r>
        <w:r w:rsidR="00642FDD">
          <w:rPr>
            <w:noProof/>
            <w:webHidden/>
          </w:rPr>
          <w:t>15</w:t>
        </w:r>
        <w:r w:rsidR="00642FDD">
          <w:rPr>
            <w:noProof/>
            <w:webHidden/>
          </w:rPr>
          <w:fldChar w:fldCharType="end"/>
        </w:r>
      </w:hyperlink>
    </w:p>
    <w:p w14:paraId="64B46688" w14:textId="77777777" w:rsidR="00642FDD" w:rsidRDefault="004C733A">
      <w:pPr>
        <w:pStyle w:val="afd"/>
        <w:tabs>
          <w:tab w:val="right" w:leader="dot" w:pos="8630"/>
        </w:tabs>
        <w:rPr>
          <w:rFonts w:eastAsiaTheme="minorEastAsia"/>
          <w:smallCaps w:val="0"/>
          <w:noProof/>
          <w:kern w:val="2"/>
          <w:sz w:val="24"/>
          <w:szCs w:val="24"/>
        </w:rPr>
      </w:pPr>
      <w:hyperlink w:anchor="_Toc478204133"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1 </w:t>
        </w:r>
        <w:r w:rsidR="00642FDD" w:rsidRPr="005C73BD">
          <w:rPr>
            <w:rStyle w:val="af3"/>
            <w:rFonts w:asciiTheme="minorEastAsia" w:hAnsiTheme="minorEastAsia" w:hint="eastAsia"/>
            <w:noProof/>
          </w:rPr>
          <w:t>问答系统结构图</w:t>
        </w:r>
        <w:r w:rsidR="00642FDD">
          <w:rPr>
            <w:noProof/>
            <w:webHidden/>
          </w:rPr>
          <w:tab/>
        </w:r>
        <w:r w:rsidR="00642FDD">
          <w:rPr>
            <w:noProof/>
            <w:webHidden/>
          </w:rPr>
          <w:fldChar w:fldCharType="begin"/>
        </w:r>
        <w:r w:rsidR="00642FDD">
          <w:rPr>
            <w:noProof/>
            <w:webHidden/>
          </w:rPr>
          <w:instrText xml:space="preserve"> PAGEREF _Toc478204133 \h </w:instrText>
        </w:r>
        <w:r w:rsidR="00642FDD">
          <w:rPr>
            <w:noProof/>
            <w:webHidden/>
          </w:rPr>
        </w:r>
        <w:r w:rsidR="00642FDD">
          <w:rPr>
            <w:noProof/>
            <w:webHidden/>
          </w:rPr>
          <w:fldChar w:fldCharType="separate"/>
        </w:r>
        <w:r w:rsidR="00642FDD">
          <w:rPr>
            <w:noProof/>
            <w:webHidden/>
          </w:rPr>
          <w:t>25</w:t>
        </w:r>
        <w:r w:rsidR="00642FDD">
          <w:rPr>
            <w:noProof/>
            <w:webHidden/>
          </w:rPr>
          <w:fldChar w:fldCharType="end"/>
        </w:r>
      </w:hyperlink>
    </w:p>
    <w:p w14:paraId="77CE6CC2" w14:textId="77777777" w:rsidR="00642FDD" w:rsidRDefault="004C733A">
      <w:pPr>
        <w:pStyle w:val="afd"/>
        <w:tabs>
          <w:tab w:val="right" w:leader="dot" w:pos="8630"/>
        </w:tabs>
        <w:rPr>
          <w:rFonts w:eastAsiaTheme="minorEastAsia"/>
          <w:smallCaps w:val="0"/>
          <w:noProof/>
          <w:kern w:val="2"/>
          <w:sz w:val="24"/>
          <w:szCs w:val="24"/>
        </w:rPr>
      </w:pPr>
      <w:hyperlink w:anchor="_Toc478204134"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2 </w:t>
        </w:r>
        <w:r w:rsidR="00642FDD" w:rsidRPr="005C73BD">
          <w:rPr>
            <w:rStyle w:val="af3"/>
            <w:rFonts w:asciiTheme="minorEastAsia" w:hAnsiTheme="minorEastAsia" w:hint="eastAsia"/>
            <w:noProof/>
          </w:rPr>
          <w:t>问题分类及其在</w:t>
        </w:r>
        <w:r w:rsidR="00642FDD" w:rsidRPr="005C73BD">
          <w:rPr>
            <w:rStyle w:val="af3"/>
            <w:rFonts w:asciiTheme="minorEastAsia" w:hAnsiTheme="minorEastAsia"/>
            <w:noProof/>
          </w:rPr>
          <w:t>TREC</w:t>
        </w:r>
        <w:r w:rsidR="00642FDD" w:rsidRPr="005C73BD">
          <w:rPr>
            <w:rStyle w:val="af3"/>
            <w:rFonts w:asciiTheme="minorEastAsia" w:hAnsiTheme="minorEastAsia" w:hint="eastAsia"/>
            <w:noProof/>
          </w:rPr>
          <w:t>数据集上的分布</w:t>
        </w:r>
        <w:r w:rsidR="00642FDD">
          <w:rPr>
            <w:noProof/>
            <w:webHidden/>
          </w:rPr>
          <w:tab/>
        </w:r>
        <w:r w:rsidR="00642FDD">
          <w:rPr>
            <w:noProof/>
            <w:webHidden/>
          </w:rPr>
          <w:fldChar w:fldCharType="begin"/>
        </w:r>
        <w:r w:rsidR="00642FDD">
          <w:rPr>
            <w:noProof/>
            <w:webHidden/>
          </w:rPr>
          <w:instrText xml:space="preserve"> PAGEREF _Toc478204134 \h </w:instrText>
        </w:r>
        <w:r w:rsidR="00642FDD">
          <w:rPr>
            <w:noProof/>
            <w:webHidden/>
          </w:rPr>
        </w:r>
        <w:r w:rsidR="00642FDD">
          <w:rPr>
            <w:noProof/>
            <w:webHidden/>
          </w:rPr>
          <w:fldChar w:fldCharType="separate"/>
        </w:r>
        <w:r w:rsidR="00642FDD">
          <w:rPr>
            <w:noProof/>
            <w:webHidden/>
          </w:rPr>
          <w:t>26</w:t>
        </w:r>
        <w:r w:rsidR="00642FDD">
          <w:rPr>
            <w:noProof/>
            <w:webHidden/>
          </w:rPr>
          <w:fldChar w:fldCharType="end"/>
        </w:r>
      </w:hyperlink>
    </w:p>
    <w:p w14:paraId="452F4A42" w14:textId="77777777" w:rsidR="00642FDD" w:rsidRDefault="004C733A">
      <w:pPr>
        <w:pStyle w:val="afd"/>
        <w:tabs>
          <w:tab w:val="right" w:leader="dot" w:pos="8630"/>
        </w:tabs>
        <w:rPr>
          <w:rFonts w:eastAsiaTheme="minorEastAsia"/>
          <w:smallCaps w:val="0"/>
          <w:noProof/>
          <w:kern w:val="2"/>
          <w:sz w:val="24"/>
          <w:szCs w:val="24"/>
        </w:rPr>
      </w:pPr>
      <w:hyperlink w:anchor="_Toc478204135"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3</w:t>
        </w:r>
        <w:r w:rsidR="00642FDD" w:rsidRPr="005C73BD">
          <w:rPr>
            <w:rStyle w:val="af3"/>
            <w:rFonts w:asciiTheme="minorEastAsia" w:hAnsiTheme="minorEastAsia" w:hint="eastAsia"/>
            <w:noProof/>
          </w:rPr>
          <w:t>基于层次结构分类器的问题分类方法</w:t>
        </w:r>
        <w:r w:rsidR="00642FDD">
          <w:rPr>
            <w:noProof/>
            <w:webHidden/>
          </w:rPr>
          <w:tab/>
        </w:r>
        <w:r w:rsidR="00642FDD">
          <w:rPr>
            <w:noProof/>
            <w:webHidden/>
          </w:rPr>
          <w:fldChar w:fldCharType="begin"/>
        </w:r>
        <w:r w:rsidR="00642FDD">
          <w:rPr>
            <w:noProof/>
            <w:webHidden/>
          </w:rPr>
          <w:instrText xml:space="preserve"> PAGEREF _Toc478204135 \h </w:instrText>
        </w:r>
        <w:r w:rsidR="00642FDD">
          <w:rPr>
            <w:noProof/>
            <w:webHidden/>
          </w:rPr>
        </w:r>
        <w:r w:rsidR="00642FDD">
          <w:rPr>
            <w:noProof/>
            <w:webHidden/>
          </w:rPr>
          <w:fldChar w:fldCharType="separate"/>
        </w:r>
        <w:r w:rsidR="00642FDD">
          <w:rPr>
            <w:noProof/>
            <w:webHidden/>
          </w:rPr>
          <w:t>27</w:t>
        </w:r>
        <w:r w:rsidR="00642FDD">
          <w:rPr>
            <w:noProof/>
            <w:webHidden/>
          </w:rPr>
          <w:fldChar w:fldCharType="end"/>
        </w:r>
      </w:hyperlink>
    </w:p>
    <w:p w14:paraId="4240A283" w14:textId="77777777" w:rsidR="00642FDD" w:rsidRDefault="004C733A">
      <w:pPr>
        <w:pStyle w:val="afd"/>
        <w:tabs>
          <w:tab w:val="right" w:leader="dot" w:pos="8630"/>
        </w:tabs>
        <w:rPr>
          <w:rFonts w:eastAsiaTheme="minorEastAsia"/>
          <w:smallCaps w:val="0"/>
          <w:noProof/>
          <w:kern w:val="2"/>
          <w:sz w:val="24"/>
          <w:szCs w:val="24"/>
        </w:rPr>
      </w:pPr>
      <w:hyperlink w:anchor="_Toc478204136"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4 </w:t>
        </w:r>
        <w:r w:rsidR="00642FDD" w:rsidRPr="005C73BD">
          <w:rPr>
            <w:rStyle w:val="af3"/>
            <w:rFonts w:asciiTheme="minorEastAsia" w:hAnsiTheme="minorEastAsia" w:hint="eastAsia"/>
            <w:noProof/>
          </w:rPr>
          <w:t>问题模版信息抽取示例</w:t>
        </w:r>
        <w:r w:rsidR="00642FDD">
          <w:rPr>
            <w:noProof/>
            <w:webHidden/>
          </w:rPr>
          <w:tab/>
        </w:r>
        <w:r w:rsidR="00642FDD">
          <w:rPr>
            <w:noProof/>
            <w:webHidden/>
          </w:rPr>
          <w:fldChar w:fldCharType="begin"/>
        </w:r>
        <w:r w:rsidR="00642FDD">
          <w:rPr>
            <w:noProof/>
            <w:webHidden/>
          </w:rPr>
          <w:instrText xml:space="preserve"> PAGEREF _Toc478204136 \h </w:instrText>
        </w:r>
        <w:r w:rsidR="00642FDD">
          <w:rPr>
            <w:noProof/>
            <w:webHidden/>
          </w:rPr>
        </w:r>
        <w:r w:rsidR="00642FDD">
          <w:rPr>
            <w:noProof/>
            <w:webHidden/>
          </w:rPr>
          <w:fldChar w:fldCharType="separate"/>
        </w:r>
        <w:r w:rsidR="00642FDD">
          <w:rPr>
            <w:noProof/>
            <w:webHidden/>
          </w:rPr>
          <w:t>28</w:t>
        </w:r>
        <w:r w:rsidR="00642FDD">
          <w:rPr>
            <w:noProof/>
            <w:webHidden/>
          </w:rPr>
          <w:fldChar w:fldCharType="end"/>
        </w:r>
      </w:hyperlink>
    </w:p>
    <w:p w14:paraId="44A761F1" w14:textId="77777777" w:rsidR="00642FDD" w:rsidRDefault="004C733A">
      <w:pPr>
        <w:pStyle w:val="afd"/>
        <w:tabs>
          <w:tab w:val="right" w:leader="dot" w:pos="8630"/>
        </w:tabs>
        <w:rPr>
          <w:rFonts w:eastAsiaTheme="minorEastAsia"/>
          <w:smallCaps w:val="0"/>
          <w:noProof/>
          <w:kern w:val="2"/>
          <w:sz w:val="24"/>
          <w:szCs w:val="24"/>
        </w:rPr>
      </w:pPr>
      <w:hyperlink w:anchor="_Toc478204137"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5 </w:t>
        </w:r>
        <w:r w:rsidR="00642FDD" w:rsidRPr="005C73BD">
          <w:rPr>
            <w:rStyle w:val="af3"/>
            <w:rFonts w:asciiTheme="minorEastAsia" w:hAnsiTheme="minorEastAsia" w:hint="eastAsia"/>
            <w:noProof/>
          </w:rPr>
          <w:t>语义模版的形式化定义</w:t>
        </w:r>
        <w:r w:rsidR="00642FDD">
          <w:rPr>
            <w:noProof/>
            <w:webHidden/>
          </w:rPr>
          <w:tab/>
        </w:r>
        <w:r w:rsidR="00642FDD">
          <w:rPr>
            <w:noProof/>
            <w:webHidden/>
          </w:rPr>
          <w:fldChar w:fldCharType="begin"/>
        </w:r>
        <w:r w:rsidR="00642FDD">
          <w:rPr>
            <w:noProof/>
            <w:webHidden/>
          </w:rPr>
          <w:instrText xml:space="preserve"> PAGEREF _Toc478204137 \h </w:instrText>
        </w:r>
        <w:r w:rsidR="00642FDD">
          <w:rPr>
            <w:noProof/>
            <w:webHidden/>
          </w:rPr>
        </w:r>
        <w:r w:rsidR="00642FDD">
          <w:rPr>
            <w:noProof/>
            <w:webHidden/>
          </w:rPr>
          <w:fldChar w:fldCharType="separate"/>
        </w:r>
        <w:r w:rsidR="00642FDD">
          <w:rPr>
            <w:noProof/>
            <w:webHidden/>
          </w:rPr>
          <w:t>29</w:t>
        </w:r>
        <w:r w:rsidR="00642FDD">
          <w:rPr>
            <w:noProof/>
            <w:webHidden/>
          </w:rPr>
          <w:fldChar w:fldCharType="end"/>
        </w:r>
      </w:hyperlink>
    </w:p>
    <w:p w14:paraId="64653909" w14:textId="77777777" w:rsidR="00642FDD" w:rsidRDefault="004C733A">
      <w:pPr>
        <w:pStyle w:val="afd"/>
        <w:tabs>
          <w:tab w:val="right" w:leader="dot" w:pos="8630"/>
        </w:tabs>
        <w:rPr>
          <w:rFonts w:eastAsiaTheme="minorEastAsia"/>
          <w:smallCaps w:val="0"/>
          <w:noProof/>
          <w:kern w:val="2"/>
          <w:sz w:val="24"/>
          <w:szCs w:val="24"/>
        </w:rPr>
      </w:pPr>
      <w:hyperlink w:anchor="_Toc478204138"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6 </w:t>
        </w:r>
        <w:r w:rsidR="00642FDD" w:rsidRPr="005C73BD">
          <w:rPr>
            <w:rStyle w:val="af3"/>
            <w:rFonts w:asciiTheme="minorEastAsia" w:hAnsiTheme="minorEastAsia" w:hint="eastAsia"/>
            <w:noProof/>
          </w:rPr>
          <w:t>语义模版的使用示例</w:t>
        </w:r>
        <w:r w:rsidR="00642FDD">
          <w:rPr>
            <w:noProof/>
            <w:webHidden/>
          </w:rPr>
          <w:tab/>
        </w:r>
        <w:r w:rsidR="00642FDD">
          <w:rPr>
            <w:noProof/>
            <w:webHidden/>
          </w:rPr>
          <w:fldChar w:fldCharType="begin"/>
        </w:r>
        <w:r w:rsidR="00642FDD">
          <w:rPr>
            <w:noProof/>
            <w:webHidden/>
          </w:rPr>
          <w:instrText xml:space="preserve"> PAGEREF _Toc478204138 \h </w:instrText>
        </w:r>
        <w:r w:rsidR="00642FDD">
          <w:rPr>
            <w:noProof/>
            <w:webHidden/>
          </w:rPr>
        </w:r>
        <w:r w:rsidR="00642FDD">
          <w:rPr>
            <w:noProof/>
            <w:webHidden/>
          </w:rPr>
          <w:fldChar w:fldCharType="separate"/>
        </w:r>
        <w:r w:rsidR="00642FDD">
          <w:rPr>
            <w:noProof/>
            <w:webHidden/>
          </w:rPr>
          <w:t>30</w:t>
        </w:r>
        <w:r w:rsidR="00642FDD">
          <w:rPr>
            <w:noProof/>
            <w:webHidden/>
          </w:rPr>
          <w:fldChar w:fldCharType="end"/>
        </w:r>
      </w:hyperlink>
    </w:p>
    <w:p w14:paraId="1A49E9FC" w14:textId="77777777" w:rsidR="00642FDD" w:rsidRDefault="004C733A">
      <w:pPr>
        <w:pStyle w:val="afd"/>
        <w:tabs>
          <w:tab w:val="right" w:leader="dot" w:pos="8630"/>
        </w:tabs>
        <w:rPr>
          <w:rFonts w:eastAsiaTheme="minorEastAsia"/>
          <w:smallCaps w:val="0"/>
          <w:noProof/>
          <w:kern w:val="2"/>
          <w:sz w:val="24"/>
          <w:szCs w:val="24"/>
        </w:rPr>
      </w:pPr>
      <w:hyperlink w:anchor="_Toc478204139"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7 IBM Watson</w:t>
        </w:r>
        <w:r w:rsidR="00642FDD" w:rsidRPr="005C73BD">
          <w:rPr>
            <w:rStyle w:val="af3"/>
            <w:rFonts w:asciiTheme="minorEastAsia" w:hAnsiTheme="minorEastAsia" w:hint="eastAsia"/>
            <w:noProof/>
          </w:rPr>
          <w:t>的整体架构</w:t>
        </w:r>
        <w:r w:rsidR="00642FDD">
          <w:rPr>
            <w:noProof/>
            <w:webHidden/>
          </w:rPr>
          <w:tab/>
        </w:r>
        <w:r w:rsidR="00642FDD">
          <w:rPr>
            <w:noProof/>
            <w:webHidden/>
          </w:rPr>
          <w:fldChar w:fldCharType="begin"/>
        </w:r>
        <w:r w:rsidR="00642FDD">
          <w:rPr>
            <w:noProof/>
            <w:webHidden/>
          </w:rPr>
          <w:instrText xml:space="preserve"> PAGEREF _Toc478204139 \h </w:instrText>
        </w:r>
        <w:r w:rsidR="00642FDD">
          <w:rPr>
            <w:noProof/>
            <w:webHidden/>
          </w:rPr>
        </w:r>
        <w:r w:rsidR="00642FDD">
          <w:rPr>
            <w:noProof/>
            <w:webHidden/>
          </w:rPr>
          <w:fldChar w:fldCharType="separate"/>
        </w:r>
        <w:r w:rsidR="00642FDD">
          <w:rPr>
            <w:noProof/>
            <w:webHidden/>
          </w:rPr>
          <w:t>37</w:t>
        </w:r>
        <w:r w:rsidR="00642FDD">
          <w:rPr>
            <w:noProof/>
            <w:webHidden/>
          </w:rPr>
          <w:fldChar w:fldCharType="end"/>
        </w:r>
      </w:hyperlink>
    </w:p>
    <w:p w14:paraId="20A2289D" w14:textId="77777777" w:rsidR="00642FDD" w:rsidRDefault="004C733A">
      <w:pPr>
        <w:pStyle w:val="afd"/>
        <w:tabs>
          <w:tab w:val="right" w:leader="dot" w:pos="8630"/>
        </w:tabs>
        <w:rPr>
          <w:rFonts w:eastAsiaTheme="minorEastAsia"/>
          <w:smallCaps w:val="0"/>
          <w:noProof/>
          <w:kern w:val="2"/>
          <w:sz w:val="24"/>
          <w:szCs w:val="24"/>
        </w:rPr>
      </w:pPr>
      <w:hyperlink w:anchor="_Toc478204140"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8 </w:t>
        </w:r>
        <w:r w:rsidR="00642FDD" w:rsidRPr="005C73BD">
          <w:rPr>
            <w:rStyle w:val="af3"/>
            <w:rFonts w:asciiTheme="minorEastAsia" w:hAnsiTheme="minorEastAsia" w:hint="eastAsia"/>
            <w:noProof/>
          </w:rPr>
          <w:t>定义类型的语料的一个示例</w:t>
        </w:r>
        <w:r w:rsidR="00642FDD">
          <w:rPr>
            <w:noProof/>
            <w:webHidden/>
          </w:rPr>
          <w:tab/>
        </w:r>
        <w:r w:rsidR="00642FDD">
          <w:rPr>
            <w:noProof/>
            <w:webHidden/>
          </w:rPr>
          <w:fldChar w:fldCharType="begin"/>
        </w:r>
        <w:r w:rsidR="00642FDD">
          <w:rPr>
            <w:noProof/>
            <w:webHidden/>
          </w:rPr>
          <w:instrText xml:space="preserve"> PAGEREF _Toc478204140 \h </w:instrText>
        </w:r>
        <w:r w:rsidR="00642FDD">
          <w:rPr>
            <w:noProof/>
            <w:webHidden/>
          </w:rPr>
        </w:r>
        <w:r w:rsidR="00642FDD">
          <w:rPr>
            <w:noProof/>
            <w:webHidden/>
          </w:rPr>
          <w:fldChar w:fldCharType="separate"/>
        </w:r>
        <w:r w:rsidR="00642FDD">
          <w:rPr>
            <w:noProof/>
            <w:webHidden/>
          </w:rPr>
          <w:t>38</w:t>
        </w:r>
        <w:r w:rsidR="00642FDD">
          <w:rPr>
            <w:noProof/>
            <w:webHidden/>
          </w:rPr>
          <w:fldChar w:fldCharType="end"/>
        </w:r>
      </w:hyperlink>
    </w:p>
    <w:p w14:paraId="07FCCE21" w14:textId="77777777" w:rsidR="00642FDD" w:rsidRDefault="004C733A">
      <w:pPr>
        <w:pStyle w:val="afd"/>
        <w:tabs>
          <w:tab w:val="right" w:leader="dot" w:pos="8630"/>
        </w:tabs>
        <w:rPr>
          <w:rFonts w:eastAsiaTheme="minorEastAsia"/>
          <w:smallCaps w:val="0"/>
          <w:noProof/>
          <w:kern w:val="2"/>
          <w:sz w:val="24"/>
          <w:szCs w:val="24"/>
        </w:rPr>
      </w:pPr>
      <w:hyperlink w:anchor="_Toc478204141"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9 </w:t>
        </w:r>
        <w:r w:rsidR="00642FDD" w:rsidRPr="005C73BD">
          <w:rPr>
            <w:rStyle w:val="af3"/>
            <w:rFonts w:asciiTheme="minorEastAsia" w:hAnsiTheme="minorEastAsia" w:hint="eastAsia"/>
            <w:noProof/>
          </w:rPr>
          <w:t>对定义类型的语料的重构示例</w:t>
        </w:r>
        <w:r w:rsidR="00642FDD">
          <w:rPr>
            <w:noProof/>
            <w:webHidden/>
          </w:rPr>
          <w:tab/>
        </w:r>
        <w:r w:rsidR="00642FDD">
          <w:rPr>
            <w:noProof/>
            <w:webHidden/>
          </w:rPr>
          <w:fldChar w:fldCharType="begin"/>
        </w:r>
        <w:r w:rsidR="00642FDD">
          <w:rPr>
            <w:noProof/>
            <w:webHidden/>
          </w:rPr>
          <w:instrText xml:space="preserve"> PAGEREF _Toc478204141 \h </w:instrText>
        </w:r>
        <w:r w:rsidR="00642FDD">
          <w:rPr>
            <w:noProof/>
            <w:webHidden/>
          </w:rPr>
        </w:r>
        <w:r w:rsidR="00642FDD">
          <w:rPr>
            <w:noProof/>
            <w:webHidden/>
          </w:rPr>
          <w:fldChar w:fldCharType="separate"/>
        </w:r>
        <w:r w:rsidR="00642FDD">
          <w:rPr>
            <w:noProof/>
            <w:webHidden/>
          </w:rPr>
          <w:t>38</w:t>
        </w:r>
        <w:r w:rsidR="00642FDD">
          <w:rPr>
            <w:noProof/>
            <w:webHidden/>
          </w:rPr>
          <w:fldChar w:fldCharType="end"/>
        </w:r>
      </w:hyperlink>
    </w:p>
    <w:p w14:paraId="087C7938" w14:textId="77777777" w:rsidR="00642FDD" w:rsidRDefault="004C733A">
      <w:pPr>
        <w:pStyle w:val="afd"/>
        <w:tabs>
          <w:tab w:val="right" w:leader="dot" w:pos="8630"/>
        </w:tabs>
        <w:rPr>
          <w:rFonts w:eastAsiaTheme="minorEastAsia"/>
          <w:smallCaps w:val="0"/>
          <w:noProof/>
          <w:kern w:val="2"/>
          <w:sz w:val="24"/>
          <w:szCs w:val="24"/>
        </w:rPr>
      </w:pPr>
      <w:hyperlink w:anchor="_Toc478204142" w:history="1">
        <w:r w:rsidR="00642FDD" w:rsidRPr="005C73BD">
          <w:rPr>
            <w:rStyle w:val="af3"/>
            <w:rFonts w:asciiTheme="minorEastAsia" w:hAnsiTheme="minorEastAsia" w:hint="eastAsia"/>
            <w:noProof/>
          </w:rPr>
          <w:t>图</w:t>
        </w:r>
        <w:r w:rsidR="00642FDD" w:rsidRPr="005C73BD">
          <w:rPr>
            <w:rStyle w:val="af3"/>
            <w:rFonts w:asciiTheme="minorEastAsia" w:hAnsiTheme="minorEastAsia"/>
            <w:noProof/>
          </w:rPr>
          <w:t xml:space="preserve"> 2</w:t>
        </w:r>
        <w:r w:rsidR="00642FDD" w:rsidRPr="005C73BD">
          <w:rPr>
            <w:rStyle w:val="af3"/>
            <w:rFonts w:asciiTheme="minorEastAsia" w:hAnsiTheme="minorEastAsia"/>
            <w:noProof/>
          </w:rPr>
          <w:noBreakHyphen/>
          <w:t xml:space="preserve">10 </w:t>
        </w:r>
        <w:r w:rsidR="00642FDD" w:rsidRPr="005C73BD">
          <w:rPr>
            <w:rStyle w:val="af3"/>
            <w:rFonts w:asciiTheme="minorEastAsia" w:hAnsiTheme="minorEastAsia" w:hint="eastAsia"/>
            <w:noProof/>
          </w:rPr>
          <w:t>信息来源扩展的流程示例</w:t>
        </w:r>
        <w:r w:rsidR="00642FDD">
          <w:rPr>
            <w:noProof/>
            <w:webHidden/>
          </w:rPr>
          <w:tab/>
        </w:r>
        <w:r w:rsidR="00642FDD">
          <w:rPr>
            <w:noProof/>
            <w:webHidden/>
          </w:rPr>
          <w:fldChar w:fldCharType="begin"/>
        </w:r>
        <w:r w:rsidR="00642FDD">
          <w:rPr>
            <w:noProof/>
            <w:webHidden/>
          </w:rPr>
          <w:instrText xml:space="preserve"> PAGEREF _Toc478204142 \h </w:instrText>
        </w:r>
        <w:r w:rsidR="00642FDD">
          <w:rPr>
            <w:noProof/>
            <w:webHidden/>
          </w:rPr>
        </w:r>
        <w:r w:rsidR="00642FDD">
          <w:rPr>
            <w:noProof/>
            <w:webHidden/>
          </w:rPr>
          <w:fldChar w:fldCharType="separate"/>
        </w:r>
        <w:r w:rsidR="00642FDD">
          <w:rPr>
            <w:noProof/>
            <w:webHidden/>
          </w:rPr>
          <w:t>39</w:t>
        </w:r>
        <w:r w:rsidR="00642FDD">
          <w:rPr>
            <w:noProof/>
            <w:webHidden/>
          </w:rPr>
          <w:fldChar w:fldCharType="end"/>
        </w:r>
      </w:hyperlink>
    </w:p>
    <w:p w14:paraId="2A4319C9" w14:textId="77777777" w:rsidR="00642FDD" w:rsidRDefault="004C733A">
      <w:pPr>
        <w:pStyle w:val="afd"/>
        <w:tabs>
          <w:tab w:val="right" w:leader="dot" w:pos="8630"/>
        </w:tabs>
        <w:rPr>
          <w:rFonts w:eastAsiaTheme="minorEastAsia"/>
          <w:smallCaps w:val="0"/>
          <w:noProof/>
          <w:kern w:val="2"/>
          <w:sz w:val="24"/>
          <w:szCs w:val="24"/>
        </w:rPr>
      </w:pPr>
      <w:hyperlink w:anchor="_Toc478204143" w:history="1">
        <w:r w:rsidR="00642FDD" w:rsidRPr="005C73BD">
          <w:rPr>
            <w:rStyle w:val="af3"/>
            <w:rFonts w:hint="eastAsia"/>
            <w:noProof/>
          </w:rPr>
          <w:t>图</w:t>
        </w:r>
        <w:r w:rsidR="00642FDD" w:rsidRPr="005C73BD">
          <w:rPr>
            <w:rStyle w:val="af3"/>
            <w:noProof/>
          </w:rPr>
          <w:t xml:space="preserve"> 3</w:t>
        </w:r>
        <w:r w:rsidR="00642FDD" w:rsidRPr="005C73BD">
          <w:rPr>
            <w:rStyle w:val="af3"/>
            <w:noProof/>
          </w:rPr>
          <w:noBreakHyphen/>
          <w:t xml:space="preserve">1 </w:t>
        </w:r>
        <w:r w:rsidR="00642FDD" w:rsidRPr="005C73BD">
          <w:rPr>
            <w:rStyle w:val="af3"/>
            <w:rFonts w:hint="eastAsia"/>
            <w:noProof/>
          </w:rPr>
          <w:t>张量神经网络模型</w:t>
        </w:r>
        <w:r w:rsidR="00642FDD">
          <w:rPr>
            <w:noProof/>
            <w:webHidden/>
          </w:rPr>
          <w:tab/>
        </w:r>
        <w:r w:rsidR="00642FDD">
          <w:rPr>
            <w:noProof/>
            <w:webHidden/>
          </w:rPr>
          <w:fldChar w:fldCharType="begin"/>
        </w:r>
        <w:r w:rsidR="00642FDD">
          <w:rPr>
            <w:noProof/>
            <w:webHidden/>
          </w:rPr>
          <w:instrText xml:space="preserve"> PAGEREF _Toc478204143 \h </w:instrText>
        </w:r>
        <w:r w:rsidR="00642FDD">
          <w:rPr>
            <w:noProof/>
            <w:webHidden/>
          </w:rPr>
        </w:r>
        <w:r w:rsidR="00642FDD">
          <w:rPr>
            <w:noProof/>
            <w:webHidden/>
          </w:rPr>
          <w:fldChar w:fldCharType="separate"/>
        </w:r>
        <w:r w:rsidR="00642FDD">
          <w:rPr>
            <w:noProof/>
            <w:webHidden/>
          </w:rPr>
          <w:t>54</w:t>
        </w:r>
        <w:r w:rsidR="00642FDD">
          <w:rPr>
            <w:noProof/>
            <w:webHidden/>
          </w:rPr>
          <w:fldChar w:fldCharType="end"/>
        </w:r>
      </w:hyperlink>
    </w:p>
    <w:p w14:paraId="25DAE7E7" w14:textId="45467F8C"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3" w:name="_Toc478370115"/>
      <w:r>
        <w:rPr>
          <w:rFonts w:hint="eastAsia"/>
        </w:rPr>
        <w:t>特征定位技术</w:t>
      </w:r>
      <w:bookmarkEnd w:id="3"/>
    </w:p>
    <w:p w14:paraId="5E43C7CD" w14:textId="77777777" w:rsidR="00D2536E" w:rsidRDefault="00D2536E" w:rsidP="00D2536E">
      <w:pPr>
        <w:pStyle w:val="2"/>
        <w:numPr>
          <w:ilvl w:val="1"/>
          <w:numId w:val="2"/>
        </w:numPr>
      </w:pPr>
      <w:bookmarkStart w:id="4" w:name="_Toc352625237"/>
      <w:bookmarkStart w:id="5" w:name="_Toc478370116"/>
      <w:r>
        <w:rPr>
          <w:rFonts w:hint="eastAsia"/>
        </w:rPr>
        <w:t>背景</w:t>
      </w:r>
      <w:bookmarkEnd w:id="4"/>
      <w:bookmarkEnd w:id="5"/>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77777777"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r w:rsidRPr="008D3102">
        <w:t>Rugaber</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00BB6D6D" w:rsidRPr="00BB6D6D">
        <w:rPr>
          <w:rFonts w:ascii="Calibri" w:hAnsi="Calibri"/>
        </w:rPr>
        <w:t>Rugaber,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00BB6D6D" w:rsidRPr="00BB6D6D">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r w:rsidRPr="008D3102">
        <w:t xml:space="preserve">Fjeldstad </w:t>
      </w:r>
      <w:r w:rsidRPr="008D3102">
        <w:rPr>
          <w:rFonts w:hint="eastAsia"/>
        </w:rPr>
        <w:t>和</w:t>
      </w:r>
      <w:r w:rsidRPr="008D3102">
        <w:t xml:space="preserve">Hamlen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00BB6D6D" w:rsidRPr="00BB6D6D">
        <w:rPr>
          <w:rFonts w:ascii="Calibri" w:hAnsi="Calibri"/>
        </w:rPr>
        <w:t>Fjeldstad and Hamlen,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r w:rsidRPr="008D3102">
        <w:rPr>
          <w:rFonts w:hint="eastAsia"/>
        </w:rPr>
        <w:t>Raytheom</w:t>
      </w:r>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77777777"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00BB6D6D" w:rsidRPr="00BB6D6D">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6" w:name="_Toc352625238"/>
      <w:bookmarkStart w:id="7" w:name="_Toc478370117"/>
      <w:r>
        <w:rPr>
          <w:rFonts w:hint="eastAsia"/>
        </w:rPr>
        <w:t>特征定位</w:t>
      </w:r>
      <w:bookmarkEnd w:id="6"/>
      <w:bookmarkEnd w:id="7"/>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8" w:name="_Toc352625239"/>
      <w:bookmarkStart w:id="9" w:name="_Toc478370118"/>
      <w:r w:rsidRPr="004A0770">
        <w:rPr>
          <w:rFonts w:hint="eastAsia"/>
        </w:rPr>
        <w:t>特征</w:t>
      </w:r>
      <w:bookmarkEnd w:id="8"/>
      <w:bookmarkEnd w:id="9"/>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77777777" w:rsidR="00D2536E" w:rsidRDefault="00D2536E" w:rsidP="00AA6E18">
      <w:pPr>
        <w:pStyle w:val="ab"/>
        <w:numPr>
          <w:ilvl w:val="0"/>
          <w:numId w:val="13"/>
        </w:numPr>
        <w:ind w:firstLineChars="0"/>
      </w:pPr>
      <w:r w:rsidRPr="00804C5C">
        <w:lastRenderedPageBreak/>
        <w:t>Eisenbarth</w:t>
      </w:r>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BB6D6D" w:rsidRPr="00BB6D6D">
        <w:rPr>
          <w:rFonts w:ascii="Calibri" w:hAnsi="Calibri"/>
        </w:rPr>
        <w:t>Eisenbarth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77777777" w:rsidR="00D2536E" w:rsidRDefault="00D2536E" w:rsidP="00AA6E18">
      <w:pPr>
        <w:pStyle w:val="ab"/>
        <w:numPr>
          <w:ilvl w:val="0"/>
          <w:numId w:val="13"/>
        </w:numPr>
        <w:ind w:firstLineChars="0"/>
      </w:pPr>
      <w:r w:rsidRPr="00804C5C">
        <w:t>Koschke</w:t>
      </w:r>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BB6D6D" w:rsidRPr="00BB6D6D">
        <w:rPr>
          <w:rFonts w:ascii="Calibri" w:hAnsi="Calibri"/>
        </w:rPr>
        <w:t>Koschke and Quante,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77777777" w:rsidR="00D2536E" w:rsidRDefault="00D2536E" w:rsidP="00AA6E18">
      <w:pPr>
        <w:pStyle w:val="ab"/>
        <w:numPr>
          <w:ilvl w:val="0"/>
          <w:numId w:val="13"/>
        </w:numPr>
        <w:ind w:firstLineChars="0"/>
      </w:pPr>
      <w:r>
        <w:rPr>
          <w:rFonts w:hint="eastAsia"/>
        </w:rPr>
        <w:t>Antoniol</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BB6D6D" w:rsidRPr="00BB6D6D">
        <w:rPr>
          <w:rFonts w:ascii="Calibri" w:hAnsi="Calibri"/>
        </w:rPr>
        <w:t>Antoniol and Guéhéneuc,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77777777" w:rsidR="00D2536E" w:rsidRPr="00AF687E" w:rsidRDefault="00D2536E" w:rsidP="00AA6E18">
      <w:pPr>
        <w:pStyle w:val="ab"/>
        <w:numPr>
          <w:ilvl w:val="0"/>
          <w:numId w:val="13"/>
        </w:numPr>
        <w:ind w:firstLineChars="0"/>
      </w:pPr>
      <w:r w:rsidRPr="00AF687E">
        <w:t>Poshyvanyk</w:t>
      </w:r>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BB6D6D" w:rsidRPr="00BB6D6D">
        <w:rPr>
          <w:rFonts w:ascii="Calibri" w:hAnsi="Calibri"/>
        </w:rPr>
        <w:t>Poshyvanyk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0" w:name="_Toc352625240"/>
      <w:bookmarkStart w:id="11" w:name="_Toc478370119"/>
      <w:r w:rsidRPr="004A0770">
        <w:rPr>
          <w:rFonts w:hint="eastAsia"/>
        </w:rPr>
        <w:t>特征定位</w:t>
      </w:r>
      <w:bookmarkEnd w:id="10"/>
      <w:bookmarkEnd w:id="11"/>
    </w:p>
    <w:p w14:paraId="0EB57D53" w14:textId="77777777"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t xml:space="preserve">Dit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00BB6D6D" w:rsidRPr="00BB6D6D">
        <w:rPr>
          <w:rFonts w:ascii="Calibri" w:hAnsi="Calibri"/>
        </w:rPr>
        <w:t>Dit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2" w:name="_Toc352625241"/>
      <w:bookmarkStart w:id="13" w:name="_Toc478370120"/>
      <w:r w:rsidRPr="004C6F2C">
        <w:rPr>
          <w:rFonts w:hint="eastAsia"/>
        </w:rPr>
        <w:t>特征定位的输入</w:t>
      </w:r>
      <w:bookmarkEnd w:id="12"/>
      <w:bookmarkEnd w:id="13"/>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4" w:name="_Toc352625242"/>
      <w:bookmarkStart w:id="15" w:name="_Toc478370121"/>
      <w:r w:rsidRPr="004C6F2C">
        <w:rPr>
          <w:rFonts w:hint="eastAsia"/>
        </w:rPr>
        <w:t>特征定位的输出</w:t>
      </w:r>
      <w:bookmarkEnd w:id="14"/>
      <w:bookmarkEnd w:id="15"/>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6" w:name="_Toc352625243"/>
      <w:bookmarkStart w:id="17" w:name="_Toc478370122"/>
      <w:r>
        <w:rPr>
          <w:rFonts w:hint="eastAsia"/>
        </w:rPr>
        <w:t>相关研究领域</w:t>
      </w:r>
      <w:bookmarkEnd w:id="16"/>
      <w:bookmarkEnd w:id="17"/>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链接建立技术主要研究如何建立不同软件制品（例如代码和文档）之间的可追踪性链接，而特征定位技术则只关注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挖掘之前是不知道的，而特征定位则是需要预先知道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8" w:name="_Toc352625244"/>
      <w:bookmarkStart w:id="19" w:name="_Toc478370123"/>
      <w:r>
        <w:rPr>
          <w:rFonts w:hint="eastAsia"/>
        </w:rPr>
        <w:t>特征定位</w:t>
      </w:r>
      <w:r>
        <w:t>技术</w:t>
      </w:r>
      <w:r w:rsidRPr="000E70F5">
        <w:rPr>
          <w:rFonts w:hint="eastAsia"/>
        </w:rPr>
        <w:t>分类</w:t>
      </w:r>
      <w:bookmarkEnd w:id="18"/>
      <w:bookmarkEnd w:id="19"/>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AA6E18">
      <w:pPr>
        <w:widowControl w:val="0"/>
        <w:numPr>
          <w:ilvl w:val="0"/>
          <w:numId w:val="12"/>
        </w:numPr>
        <w:spacing w:line="264" w:lineRule="auto"/>
        <w:jc w:val="both"/>
      </w:pPr>
      <w:r>
        <w:rPr>
          <w:rFonts w:hint="eastAsia"/>
        </w:rPr>
        <w:lastRenderedPageBreak/>
        <w:t>静态特征定位</w:t>
      </w:r>
      <w:r>
        <w:t>技术</w:t>
      </w:r>
    </w:p>
    <w:p w14:paraId="39B89E90" w14:textId="77777777" w:rsidR="00D2536E" w:rsidRDefault="00D2536E" w:rsidP="00AA6E18">
      <w:pPr>
        <w:widowControl w:val="0"/>
        <w:numPr>
          <w:ilvl w:val="0"/>
          <w:numId w:val="12"/>
        </w:numPr>
        <w:spacing w:line="264" w:lineRule="auto"/>
        <w:jc w:val="both"/>
      </w:pPr>
      <w:r>
        <w:rPr>
          <w:rFonts w:hint="eastAsia"/>
        </w:rPr>
        <w:t>动态特征定位</w:t>
      </w:r>
      <w:r>
        <w:t>技术</w:t>
      </w:r>
    </w:p>
    <w:p w14:paraId="7AA7DA38" w14:textId="77777777" w:rsidR="00D2536E" w:rsidRDefault="00D2536E" w:rsidP="00AA6E18">
      <w:pPr>
        <w:widowControl w:val="0"/>
        <w:numPr>
          <w:ilvl w:val="0"/>
          <w:numId w:val="12"/>
        </w:numPr>
        <w:spacing w:line="264" w:lineRule="auto"/>
        <w:jc w:val="both"/>
      </w:pPr>
      <w:r>
        <w:rPr>
          <w:rFonts w:hint="eastAsia"/>
        </w:rPr>
        <w:t>文本特征</w:t>
      </w:r>
      <w:r>
        <w:t>定位技术</w:t>
      </w:r>
    </w:p>
    <w:p w14:paraId="146B835E" w14:textId="77777777" w:rsidR="00D2536E" w:rsidRDefault="00D2536E" w:rsidP="00AA6E18">
      <w:pPr>
        <w:widowControl w:val="0"/>
        <w:numPr>
          <w:ilvl w:val="0"/>
          <w:numId w:val="12"/>
        </w:numPr>
        <w:spacing w:line="264" w:lineRule="auto"/>
        <w:jc w:val="both"/>
      </w:pPr>
      <w:r>
        <w:rPr>
          <w:rFonts w:hint="eastAsia"/>
        </w:rPr>
        <w:t>静态与</w:t>
      </w:r>
      <w:r>
        <w:t>动态结合特征定位技术</w:t>
      </w:r>
    </w:p>
    <w:p w14:paraId="7B9B6BB6" w14:textId="77777777" w:rsidR="00D2536E" w:rsidRDefault="00D2536E" w:rsidP="00AA6E18">
      <w:pPr>
        <w:widowControl w:val="0"/>
        <w:numPr>
          <w:ilvl w:val="0"/>
          <w:numId w:val="12"/>
        </w:numPr>
        <w:spacing w:line="264" w:lineRule="auto"/>
        <w:jc w:val="both"/>
      </w:pPr>
      <w:r>
        <w:rPr>
          <w:rFonts w:hint="eastAsia"/>
        </w:rPr>
        <w:t>静态与</w:t>
      </w:r>
      <w:r>
        <w:t>文本结合特征定位技术</w:t>
      </w:r>
    </w:p>
    <w:p w14:paraId="148018A9" w14:textId="77777777" w:rsidR="00D2536E" w:rsidRDefault="00D2536E" w:rsidP="00AA6E18">
      <w:pPr>
        <w:widowControl w:val="0"/>
        <w:numPr>
          <w:ilvl w:val="0"/>
          <w:numId w:val="12"/>
        </w:numPr>
        <w:spacing w:line="264" w:lineRule="auto"/>
        <w:jc w:val="both"/>
      </w:pPr>
      <w:r>
        <w:rPr>
          <w:rFonts w:hint="eastAsia"/>
        </w:rPr>
        <w:t>动态与</w:t>
      </w:r>
      <w:r>
        <w:t>文本结合特征定位技术</w:t>
      </w:r>
    </w:p>
    <w:p w14:paraId="113EC278" w14:textId="77777777" w:rsidR="00D2536E" w:rsidRDefault="00D2536E" w:rsidP="00AA6E18">
      <w:pPr>
        <w:widowControl w:val="0"/>
        <w:numPr>
          <w:ilvl w:val="0"/>
          <w:numId w:val="1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0" w:name="_Toc352625245"/>
      <w:bookmarkStart w:id="21" w:name="_Toc478370124"/>
      <w:r w:rsidRPr="005E619A">
        <w:rPr>
          <w:rFonts w:hint="eastAsia"/>
        </w:rPr>
        <w:t>研究现状</w:t>
      </w:r>
      <w:bookmarkEnd w:id="20"/>
      <w:bookmarkEnd w:id="21"/>
    </w:p>
    <w:p w14:paraId="15A137B1" w14:textId="77777777" w:rsidR="00D2536E" w:rsidRPr="00432962" w:rsidRDefault="00D2536E" w:rsidP="00D2536E">
      <w:pPr>
        <w:pStyle w:val="3"/>
        <w:numPr>
          <w:ilvl w:val="2"/>
          <w:numId w:val="2"/>
        </w:numPr>
      </w:pPr>
      <w:bookmarkStart w:id="22" w:name="_Toc352625246"/>
      <w:bookmarkStart w:id="23" w:name="_Toc478370125"/>
      <w:r w:rsidRPr="00432962">
        <w:rPr>
          <w:rFonts w:hint="eastAsia"/>
        </w:rPr>
        <w:t>静态</w:t>
      </w:r>
      <w:r>
        <w:rPr>
          <w:rFonts w:hint="eastAsia"/>
        </w:rPr>
        <w:t>特征定位</w:t>
      </w:r>
      <w:r>
        <w:t>技术</w:t>
      </w:r>
      <w:bookmarkEnd w:id="22"/>
      <w:bookmarkEnd w:id="23"/>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614E9EF4"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00BB6D6D" w:rsidRPr="00C954E8">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14FBE966" w:rsidR="00D2536E" w:rsidRDefault="00D2536E" w:rsidP="00D2536E">
      <w:pPr>
        <w:pStyle w:val="ae"/>
        <w:jc w:val="center"/>
        <w:rPr>
          <w:rFonts w:asciiTheme="minorEastAsia" w:eastAsiaTheme="minorEastAsia" w:hAnsiTheme="minorEastAsia"/>
          <w:sz w:val="24"/>
          <w:szCs w:val="24"/>
        </w:rPr>
      </w:pPr>
      <w:bookmarkStart w:id="24" w:name="_Ref351298697"/>
      <w:bookmarkStart w:id="25" w:name="_Toc352625285"/>
      <w:bookmarkStart w:id="26" w:name="_Toc478204123"/>
      <w:r w:rsidRPr="00C954E8">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bookmarkEnd w:id="24"/>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5"/>
      <w:bookmarkEnd w:id="26"/>
    </w:p>
    <w:p w14:paraId="2FF3D3DD" w14:textId="77777777" w:rsidR="00863DB3" w:rsidRPr="00863DB3" w:rsidRDefault="00863DB3" w:rsidP="00863DB3"/>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77777777"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r>
        <w:rPr>
          <w:rFonts w:ascii="TimesNewRomanPSMT" w:hAnsi="TimesNewRomanPSMT" w:cs="TimesNewRomanPSMT"/>
        </w:rPr>
        <w:t xml:space="preserve">Rajlich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Robillard</w:t>
      </w:r>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sidRPr="00C34650">
        <w:rPr>
          <w:rFonts w:ascii="TimesNewRomanPSMT" w:hAnsi="TimesNewRomanPSMT" w:cs="TimesNewRomanPSMT"/>
        </w:rPr>
        <w:t>Robi</w:t>
      </w:r>
      <w:r>
        <w:rPr>
          <w:rFonts w:ascii="TimesNewRomanPSMT" w:hAnsi="TimesNewRomanPSMT" w:cs="TimesNewRomanPSMT"/>
        </w:rPr>
        <w:t xml:space="preserve">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r w:rsidRPr="002840BC">
        <w:rPr>
          <w:rFonts w:ascii="TimesNewRomanPSMT" w:hAnsi="TimesNewRomanPSMT" w:cs="TimesNewRomanPSMT" w:hint="eastAsia"/>
        </w:rPr>
        <w:t>Trifu</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5AF94017"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r w:rsidRPr="003137F0">
        <w:rPr>
          <w:rFonts w:ascii="TimesNewRomanPSMT" w:hAnsi="TimesNewRomanPSMT" w:cs="TimesNewRomanPSMT"/>
        </w:rPr>
        <w:t>Rajlich</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BB6D6D" w:rsidRPr="00C954E8">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31B356BE" w:rsidR="00D2536E" w:rsidRPr="00863DB3" w:rsidRDefault="00D2536E" w:rsidP="00D2536E">
      <w:pPr>
        <w:pStyle w:val="ae"/>
        <w:jc w:val="center"/>
        <w:rPr>
          <w:rFonts w:asciiTheme="minorEastAsia" w:eastAsiaTheme="minorEastAsia" w:hAnsiTheme="minorEastAsia"/>
          <w:sz w:val="24"/>
          <w:szCs w:val="24"/>
        </w:rPr>
      </w:pPr>
      <w:bookmarkStart w:id="27" w:name="_Ref351298748"/>
      <w:bookmarkStart w:id="28" w:name="_Toc352625286"/>
      <w:bookmarkStart w:id="29" w:name="_Toc478204124"/>
      <w:r w:rsidRPr="00863DB3">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bookmarkEnd w:id="2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8"/>
      <w:bookmarkEnd w:id="29"/>
    </w:p>
    <w:p w14:paraId="0C79F418" w14:textId="77777777" w:rsidR="00863DB3" w:rsidRPr="00863DB3" w:rsidRDefault="00863DB3" w:rsidP="00863DB3"/>
    <w:p w14:paraId="284DE8FE" w14:textId="77777777" w:rsidR="00D2536E" w:rsidRPr="003839BD" w:rsidRDefault="00D2536E" w:rsidP="00D2536E">
      <w:pPr>
        <w:ind w:firstLineChars="200" w:firstLine="480"/>
        <w:rPr>
          <w:rFonts w:ascii="TimesNewRomanPSMT" w:eastAsia="TimesNewRomanPSMT" w:hAnsi="TimesNewRomanPSMT" w:cs="TimesNewRomanPSMT"/>
        </w:rPr>
      </w:pPr>
      <w:r w:rsidRPr="003839BD">
        <w:rPr>
          <w:rFonts w:ascii="TimesNewRomanPSMT" w:hAnsi="TimesNewRomanPSMT" w:cs="TimesNewRomanPSMT"/>
        </w:rPr>
        <w:t>Robillard</w:t>
      </w:r>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77777777" w:rsidR="00D2536E" w:rsidRPr="0074023D" w:rsidRDefault="00D2536E" w:rsidP="00D2536E">
      <w:pPr>
        <w:ind w:firstLineChars="200" w:firstLine="480"/>
        <w:rPr>
          <w:rFonts w:ascii="TimesNewRomanPSMT" w:hAnsi="TimesNewRomanPSMT" w:cs="TimesNewRomanPSMT"/>
        </w:rPr>
      </w:pPr>
      <w:r>
        <w:rPr>
          <w:rFonts w:ascii="TimesNewRomanPSMT" w:hAnsi="TimesNewRomanPSMT" w:cs="TimesNewRomanPSMT"/>
        </w:rPr>
        <w:t xml:space="preserve">Robillard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77777777"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Finding with RANdom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77777777"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r>
        <w:rPr>
          <w:rFonts w:ascii="TimesNewRomanPSMT" w:hAnsi="TimesNewRomanPSMT" w:cs="TimesNewRomanPSMT"/>
        </w:rPr>
        <w:t>Trifu</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0" w:name="_Toc352625247"/>
      <w:bookmarkStart w:id="31" w:name="_Toc478370126"/>
      <w:r>
        <w:rPr>
          <w:rFonts w:hint="eastAsia"/>
        </w:rPr>
        <w:t>动</w:t>
      </w:r>
      <w:r w:rsidRPr="00432962">
        <w:rPr>
          <w:rFonts w:hint="eastAsia"/>
        </w:rPr>
        <w:t>态</w:t>
      </w:r>
      <w:r>
        <w:rPr>
          <w:rFonts w:hint="eastAsia"/>
        </w:rPr>
        <w:t>特征</w:t>
      </w:r>
      <w:r>
        <w:t>定位技术</w:t>
      </w:r>
      <w:bookmarkEnd w:id="30"/>
      <w:bookmarkEnd w:id="31"/>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77777777"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00BB6D6D" w:rsidRPr="00C57F64">
        <w:rPr>
          <w:rFonts w:asciiTheme="minorEastAsia" w:hAnsiTheme="minorEastAsia" w:hint="eastAsia"/>
        </w:rPr>
        <w:t xml:space="preserve">图 </w:t>
      </w:r>
      <w:r w:rsidR="00BB6D6D">
        <w:rPr>
          <w:rFonts w:asciiTheme="minorEastAsia" w:hAnsiTheme="minorEastAsia"/>
          <w:noProof/>
        </w:rPr>
        <w:t>1</w:t>
      </w:r>
      <w:r w:rsidR="00BB6D6D" w:rsidRPr="00C57F64">
        <w:rPr>
          <w:rFonts w:asciiTheme="minorEastAsia" w:hAnsiTheme="minorEastAsia"/>
        </w:rPr>
        <w:noBreakHyphen/>
      </w:r>
      <w:r w:rsidR="00BB6D6D">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3AABC8E8" w:rsidR="00D2536E" w:rsidRPr="00C57F64" w:rsidRDefault="00D2536E" w:rsidP="00D2536E">
      <w:pPr>
        <w:pStyle w:val="ae"/>
        <w:jc w:val="center"/>
        <w:rPr>
          <w:rFonts w:asciiTheme="minorEastAsia" w:eastAsiaTheme="minorEastAsia" w:hAnsiTheme="minorEastAsia"/>
          <w:sz w:val="24"/>
          <w:szCs w:val="24"/>
        </w:rPr>
      </w:pPr>
      <w:bookmarkStart w:id="32" w:name="_Ref351302837"/>
      <w:bookmarkStart w:id="33" w:name="_Toc352625287"/>
      <w:bookmarkStart w:id="34" w:name="_Toc478204125"/>
      <w:r w:rsidRPr="00C57F64">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3</w:t>
      </w:r>
      <w:r w:rsidR="00CD4616">
        <w:rPr>
          <w:rFonts w:asciiTheme="minorEastAsia" w:eastAsiaTheme="minorEastAsia" w:hAnsiTheme="minorEastAsia"/>
          <w:sz w:val="24"/>
          <w:szCs w:val="24"/>
        </w:rPr>
        <w:fldChar w:fldCharType="end"/>
      </w:r>
      <w:bookmarkEnd w:id="32"/>
      <w:r w:rsidRPr="00C57F64">
        <w:rPr>
          <w:rFonts w:asciiTheme="minorEastAsia" w:eastAsiaTheme="minorEastAsia" w:hAnsiTheme="minorEastAsia"/>
          <w:sz w:val="24"/>
          <w:szCs w:val="24"/>
        </w:rPr>
        <w:t xml:space="preserve"> </w:t>
      </w:r>
      <w:r w:rsidRPr="00C57F64">
        <w:rPr>
          <w:rFonts w:asciiTheme="minorEastAsia" w:eastAsiaTheme="minorEastAsia" w:hAnsiTheme="minorEastAsia" w:hint="eastAsia"/>
          <w:sz w:val="24"/>
          <w:szCs w:val="24"/>
        </w:rPr>
        <w:t>基于动态分析的特征定位流程</w:t>
      </w:r>
      <w:bookmarkEnd w:id="33"/>
      <w:bookmarkEnd w:id="34"/>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77777777"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Eisenbarth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Eisenbarth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Safyallah</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Safyallah and Sartipi,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r w:rsidRPr="002840BC">
        <w:rPr>
          <w:rFonts w:ascii="TimesNewRomanPSMT" w:hAnsi="TimesNewRomanPSMT" w:cs="TimesNewRomanPSMT"/>
          <w:szCs w:val="21"/>
        </w:rPr>
        <w:t>Bohnet</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Bohnet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05E0774D"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的输入既包括执行某特征的测试用例，也包括不执行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比较执行某特征的测试用例和不执行该特征的测试用例的执行轨迹来进行特征定位的思路</w:t>
      </w:r>
      <w:r>
        <w:rPr>
          <w:rFonts w:ascii="TimesNewRomanPSMT" w:hAnsi="TimesNewRomanPSMT" w:cs="TimesNewRomanPSMT" w:hint="eastAsia"/>
        </w:rPr>
        <w:t>，</w:t>
      </w:r>
      <w:r>
        <w:rPr>
          <w:rFonts w:ascii="TimesNewRomanPSMT" w:hAnsi="TimesNewRomanPSMT" w:cs="TimesNewRomanPSMT"/>
        </w:rPr>
        <w:t>被</w:t>
      </w:r>
      <w:r>
        <w:rPr>
          <w:rFonts w:ascii="TimesNewRomanPSMT" w:hAnsi="TimesNewRomanPSMT" w:cs="TimesNewRomanPSMT" w:hint="eastAsia"/>
        </w:rPr>
        <w:t>之后</w:t>
      </w:r>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3B8912E8" w:rsidR="00D2536E" w:rsidRPr="00863DB3" w:rsidRDefault="00D2536E" w:rsidP="00D2536E">
      <w:pPr>
        <w:pStyle w:val="ae"/>
        <w:jc w:val="center"/>
        <w:rPr>
          <w:rFonts w:asciiTheme="minorEastAsia" w:eastAsiaTheme="minorEastAsia" w:hAnsiTheme="minorEastAsia"/>
          <w:sz w:val="24"/>
          <w:szCs w:val="24"/>
        </w:rPr>
      </w:pPr>
      <w:bookmarkStart w:id="35" w:name="_Ref351308689"/>
      <w:bookmarkStart w:id="36" w:name="_Toc352625288"/>
      <w:bookmarkStart w:id="37" w:name="_Toc478204126"/>
      <w:r w:rsidRPr="00863DB3">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4</w:t>
      </w:r>
      <w:r w:rsidR="00CD4616">
        <w:rPr>
          <w:rFonts w:asciiTheme="minorEastAsia" w:eastAsiaTheme="minorEastAsia" w:hAnsiTheme="minorEastAsia"/>
          <w:sz w:val="24"/>
          <w:szCs w:val="24"/>
        </w:rPr>
        <w:fldChar w:fldCharType="end"/>
      </w:r>
      <w:bookmarkEnd w:id="35"/>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6"/>
      <w:bookmarkEnd w:id="37"/>
    </w:p>
    <w:p w14:paraId="74238D65" w14:textId="77777777" w:rsidR="00863DB3" w:rsidRPr="00863DB3" w:rsidRDefault="00863DB3" w:rsidP="00863DB3"/>
    <w:p w14:paraId="620E5DA1" w14:textId="77777777"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r w:rsidRPr="00CC2989">
        <w:rPr>
          <w:rFonts w:ascii="TimesNewRomanPSMT" w:hAnsi="TimesNewRomanPSMT" w:cs="TimesNewRomanPSMT"/>
        </w:rPr>
        <w:t>χ</w:t>
      </w:r>
      <w:r>
        <w:rPr>
          <w:rFonts w:ascii="TimesNewRomanPSMT" w:hAnsi="TimesNewRomanPSMT" w:cs="TimesNewRomanPSMT"/>
        </w:rPr>
        <w:t xml:space="preserve">Vue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r w:rsidRPr="00506E74">
        <w:rPr>
          <w:rFonts w:ascii="TimesNewRomanPSMT" w:hAnsi="TimesNewRomanPSMT" w:cs="TimesNewRomanPSMT"/>
        </w:rPr>
        <w:t>Eisenbarth</w:t>
      </w:r>
      <w:r w:rsidRPr="00F3209A">
        <w:rPr>
          <w:rFonts w:ascii="TimesNewRomanPSMT" w:hAnsi="TimesNewRomanPSMT" w:cs="TimesNewRomanPSMT"/>
          <w:b/>
        </w:rPr>
        <w:t xml:space="preserve"> </w:t>
      </w:r>
      <w:r w:rsidRPr="005F483D">
        <w:rPr>
          <w:rFonts w:ascii="TimesNewRomanPSMT" w:hAnsi="TimesNewRomanPSMT" w:cs="TimesNewRomanPSMT"/>
        </w:rPr>
        <w:t>[Eisenbarth</w:t>
      </w:r>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一组能够执行某特征的测试用例的执行轨迹，利用概念分析（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5E50E58B"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BB6D6D" w:rsidRPr="00BB6D6D">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r>
        <w:rPr>
          <w:rFonts w:hint="eastAsia"/>
        </w:rPr>
        <w:t>Multipliciy</w:t>
      </w:r>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48072F53" w:rsidR="00D2536E" w:rsidRPr="00863DB3" w:rsidRDefault="00D2536E" w:rsidP="00D2536E">
      <w:pPr>
        <w:pStyle w:val="ae"/>
        <w:jc w:val="center"/>
        <w:rPr>
          <w:rFonts w:asciiTheme="minorEastAsia" w:eastAsiaTheme="minorEastAsia" w:hAnsiTheme="minorEastAsia"/>
          <w:sz w:val="24"/>
          <w:szCs w:val="24"/>
        </w:rPr>
      </w:pPr>
      <w:bookmarkStart w:id="38" w:name="_Ref351309033"/>
      <w:bookmarkStart w:id="39" w:name="_Toc352625289"/>
      <w:bookmarkStart w:id="40" w:name="_Toc478204127"/>
      <w:r w:rsidRPr="00863DB3">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5</w:t>
      </w:r>
      <w:r w:rsidR="00CD4616">
        <w:rPr>
          <w:rFonts w:asciiTheme="minorEastAsia" w:eastAsiaTheme="minorEastAsia" w:hAnsiTheme="minorEastAsia"/>
          <w:sz w:val="24"/>
          <w:szCs w:val="24"/>
        </w:rPr>
        <w:fldChar w:fldCharType="end"/>
      </w:r>
      <w:bookmarkEnd w:id="3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39"/>
      <w:bookmarkEnd w:id="40"/>
    </w:p>
    <w:p w14:paraId="7261840A" w14:textId="77777777" w:rsidR="00863DB3" w:rsidRPr="00863DB3" w:rsidRDefault="00863DB3" w:rsidP="00863DB3"/>
    <w:p w14:paraId="00176232" w14:textId="77777777" w:rsidR="00D2536E" w:rsidRPr="00F3209A" w:rsidRDefault="00D2536E" w:rsidP="00D2536E">
      <w:pPr>
        <w:ind w:firstLineChars="200" w:firstLine="480"/>
        <w:rPr>
          <w:rFonts w:ascii="TimesNewRomanPSMT" w:hAnsi="TimesNewRomanPSMT" w:cs="TimesNewRomanPSMT"/>
          <w:b/>
        </w:rPr>
      </w:pPr>
      <w:r w:rsidRPr="00506E74">
        <w:rPr>
          <w:rFonts w:ascii="TimesNewRomanPSMT" w:hAnsi="TimesNewRomanPSMT" w:cs="TimesNewRomanPSMT"/>
        </w:rPr>
        <w:t>Safyallah</w:t>
      </w:r>
      <w:r w:rsidRPr="00506E74">
        <w:rPr>
          <w:rFonts w:ascii="TimesNewRomanPSMT" w:hAnsi="TimesNewRomanPSMT" w:cs="TimesNewRomanPSMT" w:hint="eastAsia"/>
        </w:rPr>
        <w:t>与</w:t>
      </w:r>
      <w:r w:rsidRPr="00506E74">
        <w:rPr>
          <w:rFonts w:ascii="TimesNewRomanPSMT" w:hAnsi="TimesNewRomanPSMT" w:cs="TimesNewRomanPSMT"/>
        </w:rPr>
        <w:t xml:space="preserve">Sartipi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Safyallah and Sartipi,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r>
        <w:rPr>
          <w:rFonts w:ascii="TimesNewRomanPSMT" w:hAnsi="TimesNewRomanPSMT" w:cs="TimesNewRomanPSMT"/>
        </w:rPr>
        <w:t>某特征相关的测试用例，并收集其执行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77777777"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r w:rsidRPr="00E1564E">
        <w:rPr>
          <w:rFonts w:ascii="TimesNewRomanPSMT" w:hAnsi="TimesNewRomanPSMT" w:cs="TimesNewRomanPSMT"/>
        </w:rPr>
        <w:t>Bohnet</w:t>
      </w:r>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00BB6D6D" w:rsidRPr="00BB6D6D">
        <w:rPr>
          <w:rFonts w:ascii="TimesNewRomanPSMT" w:eastAsia="TimesNewRomanPSMT" w:hAnsi="TimesNewRomanPSMT"/>
        </w:rPr>
        <w:t>Bohnet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1" w:name="_Toc352625248"/>
      <w:bookmarkStart w:id="42" w:name="_Toc478370127"/>
      <w:r>
        <w:rPr>
          <w:rFonts w:hint="eastAsia"/>
        </w:rPr>
        <w:t>文本特征</w:t>
      </w:r>
      <w:r>
        <w:t>定位技术</w:t>
      </w:r>
      <w:bookmarkEnd w:id="41"/>
      <w:bookmarkEnd w:id="42"/>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）描述给定特征的查询语句（或称</w:t>
      </w:r>
      <w:r>
        <w:t>特征描述）</w:t>
      </w:r>
      <w:r>
        <w:rPr>
          <w:rFonts w:hint="eastAsia"/>
        </w:rPr>
        <w:t>。该方法适用于程序源代码中包含描述代码特征的注释，或程序代码中标识符能反映该标识符所处上下文所实现的功能。</w:t>
      </w:r>
    </w:p>
    <w:p w14:paraId="13F82042" w14:textId="13577DA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7862E89F" w:rsidR="00D2536E" w:rsidRPr="00863DB3" w:rsidRDefault="00D2536E" w:rsidP="00D2536E">
      <w:pPr>
        <w:pStyle w:val="ae"/>
        <w:jc w:val="center"/>
        <w:rPr>
          <w:rFonts w:asciiTheme="minorEastAsia" w:eastAsiaTheme="minorEastAsia" w:hAnsiTheme="minorEastAsia"/>
          <w:sz w:val="24"/>
          <w:szCs w:val="24"/>
        </w:rPr>
      </w:pPr>
      <w:bookmarkStart w:id="43" w:name="_Ref351310009"/>
      <w:bookmarkStart w:id="44" w:name="_Toc352625290"/>
      <w:bookmarkStart w:id="45" w:name="_Toc478204128"/>
      <w:r w:rsidRPr="00863DB3">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6</w:t>
      </w:r>
      <w:r w:rsidR="00CD4616">
        <w:rPr>
          <w:rFonts w:asciiTheme="minorEastAsia" w:eastAsiaTheme="minorEastAsia" w:hAnsiTheme="minorEastAsia"/>
          <w:sz w:val="24"/>
          <w:szCs w:val="24"/>
        </w:rPr>
        <w:fldChar w:fldCharType="end"/>
      </w:r>
      <w:bookmarkEnd w:id="43"/>
      <w:r w:rsidRPr="00863DB3">
        <w:rPr>
          <w:rFonts w:asciiTheme="minorEastAsia" w:eastAsiaTheme="minorEastAsia" w:hAnsiTheme="minorEastAsia" w:hint="eastAsia"/>
          <w:sz w:val="24"/>
          <w:szCs w:val="24"/>
        </w:rPr>
        <w:t>基于文本分析的特征定位流程</w:t>
      </w:r>
      <w:bookmarkEnd w:id="44"/>
      <w:bookmarkEnd w:id="45"/>
    </w:p>
    <w:p w14:paraId="18073826" w14:textId="77777777" w:rsidR="00863DB3" w:rsidRPr="00863DB3" w:rsidRDefault="00863DB3" w:rsidP="00863DB3"/>
    <w:p w14:paraId="7AD8318E" w14:textId="77777777"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r>
        <w:rPr>
          <w:rFonts w:hint="eastAsia"/>
        </w:rPr>
        <w:t>二值的、模糊的、或其它关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BB6D6D" w:rsidRPr="00BB6D6D">
        <w:rPr>
          <w:rFonts w:ascii="Calibri" w:hAnsi="Calibri"/>
        </w:rPr>
        <w:t>Petrenko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BB6D6D" w:rsidRPr="00BB6D6D">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00BB6D6D" w:rsidRPr="00BB6D6D">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BB6D6D" w:rsidRPr="00BB6D6D">
        <w:rPr>
          <w:rFonts w:ascii="Calibri" w:hAnsi="Calibri"/>
        </w:rPr>
        <w:t>Poshyvanyk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BB6D6D" w:rsidRPr="00BB6D6D">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BB6D6D" w:rsidRPr="00BB6D6D">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BB6D6D" w:rsidRPr="00BB6D6D">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77777777"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r w:rsidRPr="004E3C1D">
        <w:rPr>
          <w:i/>
        </w:rPr>
        <w:t>grep</w:t>
      </w:r>
      <w:r>
        <w:t>的</w:t>
      </w:r>
      <w:r>
        <w:rPr>
          <w:rFonts w:hint="eastAsia"/>
        </w:rPr>
        <w:t>特征</w:t>
      </w:r>
      <w:r>
        <w:t>定位技术，是较为</w:t>
      </w:r>
      <w:r>
        <w:rPr>
          <w:rFonts w:hint="eastAsia"/>
        </w:rPr>
        <w:t>早期</w:t>
      </w:r>
      <w:r>
        <w:t>，也是最为直接的文本特征定位技术。</w:t>
      </w:r>
      <w:r>
        <w:rPr>
          <w:rFonts w:hint="eastAsia"/>
        </w:rPr>
        <w:t>Petrenko</w:t>
      </w:r>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BB6D6D" w:rsidRPr="00BB6D6D">
        <w:rPr>
          <w:rFonts w:ascii="Calibri" w:hAnsi="Calibri"/>
        </w:rPr>
        <w:t>Petrenko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r>
        <w:rPr>
          <w:rFonts w:ascii="Calibri" w:hAnsi="Calibri"/>
        </w:rPr>
        <w:t>grep</w:t>
      </w:r>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了关于某特征的部分知识。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00BB6D6D" w:rsidRPr="00BB6D6D">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r>
        <w:rPr>
          <w:rFonts w:ascii="Calibri" w:hAnsi="Calibri"/>
        </w:rPr>
        <w:t>Perenko</w:t>
      </w:r>
      <w:r>
        <w:rPr>
          <w:rFonts w:ascii="Calibri" w:hAnsi="Calibri"/>
        </w:rPr>
        <w:t>的方法，提出了一种利用本体片段构造查询语句的系统化方法。</w:t>
      </w:r>
    </w:p>
    <w:p w14:paraId="2C4AF8C0" w14:textId="7FD9887D"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r>
        <w:rPr>
          <w:rFonts w:ascii="Calibri" w:hAnsi="Calibri"/>
        </w:rPr>
        <w:t>grep</w:t>
      </w:r>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BB6D6D" w:rsidRPr="00BB6D6D">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00BB6D6D" w:rsidRPr="00BB6D6D">
        <w:rPr>
          <w:rFonts w:ascii="Calibri" w:hAnsi="Calibri"/>
        </w:rPr>
        <w:t>Deerwester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r>
        <w:t>进行切词等预处理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r>
        <w:rPr>
          <w:rFonts w:hint="eastAsia"/>
        </w:rPr>
        <w:t>词</w:t>
      </w:r>
      <w:r>
        <w:t>分配到不同的文档中，这里的文档可以是</w:t>
      </w:r>
      <w:r>
        <w:rPr>
          <w:rFonts w:hint="eastAsia"/>
        </w:rPr>
        <w:t>不同粒度</w:t>
      </w:r>
      <w:r>
        <w:t>的，例如类或者方法。接下来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7</w:t>
      </w:r>
      <w:r>
        <w:fldChar w:fldCharType="end"/>
      </w:r>
      <w:r>
        <w:rPr>
          <w:rFonts w:hint="eastAsia"/>
        </w:rPr>
        <w:t>所示。</w:t>
      </w:r>
      <w:r>
        <w:rPr>
          <w:rFonts w:hint="eastAsia"/>
        </w:rPr>
        <w:t>LSI</w:t>
      </w:r>
      <w:r>
        <w:t>和</w:t>
      </w:r>
      <w:r>
        <w:t>grep</w:t>
      </w:r>
      <w:r>
        <w:t>一样容易使用，但是可以取得比</w:t>
      </w:r>
      <w:r>
        <w:t>grep</w:t>
      </w:r>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00BB6D6D" w:rsidRPr="00BB6D6D">
        <w:rPr>
          <w:rFonts w:ascii="Calibri" w:hAnsi="Calibri"/>
        </w:rPr>
        <w:t>Blei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00BB6D6D" w:rsidRPr="00BB6D6D">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r w:rsidR="00BB6D6D" w:rsidRPr="00BB6D6D">
        <w:rPr>
          <w:rFonts w:ascii="Calibri" w:hAnsi="Calibri"/>
        </w:rPr>
        <w:t>Bacchelli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0F986006" w:rsidR="00D2536E" w:rsidRPr="00863DB3" w:rsidRDefault="00D2536E" w:rsidP="00D2536E">
      <w:pPr>
        <w:pStyle w:val="ae"/>
        <w:jc w:val="center"/>
        <w:rPr>
          <w:rFonts w:asciiTheme="minorEastAsia" w:eastAsiaTheme="minorEastAsia" w:hAnsiTheme="minorEastAsia"/>
          <w:sz w:val="24"/>
          <w:szCs w:val="24"/>
        </w:rPr>
      </w:pPr>
      <w:bookmarkStart w:id="46" w:name="_Ref351311192"/>
      <w:bookmarkStart w:id="47" w:name="_Toc352625291"/>
      <w:bookmarkStart w:id="48" w:name="_Toc478204129"/>
      <w:r w:rsidRPr="00863DB3">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7</w:t>
      </w:r>
      <w:r w:rsidR="00CD4616">
        <w:rPr>
          <w:rFonts w:asciiTheme="minorEastAsia" w:eastAsiaTheme="minorEastAsia" w:hAnsiTheme="minorEastAsia"/>
          <w:sz w:val="24"/>
          <w:szCs w:val="24"/>
        </w:rPr>
        <w:fldChar w:fldCharType="end"/>
      </w:r>
      <w:bookmarkEnd w:id="46"/>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7"/>
      <w:bookmarkEnd w:id="48"/>
    </w:p>
    <w:p w14:paraId="1328499E" w14:textId="77777777" w:rsidR="00863DB3" w:rsidRPr="00863DB3" w:rsidRDefault="00863DB3" w:rsidP="00863DB3"/>
    <w:p w14:paraId="311D2A08" w14:textId="77777777" w:rsidR="00D2536E" w:rsidRDefault="00D2536E" w:rsidP="00D2536E">
      <w:pPr>
        <w:ind w:firstLineChars="200" w:firstLine="480"/>
      </w:pPr>
      <w:r w:rsidRPr="00002DB3">
        <w:lastRenderedPageBreak/>
        <w:t xml:space="preserve">Poshyvanyk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BB6D6D" w:rsidRPr="00BB6D6D">
        <w:rPr>
          <w:rFonts w:ascii="Calibri" w:hAnsi="Calibri"/>
        </w:rPr>
        <w:t>Poshyvanyk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77777777"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BB6D6D" w:rsidRPr="00BB6D6D">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BB6D6D" w:rsidRPr="00BB6D6D">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77777777"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00BB6D6D" w:rsidRPr="00BB6D6D">
        <w:rPr>
          <w:rFonts w:ascii="Calibri" w:hAnsi="Calibri"/>
        </w:rPr>
        <w:t>Comon,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BB6D6D" w:rsidRPr="00BB6D6D">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区分成</w:t>
      </w:r>
      <w:r>
        <w:t>统计上相互独立的成分。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BB6D6D" w:rsidRPr="00BB6D6D">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的特征定位方法。该方法不需开发人员构造查询。它利用源代码构造如下矩阵：一行表示一个函数，一列表示代码中的一个词语，矩阵中（</w:t>
      </w:r>
      <w:r w:rsidRPr="009B4C30">
        <w:rPr>
          <w:rFonts w:hint="eastAsia"/>
          <w:i/>
        </w:rPr>
        <w:t>i, j</w:t>
      </w:r>
      <w:r>
        <w:rPr>
          <w:rFonts w:hint="eastAsia"/>
        </w:rPr>
        <w:t>）元素表示第</w:t>
      </w:r>
      <w:r w:rsidRPr="009B4C30">
        <w:rPr>
          <w:rFonts w:hint="eastAsia"/>
          <w:i/>
        </w:rPr>
        <w:t>j</w:t>
      </w:r>
      <w:r>
        <w:rPr>
          <w:rFonts w:hint="eastAsia"/>
        </w:rPr>
        <w:t>个词语在第</w:t>
      </w:r>
      <w:r w:rsidRPr="009B4C30">
        <w:rPr>
          <w:rFonts w:hint="eastAsia"/>
          <w:i/>
        </w:rPr>
        <w:t>i</w:t>
      </w:r>
      <w:r>
        <w:rPr>
          <w:rFonts w:hint="eastAsia"/>
        </w:rPr>
        <w:t>个函数中出现的频率。利用</w:t>
      </w:r>
      <w:r>
        <w:rPr>
          <w:rFonts w:hint="eastAsia"/>
        </w:rPr>
        <w:t>ICA</w:t>
      </w:r>
      <w:r>
        <w:rPr>
          <w:rFonts w:hint="eastAsia"/>
        </w:rPr>
        <w:t>对该矩阵聚类，等价于对相关的函数聚类，每一类中的函数同属同一特征，从而达到特征定位目的。</w:t>
      </w:r>
    </w:p>
    <w:p w14:paraId="23898DD3" w14:textId="77777777"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BB6D6D" w:rsidRPr="00BB6D6D">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宾关系对与程序元素的对应关系；其次，根据查询语句中的动词，找出包含该动词的动宾关系，进而找到相应的程序元素。支持该方法的工具有</w:t>
      </w:r>
      <w:r>
        <w:rPr>
          <w:rFonts w:hint="eastAsia"/>
        </w:rPr>
        <w:t>Eclipse</w:t>
      </w:r>
      <w:r>
        <w:rPr>
          <w:rFonts w:hint="eastAsia"/>
        </w:rPr>
        <w:t>插件</w:t>
      </w:r>
      <w:r w:rsidRPr="0088321B">
        <w:rPr>
          <w:rFonts w:ascii="TimesNewRomanPSMT" w:hAnsi="TimesNewRomanPSMT" w:cs="TimesNewRomanPSMT"/>
        </w:rPr>
        <w:t>ViRMoVi</w:t>
      </w:r>
      <w:r w:rsidRPr="0088321B">
        <w:rPr>
          <w:rFonts w:ascii="TimesNewRomanPSMT" w:hAnsi="TimesNewRomanPSMT" w:cs="TimesNewRomanPSMT" w:hint="eastAsia"/>
        </w:rPr>
        <w:t>s</w:t>
      </w:r>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BB6D6D" w:rsidRPr="00BB6D6D">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77777777"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BB6D6D" w:rsidRPr="00BB6D6D">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BB6D6D" w:rsidRPr="00BB6D6D">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）搜索与自然语言处理技术。该方法在扩展与精化查询时使用三种短语：名词短语、动词短语、及介词短语，而不象</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BB6D6D" w:rsidRPr="00BB6D6D">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77777777" w:rsidR="00D2536E" w:rsidRDefault="00D2536E" w:rsidP="00D2536E">
      <w:pPr>
        <w:ind w:firstLineChars="200" w:firstLine="480"/>
      </w:pPr>
      <w:r>
        <w:rPr>
          <w:rFonts w:hint="eastAsia"/>
        </w:rPr>
        <w:t>此外，</w:t>
      </w:r>
      <w:r w:rsidRPr="00F24755">
        <w:t>Abebe</w:t>
      </w:r>
      <w:r w:rsidRPr="00F24755">
        <w:rPr>
          <w:rFonts w:hAnsi="TimesNewRomanPSMT"/>
        </w:rPr>
        <w:t>与</w:t>
      </w:r>
      <w:r>
        <w:t xml:space="preserve">Tonella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00BB6D6D" w:rsidRPr="00BB6D6D">
        <w:rPr>
          <w:rFonts w:ascii="Calibri" w:hAnsi="Calibri"/>
        </w:rPr>
        <w:t>Abebe and Tonella,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r>
        <w:t>Würsch</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00BB6D6D" w:rsidRPr="00BB6D6D">
        <w:rPr>
          <w:rFonts w:ascii="Calibri" w:hAnsi="Calibri"/>
        </w:rPr>
        <w:t>Würsch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49" w:name="_Toc352625249"/>
      <w:bookmarkStart w:id="50" w:name="_Toc478370128"/>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49"/>
      <w:bookmarkEnd w:id="50"/>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1" w:name="OLE_LINK3"/>
      <w:bookmarkStart w:id="52"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1"/>
      <w:bookmarkEnd w:id="52"/>
    </w:p>
    <w:p w14:paraId="33440329" w14:textId="77777777"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r w:rsidRPr="00630EB4">
        <w:t xml:space="preserve">Eisenbarth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BB6D6D" w:rsidRPr="00BB6D6D">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BB6D6D" w:rsidRPr="00BB6D6D">
        <w:rPr>
          <w:rFonts w:ascii="Calibri" w:hAnsi="Calibri"/>
        </w:rPr>
        <w:t>Eisenbarth et al., 2003</w:t>
      </w:r>
      <w:r w:rsidRPr="00286076">
        <w:rPr>
          <w:rFonts w:ascii="Calibri" w:hAnsi="Calibri"/>
        </w:rPr>
        <w:fldChar w:fldCharType="end"/>
      </w:r>
      <w:r w:rsidRPr="00286076">
        <w:rPr>
          <w:rFonts w:ascii="Calibri" w:hAnsi="Calibri"/>
        </w:rPr>
        <w:t>]</w:t>
      </w:r>
      <w:r w:rsidRPr="00630EB4">
        <w:rPr>
          <w:rFonts w:hint="eastAsia"/>
        </w:rPr>
        <w:t>，</w:t>
      </w:r>
      <w:r w:rsidRPr="00630EB4">
        <w:t xml:space="preserve">Koschke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BB6D6D" w:rsidRPr="00BB6D6D">
        <w:rPr>
          <w:rFonts w:ascii="Calibri" w:hAnsi="Calibri"/>
        </w:rPr>
        <w:t>Koschke and Quante, 2005</w:t>
      </w:r>
      <w:r w:rsidRPr="00286076">
        <w:rPr>
          <w:rFonts w:ascii="Calibri" w:hAnsi="Calibri"/>
        </w:rPr>
        <w:fldChar w:fldCharType="end"/>
      </w:r>
      <w:r w:rsidRPr="00286076">
        <w:rPr>
          <w:rFonts w:ascii="Calibri" w:hAnsi="Calibri"/>
        </w:rPr>
        <w:t>]</w:t>
      </w:r>
      <w:r w:rsidRPr="00630EB4">
        <w:rPr>
          <w:rFonts w:hint="eastAsia"/>
        </w:rPr>
        <w:t>，</w:t>
      </w:r>
      <w:r w:rsidRPr="00630EB4">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BB6D6D" w:rsidRPr="00BB6D6D">
        <w:rPr>
          <w:rFonts w:ascii="Calibri" w:hAnsi="Calibri"/>
        </w:rPr>
        <w:t>Antoniol and Guéhéneuc, 2006</w:t>
      </w:r>
      <w:r w:rsidRPr="00286076">
        <w:rPr>
          <w:rFonts w:ascii="Calibri" w:hAnsi="Calibri"/>
        </w:rPr>
        <w:fldChar w:fldCharType="end"/>
      </w:r>
      <w:r w:rsidRPr="00286076">
        <w:rPr>
          <w:rFonts w:ascii="Calibri" w:hAnsi="Calibri"/>
        </w:rPr>
        <w:t>]</w:t>
      </w:r>
      <w:r w:rsidRPr="00630EB4">
        <w:rPr>
          <w:rFonts w:hint="eastAsia"/>
        </w:rPr>
        <w:t>，</w:t>
      </w:r>
      <w:r>
        <w:t xml:space="preserve">Rohatg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BB6D6D" w:rsidRPr="00BB6D6D">
        <w:rPr>
          <w:rFonts w:ascii="Calibri" w:hAnsi="Calibri"/>
        </w:rPr>
        <w:t>Rohatgi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BB6D6D" w:rsidRPr="00BB6D6D">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77777777" w:rsidR="00D2536E" w:rsidRPr="00D231D7" w:rsidRDefault="00D2536E" w:rsidP="00D2536E">
      <w:pPr>
        <w:ind w:firstLineChars="200" w:firstLine="480"/>
      </w:pPr>
      <w:r w:rsidRPr="00D231D7">
        <w:t xml:space="preserve">Eisenbarth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BB6D6D" w:rsidRPr="00BB6D6D">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BB6D6D" w:rsidRPr="00BB6D6D">
        <w:rPr>
          <w:rFonts w:ascii="Calibri" w:hAnsi="Calibri"/>
        </w:rPr>
        <w:t>Eisenbarth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r w:rsidRPr="00D231D7">
        <w:t>Koschke</w:t>
      </w:r>
      <w:r w:rsidRPr="00D231D7">
        <w:rPr>
          <w:rFonts w:hint="eastAsia"/>
        </w:rPr>
        <w:t>与</w:t>
      </w:r>
      <w:r w:rsidRPr="00D231D7">
        <w:t xml:space="preserve">Quante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BB6D6D" w:rsidRPr="00BB6D6D">
        <w:rPr>
          <w:rFonts w:ascii="Calibri" w:hAnsi="Calibri"/>
        </w:rPr>
        <w:t>Koschke and Quante, 2005</w:t>
      </w:r>
      <w:r w:rsidRPr="00286076">
        <w:rPr>
          <w:rFonts w:ascii="Calibri" w:hAnsi="Calibri"/>
        </w:rPr>
        <w:fldChar w:fldCharType="end"/>
      </w:r>
      <w:r w:rsidRPr="00286076">
        <w:rPr>
          <w:rFonts w:ascii="Calibri" w:hAnsi="Calibri"/>
        </w:rPr>
        <w:t>]</w:t>
      </w:r>
      <w:r w:rsidRPr="00D231D7">
        <w:rPr>
          <w:rFonts w:hint="eastAsia"/>
        </w:rPr>
        <w:t>基本思想与</w:t>
      </w:r>
      <w:r w:rsidRPr="00D231D7">
        <w:t xml:space="preserve">Eisenbarth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77777777"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r w:rsidRPr="00C65013">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BB6D6D" w:rsidRPr="00BB6D6D">
        <w:rPr>
          <w:rFonts w:ascii="Calibri" w:hAnsi="Calibri"/>
        </w:rPr>
        <w:t>Antoniol and Guéhéneuc,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r w:rsidRPr="000874A6">
        <w:rPr>
          <w:i/>
        </w:rPr>
        <w:t>’</w:t>
      </w:r>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r w:rsidRPr="000874A6">
        <w:rPr>
          <w:i/>
        </w:rPr>
        <w:t>’</w:t>
      </w:r>
      <w:r w:rsidRPr="00C65013">
        <w:rPr>
          <w:rFonts w:hint="eastAsia"/>
        </w:rPr>
        <w:t>中的频率</w:t>
      </w:r>
      <w:r w:rsidRPr="000874A6">
        <w:rPr>
          <w:rFonts w:hint="eastAsia"/>
          <w:i/>
        </w:rPr>
        <w:t>f</w:t>
      </w:r>
      <w:r w:rsidRPr="00C65013">
        <w:rPr>
          <w:rFonts w:hint="eastAsia"/>
        </w:rPr>
        <w:t>与</w:t>
      </w:r>
      <w:r w:rsidRPr="000874A6">
        <w:rPr>
          <w:rFonts w:hint="eastAsia"/>
          <w:i/>
        </w:rPr>
        <w:t>f</w:t>
      </w:r>
      <w:r w:rsidRPr="000874A6">
        <w:rPr>
          <w:i/>
        </w:rPr>
        <w:t>’</w:t>
      </w:r>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ICEBrowser</w:t>
      </w:r>
      <w:r w:rsidRPr="00C65013">
        <w:rPr>
          <w:rFonts w:hint="eastAsia"/>
        </w:rPr>
        <w:t>、</w:t>
      </w:r>
      <w:r w:rsidRPr="00C65013">
        <w:t>JHotDraw</w:t>
      </w:r>
      <w:r w:rsidRPr="00C65013">
        <w:rPr>
          <w:rFonts w:hint="eastAsia"/>
        </w:rPr>
        <w:t>、与</w:t>
      </w:r>
      <w:r w:rsidRPr="00C65013">
        <w:t xml:space="preserve"> Xfig</w:t>
      </w:r>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0B00A610" w:rsidR="00D2536E" w:rsidRPr="00863DB3" w:rsidRDefault="00D2536E" w:rsidP="00D2536E">
      <w:pPr>
        <w:pStyle w:val="ae"/>
        <w:jc w:val="center"/>
        <w:rPr>
          <w:rFonts w:asciiTheme="minorEastAsia" w:eastAsiaTheme="minorEastAsia" w:hAnsiTheme="minorEastAsia"/>
          <w:sz w:val="24"/>
          <w:szCs w:val="24"/>
        </w:rPr>
      </w:pPr>
      <w:bookmarkStart w:id="53" w:name="_Ref351314283"/>
      <w:bookmarkStart w:id="54" w:name="_Toc352625292"/>
      <w:bookmarkStart w:id="55" w:name="_Toc478204130"/>
      <w:r w:rsidRPr="00863DB3">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8</w:t>
      </w:r>
      <w:r w:rsidR="00CD4616">
        <w:rPr>
          <w:rFonts w:asciiTheme="minorEastAsia" w:eastAsiaTheme="minorEastAsia" w:hAnsiTheme="minorEastAsia"/>
          <w:sz w:val="24"/>
          <w:szCs w:val="24"/>
        </w:rPr>
        <w:fldChar w:fldCharType="end"/>
      </w:r>
      <w:bookmarkEnd w:id="5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4"/>
      <w:bookmarkEnd w:id="55"/>
    </w:p>
    <w:p w14:paraId="37C47EF4" w14:textId="77777777" w:rsidR="00863DB3" w:rsidRPr="00863DB3" w:rsidRDefault="00863DB3" w:rsidP="00863DB3"/>
    <w:p w14:paraId="6BCDAA01" w14:textId="77777777" w:rsidR="00D2536E" w:rsidRPr="007A75B6" w:rsidRDefault="00D2536E" w:rsidP="00D2536E">
      <w:pPr>
        <w:ind w:firstLineChars="200" w:firstLine="480"/>
        <w:rPr>
          <w:rFonts w:ascii="宋体" w:hAnsi="宋体" w:cs="宋体"/>
        </w:rPr>
      </w:pPr>
      <w:r w:rsidRPr="000874A6">
        <w:t xml:space="preserve">Rohatgi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BB6D6D" w:rsidRPr="00BB6D6D">
        <w:rPr>
          <w:rFonts w:ascii="Calibri" w:hAnsi="Calibri"/>
        </w:rPr>
        <w:t>Rohatgi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提出基于影响分析的特征定位方法。该方法基本思想如下：首先，运行一能执行给定特征的测试用例，得到程序执行轨迹，从程序执行轨迹中抽取出所涉及的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77777777"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BB6D6D" w:rsidRPr="00BB6D6D">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的特征定位方法。该方法基本思想如下：运行一能执行给定特征的测试用例，得到程序执行轨迹，从程序执行轨迹中抽取出所涉及的所有函数，在函数调用图中将这些函数设为路标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6" w:name="_Toc352625250"/>
      <w:bookmarkStart w:id="57" w:name="_Toc478370129"/>
      <w:r>
        <w:rPr>
          <w:rFonts w:hint="eastAsia"/>
        </w:rPr>
        <w:t>静态与</w:t>
      </w:r>
      <w:r w:rsidRPr="00172FA3">
        <w:rPr>
          <w:rFonts w:hint="eastAsia"/>
        </w:rPr>
        <w:t>文本</w:t>
      </w:r>
      <w:r>
        <w:rPr>
          <w:rFonts w:hint="eastAsia"/>
        </w:rPr>
        <w:t>结合</w:t>
      </w:r>
      <w:r>
        <w:t>特征定位技术</w:t>
      </w:r>
      <w:bookmarkEnd w:id="56"/>
      <w:bookmarkEnd w:id="57"/>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77777777"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BB6D6D" w:rsidRPr="00BB6D6D">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BB6D6D" w:rsidRPr="00BB6D6D">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Ratiu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BB6D6D" w:rsidRPr="00BB6D6D">
        <w:rPr>
          <w:rFonts w:ascii="Calibri" w:hAnsi="Calibri"/>
        </w:rPr>
        <w:t>Ratiu and Deissenboeck,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BB6D6D" w:rsidRPr="00BB6D6D">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BB6D6D" w:rsidRPr="00BB6D6D">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1086C9F2"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BB6D6D" w:rsidRPr="00BB6D6D">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BB6D6D" w:rsidRPr="00BB6D6D">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5D74934E" w:rsidR="00D2536E" w:rsidRPr="00863DB3" w:rsidRDefault="00D2536E" w:rsidP="00D2536E">
      <w:pPr>
        <w:pStyle w:val="ae"/>
        <w:jc w:val="center"/>
        <w:rPr>
          <w:rFonts w:asciiTheme="minorEastAsia" w:eastAsiaTheme="minorEastAsia" w:hAnsiTheme="minorEastAsia"/>
          <w:sz w:val="24"/>
          <w:szCs w:val="24"/>
        </w:rPr>
      </w:pPr>
      <w:bookmarkStart w:id="58" w:name="_Ref351318216"/>
      <w:bookmarkStart w:id="59" w:name="_Toc352625293"/>
      <w:bookmarkStart w:id="60" w:name="_Toc478204131"/>
      <w:r w:rsidRPr="00863DB3">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9</w:t>
      </w:r>
      <w:r w:rsidR="00CD4616">
        <w:rPr>
          <w:rFonts w:asciiTheme="minorEastAsia" w:eastAsiaTheme="minorEastAsia" w:hAnsiTheme="minorEastAsia"/>
          <w:sz w:val="24"/>
          <w:szCs w:val="24"/>
        </w:rPr>
        <w:fldChar w:fldCharType="end"/>
      </w:r>
      <w:bookmarkEnd w:id="5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59"/>
      <w:bookmarkEnd w:id="60"/>
    </w:p>
    <w:p w14:paraId="64387A99" w14:textId="77777777" w:rsidR="00863DB3" w:rsidRPr="00863DB3" w:rsidRDefault="00863DB3" w:rsidP="00863DB3"/>
    <w:p w14:paraId="4488B1E0" w14:textId="77777777"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BB6D6D" w:rsidRPr="00BB6D6D">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77777777"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BB6D6D" w:rsidRPr="00BB6D6D">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77777777" w:rsidR="00D2536E" w:rsidRPr="00CC02C5" w:rsidRDefault="00D2536E" w:rsidP="00D2536E">
      <w:pPr>
        <w:ind w:firstLineChars="200" w:firstLine="480"/>
      </w:pPr>
      <w:r w:rsidRPr="007613E5">
        <w:rPr>
          <w:rFonts w:ascii="Calibri" w:hAnsi="Calibri" w:hint="eastAsia"/>
        </w:rPr>
        <w:t>此外，</w:t>
      </w:r>
      <w:r w:rsidRPr="007613E5">
        <w:rPr>
          <w:rFonts w:ascii="Calibri" w:hAnsi="Calibri"/>
        </w:rPr>
        <w:t>Ratiu</w:t>
      </w:r>
      <w:r w:rsidRPr="007613E5">
        <w:rPr>
          <w:rFonts w:ascii="Calibri" w:hAnsi="Calibri" w:hint="eastAsia"/>
        </w:rPr>
        <w:t>与</w:t>
      </w:r>
      <w:r w:rsidRPr="007613E5">
        <w:rPr>
          <w:rFonts w:ascii="Calibri" w:hAnsi="Calibri"/>
        </w:rPr>
        <w:t xml:space="preserve">Deissenboeck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BB6D6D" w:rsidRPr="00BB6D6D">
        <w:rPr>
          <w:rFonts w:ascii="Calibri" w:hAnsi="Calibri"/>
        </w:rPr>
        <w:t>Ratiu and Deissenboeck,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BB6D6D" w:rsidRPr="00BB6D6D">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1" w:name="_Toc352625251"/>
      <w:bookmarkStart w:id="62" w:name="_Toc478370130"/>
      <w:r>
        <w:rPr>
          <w:rFonts w:hint="eastAsia"/>
        </w:rPr>
        <w:t>动态与</w:t>
      </w:r>
      <w:r w:rsidRPr="00F07481">
        <w:rPr>
          <w:rFonts w:hint="eastAsia"/>
        </w:rPr>
        <w:t>文本</w:t>
      </w:r>
      <w:r>
        <w:rPr>
          <w:rFonts w:hint="eastAsia"/>
        </w:rPr>
        <w:t>结合</w:t>
      </w:r>
      <w:r>
        <w:t>特征定位技术</w:t>
      </w:r>
      <w:bookmarkEnd w:id="61"/>
      <w:bookmarkEnd w:id="62"/>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77777777"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r w:rsidRPr="00190CDB">
        <w:t>Poshyvanyk</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BB6D6D" w:rsidRPr="00BB6D6D">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BB6D6D" w:rsidRPr="00BB6D6D">
        <w:rPr>
          <w:rFonts w:ascii="Calibri" w:hAnsi="Calibri"/>
        </w:rPr>
        <w:t>Poshyvanyk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BB6D6D" w:rsidRPr="00BB6D6D">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r w:rsidRPr="00190CDB">
        <w:t>Asadi</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BB6D6D" w:rsidRPr="00BB6D6D">
        <w:rPr>
          <w:rFonts w:ascii="Calibri" w:hAnsi="Calibri"/>
        </w:rPr>
        <w:t>Asadi et al., 2010</w:t>
      </w:r>
      <w:r w:rsidRPr="00286076">
        <w:rPr>
          <w:rFonts w:ascii="Calibri" w:hAnsi="Calibri"/>
        </w:rPr>
        <w:fldChar w:fldCharType="end"/>
      </w:r>
      <w:r w:rsidRPr="00286076">
        <w:rPr>
          <w:rFonts w:ascii="Calibri" w:hAnsi="Calibri"/>
        </w:rPr>
        <w:t>]</w:t>
      </w:r>
      <w:r w:rsidRPr="00190CDB">
        <w:rPr>
          <w:rFonts w:hint="eastAsia"/>
        </w:rPr>
        <w:t>，</w:t>
      </w:r>
      <w:r w:rsidRPr="00190CDB">
        <w:t>Revelle</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BB6D6D" w:rsidRPr="00BB6D6D">
        <w:rPr>
          <w:rFonts w:ascii="Calibri" w:hAnsi="Calibri"/>
        </w:rPr>
        <w:t>Revelle et al., 2010</w:t>
      </w:r>
      <w:r w:rsidRPr="00286076">
        <w:rPr>
          <w:rFonts w:ascii="Calibri" w:hAnsi="Calibri"/>
        </w:rPr>
        <w:fldChar w:fldCharType="end"/>
      </w:r>
      <w:r w:rsidRPr="00286076">
        <w:rPr>
          <w:rFonts w:ascii="Calibri" w:hAnsi="Calibri"/>
        </w:rPr>
        <w:t>]</w:t>
      </w:r>
      <w:r w:rsidRPr="00190CDB">
        <w:rPr>
          <w:rFonts w:hint="eastAsia"/>
        </w:rPr>
        <w:t>。</w:t>
      </w:r>
    </w:p>
    <w:p w14:paraId="0C1FC095" w14:textId="6EF20940" w:rsidR="00D2536E" w:rsidRDefault="00D2536E" w:rsidP="00D2536E">
      <w:pPr>
        <w:ind w:firstLineChars="200" w:firstLine="480"/>
        <w:rPr>
          <w:rFonts w:ascii="Calibri" w:hAnsi="Calibri"/>
        </w:rPr>
      </w:pPr>
      <w:r w:rsidRPr="004C0021">
        <w:t xml:space="preserve">Poshyvanyk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BB6D6D" w:rsidRPr="00BB6D6D">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BB6D6D" w:rsidRPr="00BB6D6D">
        <w:rPr>
          <w:rFonts w:ascii="Calibri" w:hAnsi="Calibri"/>
        </w:rPr>
        <w:t>Poshyvanyk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00BB6D6D" w:rsidRPr="00863DB3">
        <w:rPr>
          <w:rFonts w:asciiTheme="minorEastAsia" w:hAnsiTheme="minorEastAsia" w:hint="eastAsia"/>
        </w:rPr>
        <w:t xml:space="preserve">图 </w:t>
      </w:r>
      <w:r w:rsidR="00BB6D6D">
        <w:rPr>
          <w:rFonts w:asciiTheme="minorEastAsia" w:hAnsiTheme="minorEastAsia"/>
          <w:noProof/>
        </w:rPr>
        <w:t>1</w:t>
      </w:r>
      <w:r w:rsidR="00BB6D6D">
        <w:rPr>
          <w:rFonts w:asciiTheme="minorEastAsia" w:hAnsiTheme="minorEastAsia"/>
        </w:rPr>
        <w:noBreakHyphen/>
      </w:r>
      <w:r w:rsidR="00BB6D6D">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BB6D6D" w:rsidRPr="00BB6D6D">
        <w:rPr>
          <w:rFonts w:ascii="Calibri" w:hAnsi="Calibri"/>
        </w:rPr>
        <w:t>Antoniol and Guéhéneuc,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BB6D6D" w:rsidRPr="00BB6D6D">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69CED061" w:rsidR="00D2536E" w:rsidRPr="00863DB3" w:rsidRDefault="00D2536E" w:rsidP="00D2536E">
      <w:pPr>
        <w:pStyle w:val="ae"/>
        <w:jc w:val="center"/>
        <w:rPr>
          <w:rFonts w:asciiTheme="minorEastAsia" w:eastAsiaTheme="minorEastAsia" w:hAnsiTheme="minorEastAsia"/>
          <w:sz w:val="24"/>
          <w:szCs w:val="24"/>
        </w:rPr>
      </w:pPr>
      <w:bookmarkStart w:id="63" w:name="_Ref351316734"/>
      <w:bookmarkStart w:id="64" w:name="_Toc352625294"/>
      <w:bookmarkStart w:id="65" w:name="_Toc478204132"/>
      <w:r w:rsidRPr="00863DB3">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10</w:t>
      </w:r>
      <w:r w:rsidR="00CD4616">
        <w:rPr>
          <w:rFonts w:asciiTheme="minorEastAsia" w:eastAsiaTheme="minorEastAsia" w:hAnsiTheme="minorEastAsia"/>
          <w:sz w:val="24"/>
          <w:szCs w:val="24"/>
        </w:rPr>
        <w:fldChar w:fldCharType="end"/>
      </w:r>
      <w:bookmarkEnd w:id="6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4"/>
      <w:bookmarkEnd w:id="65"/>
    </w:p>
    <w:p w14:paraId="7805AFB1" w14:textId="77777777" w:rsidR="00863DB3" w:rsidRPr="00863DB3" w:rsidRDefault="00863DB3" w:rsidP="00863DB3"/>
    <w:p w14:paraId="362B3DDC" w14:textId="77777777"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BB6D6D" w:rsidRPr="00BB6D6D">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77777777" w:rsidR="00D2536E" w:rsidRDefault="00D2536E" w:rsidP="00D2536E">
      <w:pPr>
        <w:ind w:firstLineChars="200" w:firstLine="480"/>
        <w:rPr>
          <w:rFonts w:ascii="宋体" w:hAnsi="宋体" w:cs="宋体"/>
        </w:rPr>
      </w:pPr>
      <w:r w:rsidRPr="00C85D8A">
        <w:rPr>
          <w:rFonts w:ascii="Calibri" w:hAnsi="Calibri" w:hint="eastAsia"/>
        </w:rPr>
        <w:t>此外，</w:t>
      </w:r>
      <w:r w:rsidRPr="00C85D8A">
        <w:rPr>
          <w:rFonts w:ascii="Calibri" w:hAnsi="Calibri"/>
        </w:rPr>
        <w:t>Asadi</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BB6D6D" w:rsidRPr="00BB6D6D">
        <w:rPr>
          <w:rFonts w:ascii="Calibri" w:hAnsi="Calibri"/>
        </w:rPr>
        <w:t>Asadi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r w:rsidRPr="00C85D8A">
        <w:rPr>
          <w:rFonts w:ascii="Calibri" w:hAnsi="Calibri"/>
        </w:rPr>
        <w:t>Revelle</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BB6D6D" w:rsidRPr="00BB6D6D">
        <w:rPr>
          <w:rFonts w:ascii="Calibri" w:hAnsi="Calibri"/>
        </w:rPr>
        <w:t>Revelle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6" w:name="_Toc352625252"/>
      <w:bookmarkStart w:id="67" w:name="_Toc478370131"/>
      <w:r>
        <w:rPr>
          <w:rFonts w:hint="eastAsia"/>
        </w:rPr>
        <w:t>静态、动态与</w:t>
      </w:r>
      <w:r w:rsidRPr="00F07481">
        <w:rPr>
          <w:rFonts w:hint="eastAsia"/>
        </w:rPr>
        <w:t>文本</w:t>
      </w:r>
      <w:r>
        <w:rPr>
          <w:rFonts w:hint="eastAsia"/>
        </w:rPr>
        <w:t>结合</w:t>
      </w:r>
      <w:r>
        <w:t>特征定位技术</w:t>
      </w:r>
      <w:bookmarkEnd w:id="66"/>
      <w:bookmarkEnd w:id="67"/>
    </w:p>
    <w:p w14:paraId="2EF93055" w14:textId="77777777" w:rsidR="00D2536E" w:rsidRPr="006C6E9E" w:rsidRDefault="00D2536E" w:rsidP="00D2536E">
      <w:pPr>
        <w:ind w:firstLineChars="200" w:firstLine="480"/>
      </w:pPr>
      <w:r>
        <w:rPr>
          <w:rFonts w:ascii="TimesNewRomanPSMT" w:eastAsia="TimesNewRomanPSMT" w:cs="TimesNewRomanPSMT"/>
        </w:rPr>
        <w:t xml:space="preserve"> </w:t>
      </w:r>
      <w:r w:rsidRPr="00CE546A">
        <w:rPr>
          <w:rFonts w:ascii="Calibri" w:hAnsi="Calibri" w:hint="eastAsia"/>
        </w:rPr>
        <w:t>Eaddy</w:t>
      </w:r>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00BB6D6D" w:rsidRPr="00BB6D6D">
        <w:rPr>
          <w:rFonts w:ascii="Calibri" w:hAnsi="Calibri"/>
        </w:rPr>
        <w:t>Eaddy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8" w:name="_Toc352625253"/>
      <w:bookmarkStart w:id="69" w:name="_Toc478370132"/>
      <w:r>
        <w:rPr>
          <w:rFonts w:hint="eastAsia"/>
        </w:rPr>
        <w:t>参考</w:t>
      </w:r>
      <w:r>
        <w:t>文献</w:t>
      </w:r>
      <w:bookmarkEnd w:id="68"/>
      <w:bookmarkEnd w:id="69"/>
    </w:p>
    <w:p w14:paraId="69A09495" w14:textId="77777777" w:rsidR="00D2536E" w:rsidRDefault="00D2536E" w:rsidP="00DF6936">
      <w:pPr>
        <w:ind w:left="480" w:hangingChars="200" w:hanging="480"/>
      </w:pPr>
      <w:r w:rsidRPr="00286076">
        <w:t>[</w:t>
      </w:r>
      <w:bookmarkStart w:id="70" w:name="BIB_abebe2010natural"/>
      <w:r w:rsidRPr="00286076">
        <w:t>Abebe and Tonella, 2010</w:t>
      </w:r>
      <w:bookmarkStart w:id="71" w:name="B4B_abebe2010natural"/>
      <w:bookmarkEnd w:id="70"/>
      <w:bookmarkEnd w:id="71"/>
      <w:r w:rsidRPr="00286076">
        <w:t>]</w:t>
      </w:r>
      <w:r w:rsidRPr="00286076">
        <w:tab/>
        <w:t>ABEBE S L, TONELLA P. 2010. Natural language parsing of program element names for concept extraction[C]//Program Comprehension (ICPC), 2010 IEEE 18th International Conference on. [S.l.]: [s.n.] :156–159.</w:t>
      </w:r>
    </w:p>
    <w:p w14:paraId="50710D17" w14:textId="77777777" w:rsidR="00D2536E" w:rsidRDefault="00D2536E" w:rsidP="00DF6936">
      <w:pPr>
        <w:ind w:left="480" w:hangingChars="200" w:hanging="480"/>
      </w:pPr>
      <w:r w:rsidRPr="00286076">
        <w:t>[</w:t>
      </w:r>
      <w:bookmarkStart w:id="72" w:name="BIB_agrawal1998mining"/>
      <w:r w:rsidRPr="00286076">
        <w:t>Agrawal et al., 1998</w:t>
      </w:r>
      <w:bookmarkStart w:id="73" w:name="B4B_agrawal1998mining"/>
      <w:bookmarkEnd w:id="72"/>
      <w:bookmarkEnd w:id="73"/>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4" w:name="BIB_antoniol2006feature"/>
      <w:r w:rsidRPr="00286076">
        <w:t>Antoniol and Guéhéneuc, 2006</w:t>
      </w:r>
      <w:bookmarkStart w:id="75" w:name="B4B_antoniol2006feature"/>
      <w:bookmarkEnd w:id="74"/>
      <w:bookmarkEnd w:id="75"/>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6" w:name="BIB_asadi2010heuristic"/>
      <w:r w:rsidRPr="00286076">
        <w:t>Asadi et al., 2010</w:t>
      </w:r>
      <w:bookmarkStart w:id="77" w:name="B4B_asadi2010heuristic"/>
      <w:bookmarkEnd w:id="76"/>
      <w:bookmarkEnd w:id="77"/>
      <w:r w:rsidRPr="00286076">
        <w:t>]</w:t>
      </w:r>
      <w:r w:rsidRPr="00286076">
        <w:tab/>
        <w:t>ASADI F, DI PENTA M, ANTONIOL G, et al. 2010. A heuristic-based approach to identify concepts in execution traces[C]//Software Maintenance and Reengineering (CSMR), 2010 14th European Conference on. [S.l.]: [s.n.] :31–40.</w:t>
      </w:r>
    </w:p>
    <w:p w14:paraId="5EBD1ED8" w14:textId="77777777" w:rsidR="00D2536E" w:rsidRDefault="00D2536E" w:rsidP="00DF6936">
      <w:pPr>
        <w:ind w:left="480" w:hangingChars="200" w:hanging="480"/>
      </w:pPr>
      <w:r w:rsidRPr="00286076">
        <w:t>[</w:t>
      </w:r>
      <w:bookmarkStart w:id="78" w:name="BIB_asuncion2010software"/>
      <w:r w:rsidRPr="00286076">
        <w:t>Asuncion et al., 2010</w:t>
      </w:r>
      <w:bookmarkStart w:id="79" w:name="B4B_asuncion2010software"/>
      <w:bookmarkEnd w:id="78"/>
      <w:bookmarkEnd w:id="79"/>
      <w:r w:rsidRPr="00286076">
        <w:t>]</w:t>
      </w:r>
      <w:r w:rsidRPr="00286076">
        <w:tab/>
        <w:t>ASUNCION H, ASUNCION A, TAYLOR R. 2010. Software traceability with topic modeling[C]//32nd ACM/IEEE International Conference on Software Engineering (ICSE). [S.l.]: [s.n.] :95–104.</w:t>
      </w:r>
    </w:p>
    <w:p w14:paraId="18552DBF" w14:textId="77777777" w:rsidR="00D2536E" w:rsidRDefault="00D2536E" w:rsidP="00DF6936">
      <w:pPr>
        <w:ind w:left="480" w:hangingChars="200" w:hanging="480"/>
      </w:pPr>
      <w:r w:rsidRPr="00286076">
        <w:t>[</w:t>
      </w:r>
      <w:bookmarkStart w:id="80" w:name="BIB_bacchelli2010linking"/>
      <w:r w:rsidRPr="00286076">
        <w:t>Bacchelli et al., 2010</w:t>
      </w:r>
      <w:bookmarkStart w:id="81" w:name="B4B_bacchelli2010linking"/>
      <w:bookmarkEnd w:id="80"/>
      <w:bookmarkEnd w:id="81"/>
      <w:r w:rsidRPr="00286076">
        <w:t>]</w:t>
      </w:r>
      <w:r w:rsidRPr="00286076">
        <w:tab/>
        <w:t>BACCHELLI A, LANZA M, ROBBES R. 2010. Linking e-mails and source code artifacts[C]//Proceedings of the 32nd ACM/IEEE International Conference on Software Engineering (ICSE). [S.l.]: [s.n.] :375–384.</w:t>
      </w:r>
    </w:p>
    <w:p w14:paraId="16C8B3BC" w14:textId="77777777" w:rsidR="00D2536E" w:rsidRDefault="00D2536E" w:rsidP="00DF6936">
      <w:pPr>
        <w:ind w:left="480" w:hangingChars="200" w:hanging="480"/>
      </w:pPr>
      <w:r w:rsidRPr="00286076">
        <w:t>[</w:t>
      </w:r>
      <w:bookmarkStart w:id="82" w:name="BIB_blei2003latent"/>
      <w:r w:rsidRPr="00286076">
        <w:t>Blei et al., 2003</w:t>
      </w:r>
      <w:bookmarkStart w:id="83" w:name="B4B_blei2003latent"/>
      <w:bookmarkEnd w:id="82"/>
      <w:bookmarkEnd w:id="83"/>
      <w:r w:rsidRPr="00286076">
        <w:t>]</w:t>
      </w:r>
      <w:r w:rsidRPr="00286076">
        <w:tab/>
        <w:t>BLEI D, NG A, JORDAN M. 2003. Latent dirichlet allocation[J]. The Journal of Machine Learning Research, 3:993–1022.</w:t>
      </w:r>
    </w:p>
    <w:p w14:paraId="2CA3E161" w14:textId="77777777" w:rsidR="00D2536E" w:rsidRDefault="00D2536E" w:rsidP="00DF6936">
      <w:pPr>
        <w:ind w:left="480" w:hangingChars="200" w:hanging="480"/>
      </w:pPr>
      <w:r w:rsidRPr="00286076">
        <w:t>[</w:t>
      </w:r>
      <w:bookmarkStart w:id="84" w:name="BIB_boehm1984software"/>
      <w:r w:rsidRPr="00286076">
        <w:t>Boehm, 1984</w:t>
      </w:r>
      <w:bookmarkStart w:id="85" w:name="B4B_boehm1984software"/>
      <w:bookmarkEnd w:id="84"/>
      <w:bookmarkEnd w:id="85"/>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6" w:name="BIB_bohnet2008locating"/>
      <w:r w:rsidRPr="00286076">
        <w:t>Bohnet et al., 2008</w:t>
      </w:r>
      <w:bookmarkStart w:id="87" w:name="B4B_bohnet2008locating"/>
      <w:bookmarkEnd w:id="86"/>
      <w:bookmarkEnd w:id="87"/>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[S.l.]: [s.n.] :268–271.</w:t>
      </w:r>
    </w:p>
    <w:p w14:paraId="6BD12434" w14:textId="77777777" w:rsidR="00D2536E" w:rsidRDefault="00D2536E" w:rsidP="00DF6936">
      <w:pPr>
        <w:ind w:left="480" w:hangingChars="200" w:hanging="480"/>
      </w:pPr>
      <w:r w:rsidRPr="00286076">
        <w:t>[</w:t>
      </w:r>
      <w:bookmarkStart w:id="88" w:name="BIB_chen2000case"/>
      <w:r w:rsidRPr="00286076">
        <w:t>Chen and Rajlich, 2000</w:t>
      </w:r>
      <w:bookmarkStart w:id="89" w:name="B4B_chen2000case"/>
      <w:bookmarkEnd w:id="88"/>
      <w:bookmarkEnd w:id="89"/>
      <w:r w:rsidRPr="00286076">
        <w:t>]</w:t>
      </w:r>
      <w:r w:rsidRPr="00286076">
        <w:tab/>
        <w:t>CHEN K, RAJLICH V. 2000. Case study of feature location using dependence graph[C]//8th International Workshop on Program Comprehension (IWPC). [S.l.]: [s.n.] :241–247.</w:t>
      </w:r>
    </w:p>
    <w:p w14:paraId="5166DEDE" w14:textId="77777777" w:rsidR="00D2536E" w:rsidRDefault="00D2536E" w:rsidP="00DF6936">
      <w:pPr>
        <w:ind w:left="480" w:hangingChars="200" w:hanging="480"/>
      </w:pPr>
      <w:r w:rsidRPr="00286076">
        <w:t>[</w:t>
      </w:r>
      <w:bookmarkStart w:id="90" w:name="BIB_cleary2007assisting"/>
      <w:r w:rsidRPr="00286076">
        <w:t>Cleary and Exton, 2007</w:t>
      </w:r>
      <w:bookmarkStart w:id="91" w:name="B4B_cleary2007assisting"/>
      <w:bookmarkEnd w:id="90"/>
      <w:bookmarkEnd w:id="91"/>
      <w:r w:rsidRPr="00286076">
        <w:t>]</w:t>
      </w:r>
      <w:r w:rsidRPr="00286076">
        <w:tab/>
        <w:t>CLEARY B, EXTON C. 2007. Assisting concept location in software comprehension[D</w:t>
      </w:r>
      <w:proofErr w:type="gramStart"/>
      <w:r w:rsidRPr="00286076">
        <w:t>].[</w:t>
      </w:r>
      <w:proofErr w:type="gramEnd"/>
      <w:r w:rsidRPr="00286076">
        <w:t>S.l.]: Citeseer.</w:t>
      </w:r>
    </w:p>
    <w:p w14:paraId="7280CDC7" w14:textId="77777777" w:rsidR="00D2536E" w:rsidRDefault="00D2536E" w:rsidP="00DF6936">
      <w:pPr>
        <w:ind w:left="480" w:hangingChars="200" w:hanging="480"/>
      </w:pPr>
      <w:r w:rsidRPr="00286076">
        <w:t>[</w:t>
      </w:r>
      <w:bookmarkStart w:id="92" w:name="BIB_comon1994independent"/>
      <w:r w:rsidRPr="00286076">
        <w:t>Comon, 1994</w:t>
      </w:r>
      <w:bookmarkStart w:id="93" w:name="B4B_comon1994independent"/>
      <w:bookmarkEnd w:id="92"/>
      <w:bookmarkEnd w:id="93"/>
      <w:r w:rsidRPr="00286076">
        <w:t>]</w:t>
      </w:r>
      <w:r w:rsidRPr="00286076">
        <w:tab/>
        <w:t xml:space="preserve">COMON P. 1994. Independent component analysis, a new </w:t>
      </w:r>
      <w:proofErr w:type="gramStart"/>
      <w:r w:rsidRPr="00286076">
        <w:t>concept?[</w:t>
      </w:r>
      <w:proofErr w:type="gramEnd"/>
      <w:r w:rsidRPr="00286076">
        <w:t>J]. Signal processing, 36(3):287–314.</w:t>
      </w:r>
    </w:p>
    <w:p w14:paraId="5263310B" w14:textId="77777777" w:rsidR="00D2536E" w:rsidRDefault="00D2536E" w:rsidP="00DF6936">
      <w:pPr>
        <w:ind w:left="480" w:hangingChars="200" w:hanging="480"/>
      </w:pPr>
      <w:r w:rsidRPr="00286076">
        <w:t>[</w:t>
      </w:r>
      <w:bookmarkStart w:id="94" w:name="BIB_deerwester1990indexing"/>
      <w:r w:rsidRPr="00286076">
        <w:t>Deerwester et al., 1990</w:t>
      </w:r>
      <w:bookmarkStart w:id="95" w:name="B4B_deerwester1990indexing"/>
      <w:bookmarkEnd w:id="94"/>
      <w:bookmarkEnd w:id="95"/>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6" w:name="BIB_dit2011feature"/>
      <w:r w:rsidRPr="00286076">
        <w:t>Dit et al., 2011</w:t>
      </w:r>
      <w:bookmarkStart w:id="97" w:name="B4B_dit2011feature"/>
      <w:bookmarkEnd w:id="96"/>
      <w:bookmarkEnd w:id="97"/>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8" w:name="BIB_eaddy2008cerberus"/>
      <w:r w:rsidRPr="00286076">
        <w:t>Eaddy et al., 2008</w:t>
      </w:r>
      <w:bookmarkStart w:id="99" w:name="B4B_eaddy2008cerberus"/>
      <w:bookmarkEnd w:id="98"/>
      <w:bookmarkEnd w:id="99"/>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[S.l.]: [s.n.] :53–62.</w:t>
      </w:r>
    </w:p>
    <w:p w14:paraId="0318294A" w14:textId="77777777" w:rsidR="00D2536E" w:rsidRDefault="00D2536E" w:rsidP="00DF6936">
      <w:pPr>
        <w:ind w:left="480" w:hangingChars="200" w:hanging="480"/>
      </w:pPr>
      <w:r w:rsidRPr="00286076">
        <w:t>[</w:t>
      </w:r>
      <w:bookmarkStart w:id="100" w:name="BIB_edwards2006approach"/>
      <w:r w:rsidRPr="00286076">
        <w:t>Edwards et al., 2006</w:t>
      </w:r>
      <w:bookmarkStart w:id="101" w:name="B4B_edwards2006approach"/>
      <w:bookmarkEnd w:id="100"/>
      <w:bookmarkEnd w:id="101"/>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2" w:name="BIB_eisenbarth2001aiding"/>
      <w:r w:rsidRPr="00286076">
        <w:t>Eisenbarth et al., 2001a</w:t>
      </w:r>
      <w:bookmarkStart w:id="103" w:name="B4B_eisenbarth2001aiding"/>
      <w:bookmarkEnd w:id="102"/>
      <w:bookmarkEnd w:id="103"/>
      <w:r w:rsidRPr="00286076">
        <w:t>]</w:t>
      </w:r>
      <w:r w:rsidRPr="00286076">
        <w:tab/>
        <w:t>EISENBARTH T, KOSCHKE R, SIMON D. 2001a. Aiding program comprehension by static and dynamic feature analysis[C]//Software Maintenance, 2001. Proceedings. IEEE International Conference on. [S.l.]: [s.n.] :602–611.</w:t>
      </w:r>
    </w:p>
    <w:p w14:paraId="564B8A58" w14:textId="77777777" w:rsidR="00D2536E" w:rsidRDefault="00D2536E" w:rsidP="00DF6936">
      <w:pPr>
        <w:ind w:left="480" w:hangingChars="200" w:hanging="480"/>
      </w:pPr>
      <w:r w:rsidRPr="00286076">
        <w:t>[</w:t>
      </w:r>
      <w:bookmarkStart w:id="104" w:name="BIB_eisenbarth2001feature"/>
      <w:r w:rsidRPr="00286076">
        <w:t>Eisenbarth et al., 2001b</w:t>
      </w:r>
      <w:bookmarkStart w:id="105" w:name="B4B_eisenbarth2001feature"/>
      <w:bookmarkEnd w:id="104"/>
      <w:bookmarkEnd w:id="105"/>
      <w:r w:rsidRPr="00286076">
        <w:t>]</w:t>
      </w:r>
      <w:r w:rsidRPr="00286076">
        <w:tab/>
        <w:t>EISENBARTH T, KOSCHKE R, SIMON D. 2001b. Feature-driven program understanding using concept analysis of execution traces[C]//Program Comprehension, 2001. IWPC 2001. Proceedings. 9th International Workshop on. [S.l.]: [s.n.] :300–309.</w:t>
      </w:r>
    </w:p>
    <w:p w14:paraId="2B073DF1" w14:textId="77777777" w:rsidR="00D2536E" w:rsidRDefault="00D2536E" w:rsidP="00DF6936">
      <w:pPr>
        <w:ind w:left="480" w:hangingChars="200" w:hanging="480"/>
      </w:pPr>
      <w:r w:rsidRPr="00286076">
        <w:t>[</w:t>
      </w:r>
      <w:bookmarkStart w:id="106" w:name="BIB_eisenbarth2003locating"/>
      <w:r w:rsidRPr="00286076">
        <w:t>Eisenbarth et al., 2003</w:t>
      </w:r>
      <w:bookmarkStart w:id="107" w:name="B4B_eisenbarth2003locating"/>
      <w:bookmarkEnd w:id="106"/>
      <w:bookmarkEnd w:id="107"/>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8" w:name="BIB_eisenberg2005dynamic"/>
      <w:r w:rsidRPr="00286076">
        <w:t>Eisenberg and De Volder, 2005</w:t>
      </w:r>
      <w:bookmarkStart w:id="109" w:name="B4B_eisenberg2005dynamic"/>
      <w:bookmarkEnd w:id="108"/>
      <w:bookmarkEnd w:id="109"/>
      <w:r w:rsidRPr="00286076">
        <w:t>]</w:t>
      </w:r>
      <w:r w:rsidRPr="00286076">
        <w:tab/>
        <w:t>EISENBERG A D, DE VOLDER K. 2005. Dynamic feature traces: Finding features in unfamiliar code[C]//Software Maintenance, 2005. ICSM’05. Proceedings of the 21st IEEE International Conference on. [S.l.]: [s.n.] :337–346.</w:t>
      </w:r>
    </w:p>
    <w:p w14:paraId="62CEDEF1" w14:textId="77777777" w:rsidR="00D2536E" w:rsidRDefault="00D2536E" w:rsidP="00DF6936">
      <w:pPr>
        <w:ind w:left="480" w:hangingChars="200" w:hanging="480"/>
      </w:pPr>
      <w:r w:rsidRPr="00286076">
        <w:t>[</w:t>
      </w:r>
      <w:bookmarkStart w:id="110" w:name="BIB_fjeldstad1983application"/>
      <w:r w:rsidRPr="00286076">
        <w:t>Fjeldstad and Hamlen, 1983</w:t>
      </w:r>
      <w:bookmarkStart w:id="111" w:name="B4B_fjeldstad1983application"/>
      <w:bookmarkEnd w:id="110"/>
      <w:bookmarkEnd w:id="111"/>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2" w:name="BIB_gay2009use"/>
      <w:r w:rsidRPr="00286076">
        <w:t>Gay et al., 2009</w:t>
      </w:r>
      <w:bookmarkStart w:id="113" w:name="B4B_gay2009use"/>
      <w:bookmarkEnd w:id="112"/>
      <w:bookmarkEnd w:id="113"/>
      <w:r w:rsidRPr="00286076">
        <w:t>]</w:t>
      </w:r>
      <w:r w:rsidRPr="00286076">
        <w:tab/>
        <w:t>GAY G, HAIDUC S, MARCUS A, et al. 2009. On the use of relevance feedback in IR-based concept location[C]//Software Maintenance, 2009. ICSM 2009. IEEE International Conference on. [S.l.]: [s.n.] :351–360.</w:t>
      </w:r>
    </w:p>
    <w:p w14:paraId="313AF2FE" w14:textId="77777777" w:rsidR="00D2536E" w:rsidRDefault="00D2536E" w:rsidP="00DF6936">
      <w:pPr>
        <w:ind w:left="480" w:hangingChars="200" w:hanging="480"/>
      </w:pPr>
      <w:r w:rsidRPr="00286076">
        <w:t>[</w:t>
      </w:r>
      <w:bookmarkStart w:id="114" w:name="BIB_grant2008automated"/>
      <w:r w:rsidRPr="00286076">
        <w:t>Grant et al., 2008</w:t>
      </w:r>
      <w:bookmarkStart w:id="115" w:name="B4B_grant2008automated"/>
      <w:bookmarkEnd w:id="114"/>
      <w:bookmarkEnd w:id="115"/>
      <w:r w:rsidRPr="00286076">
        <w:t>]</w:t>
      </w:r>
      <w:r w:rsidRPr="00286076">
        <w:tab/>
        <w:t>GRANT S, CORDY J R, SKILLICORN D. 2008. Automated concept location using independent component analysis[C]//Reverse Engineering, 2008. WCRE’08. 15th Working Conference on. [S.l.]: [s.n.] :138–142.</w:t>
      </w:r>
    </w:p>
    <w:p w14:paraId="3D88C700" w14:textId="77777777" w:rsidR="00D2536E" w:rsidRDefault="00D2536E" w:rsidP="00DF6936">
      <w:pPr>
        <w:ind w:left="480" w:hangingChars="200" w:hanging="480"/>
      </w:pPr>
      <w:r w:rsidRPr="00286076">
        <w:lastRenderedPageBreak/>
        <w:t>[</w:t>
      </w:r>
      <w:bookmarkStart w:id="116" w:name="BIB_hayashi2010sentence"/>
      <w:r w:rsidRPr="00286076">
        <w:t>Hayashi et al., 2010</w:t>
      </w:r>
      <w:bookmarkStart w:id="117" w:name="B4B_hayashi2010sentence"/>
      <w:bookmarkEnd w:id="116"/>
      <w:bookmarkEnd w:id="117"/>
      <w:r w:rsidRPr="00286076">
        <w:t>]</w:t>
      </w:r>
      <w:r w:rsidRPr="00286076">
        <w:tab/>
        <w:t>HAYASHI S, YOSHIKAWA T, SAEKI M. 2010. Sentence-to-code traceability recovery with domain ontologies[C]//Software Engineering Conference (APSEC), 2010 17th Asia Pacific. [S.l.]: [s.n.] :385–394.</w:t>
      </w:r>
    </w:p>
    <w:p w14:paraId="434724D7" w14:textId="77777777" w:rsidR="00D2536E" w:rsidRDefault="00D2536E" w:rsidP="00DF6936">
      <w:pPr>
        <w:ind w:left="480" w:hangingChars="200" w:hanging="480"/>
      </w:pPr>
      <w:r w:rsidRPr="00286076">
        <w:t>[</w:t>
      </w:r>
      <w:bookmarkStart w:id="118" w:name="BIB_hill2007exploring"/>
      <w:r w:rsidRPr="00286076">
        <w:t>Hill et al., 2007</w:t>
      </w:r>
      <w:bookmarkStart w:id="119" w:name="B4B_hill2007exploring"/>
      <w:bookmarkEnd w:id="118"/>
      <w:bookmarkEnd w:id="119"/>
      <w:r w:rsidRPr="00286076">
        <w:t>]</w:t>
      </w:r>
      <w:r w:rsidRPr="00286076">
        <w:tab/>
        <w:t>HILL E, POLLOCK L, VIJAY-SHANKER K. 2007. Exploring the neighborhood with Dora to expedite software maintenance[C]//Proceedings of the twenty-second IEEE/ACM international conference on Automated software engineering. [S.l.]: [s.n.] :14–23.</w:t>
      </w:r>
    </w:p>
    <w:p w14:paraId="1B5D1DC8" w14:textId="77777777" w:rsidR="00D2536E" w:rsidRDefault="00D2536E" w:rsidP="00DF6936">
      <w:pPr>
        <w:ind w:left="480" w:hangingChars="200" w:hanging="480"/>
      </w:pPr>
      <w:r w:rsidRPr="00286076">
        <w:t>[</w:t>
      </w:r>
      <w:bookmarkStart w:id="120" w:name="BIB_koschke2005dynamic"/>
      <w:r w:rsidRPr="00286076">
        <w:t>Koschke and Quante, 2005</w:t>
      </w:r>
      <w:bookmarkStart w:id="121" w:name="B4B_koschke2005dynamic"/>
      <w:bookmarkEnd w:id="120"/>
      <w:bookmarkEnd w:id="121"/>
      <w:r w:rsidRPr="00286076">
        <w:t>]</w:t>
      </w:r>
      <w:r w:rsidRPr="00286076">
        <w:tab/>
        <w:t>KOSCHKE R, QUANTE J. 2005. On dynamic feature location[C]//Proceedings of the 20th IEEE/ACM international Conference on Automated software engineering. [S.l.]: [s.n.] :86–95.</w:t>
      </w:r>
    </w:p>
    <w:p w14:paraId="5E4C34AE" w14:textId="77777777" w:rsidR="00D2536E" w:rsidRDefault="00D2536E" w:rsidP="00DF6936">
      <w:pPr>
        <w:ind w:left="480" w:hangingChars="200" w:hanging="480"/>
      </w:pPr>
      <w:r w:rsidRPr="00286076">
        <w:t>[</w:t>
      </w:r>
      <w:bookmarkStart w:id="122" w:name="BIB_liu2007feature"/>
      <w:r w:rsidRPr="00286076">
        <w:t>Liu et al., 2007</w:t>
      </w:r>
      <w:bookmarkStart w:id="123" w:name="B4B_liu2007feature"/>
      <w:bookmarkEnd w:id="122"/>
      <w:bookmarkEnd w:id="123"/>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[S.l.]: [s.n.] :234–243.</w:t>
      </w:r>
    </w:p>
    <w:p w14:paraId="2C8DEBCD" w14:textId="77777777" w:rsidR="00D2536E" w:rsidRDefault="00D2536E" w:rsidP="00DF6936">
      <w:pPr>
        <w:ind w:left="480" w:hangingChars="200" w:hanging="480"/>
      </w:pPr>
      <w:r w:rsidRPr="00286076">
        <w:t>[</w:t>
      </w:r>
      <w:bookmarkStart w:id="124" w:name="BIB_marcus2004information"/>
      <w:r w:rsidRPr="00286076">
        <w:t>Marcus et al., 2004</w:t>
      </w:r>
      <w:bookmarkStart w:id="125" w:name="B4B_marcus2004information"/>
      <w:bookmarkEnd w:id="124"/>
      <w:bookmarkEnd w:id="125"/>
      <w:r w:rsidRPr="00286076">
        <w:t>]</w:t>
      </w:r>
      <w:r w:rsidRPr="00286076">
        <w:tab/>
        <w:t>MARCUS A, SERGEYEV A, RAJLICH V, et al. 2004. An information retrieval approach to concept location in source code[C]//Reverse Engineering, 2004. Proceedings. 11th Working Conference on. [S.l.]: [s.n.] :214–223.</w:t>
      </w:r>
    </w:p>
    <w:p w14:paraId="5B9BE339" w14:textId="77777777" w:rsidR="00D2536E" w:rsidRDefault="00D2536E" w:rsidP="00DF6936">
      <w:pPr>
        <w:ind w:left="480" w:hangingChars="200" w:hanging="480"/>
      </w:pPr>
      <w:r w:rsidRPr="00286076">
        <w:t>[</w:t>
      </w:r>
      <w:bookmarkStart w:id="126" w:name="BIB_petrenko2008partial"/>
      <w:r w:rsidRPr="00286076">
        <w:t>Petrenko et al., 2008</w:t>
      </w:r>
      <w:bookmarkStart w:id="127" w:name="B4B_petrenko2008partial"/>
      <w:bookmarkEnd w:id="126"/>
      <w:bookmarkEnd w:id="127"/>
      <w:r w:rsidRPr="00286076">
        <w:t>]</w:t>
      </w:r>
      <w:r w:rsidRPr="00286076">
        <w:tab/>
        <w:t>PETRENKO M, RAJLICH V, VANCIU R. 2008. Partial domain comprehension in software evolution and maintenance[C]//Program Comprehension, 2008. ICPC 2008. The 16th IEEE International Conference on. [S.l.]: [s.n.] :13–22.</w:t>
      </w:r>
    </w:p>
    <w:p w14:paraId="0668F40D" w14:textId="77777777" w:rsidR="00D2536E" w:rsidRDefault="00D2536E" w:rsidP="00DF6936">
      <w:pPr>
        <w:ind w:left="480" w:hangingChars="200" w:hanging="480"/>
      </w:pPr>
      <w:r w:rsidRPr="00286076">
        <w:t>[</w:t>
      </w:r>
      <w:bookmarkStart w:id="128" w:name="BIB_poshyvanyk2007combining"/>
      <w:r w:rsidRPr="00286076">
        <w:t>Poshyvanyk and Marcus, 2007</w:t>
      </w:r>
      <w:bookmarkStart w:id="129" w:name="B4B_poshyvanyk2007combining"/>
      <w:bookmarkEnd w:id="128"/>
      <w:bookmarkEnd w:id="129"/>
      <w:r w:rsidRPr="00286076">
        <w:t>]</w:t>
      </w:r>
      <w:r w:rsidRPr="00286076">
        <w:tab/>
        <w:t>POSHYVANYK D, MARCUS A. 2007. Combining formal concept analysis with information retrieval for concept location in source code[C]//Program Comprehension, 2007. ICPC’07. 15th IEEE International Conference on. [S.l.]: [s.n.] :37–48.</w:t>
      </w:r>
    </w:p>
    <w:p w14:paraId="0367513F" w14:textId="77777777" w:rsidR="00D2536E" w:rsidRDefault="00D2536E" w:rsidP="00DF6936">
      <w:pPr>
        <w:ind w:left="480" w:hangingChars="200" w:hanging="480"/>
      </w:pPr>
      <w:r w:rsidRPr="00286076">
        <w:t>[</w:t>
      </w:r>
      <w:bookmarkStart w:id="130" w:name="BIB_poshyvanyk2006combining"/>
      <w:r w:rsidRPr="00286076">
        <w:t>Poshyvanyk et al., 2006</w:t>
      </w:r>
      <w:bookmarkStart w:id="131" w:name="B4B_poshyvanyk2006combining"/>
      <w:bookmarkEnd w:id="130"/>
      <w:bookmarkEnd w:id="131"/>
      <w:r w:rsidRPr="00286076">
        <w:t>]</w:t>
      </w:r>
      <w:r w:rsidRPr="00286076">
        <w:tab/>
        <w:t>POSHYVANYK D, GUÉHÉNEUC Y G, MARCUS A, et al. 2006. Combining probabilistic ranking and latent semantic indexing for feature identification[C]//Program Comprehension, 2006. ICPC 2006. 14th IEEE International Conference on. [S.l.]: [s.n.] :137–148.</w:t>
      </w:r>
    </w:p>
    <w:p w14:paraId="2DA48C0B" w14:textId="77777777" w:rsidR="00D2536E" w:rsidRDefault="00D2536E" w:rsidP="00DF6936">
      <w:pPr>
        <w:ind w:left="480" w:hangingChars="200" w:hanging="480"/>
      </w:pPr>
      <w:r w:rsidRPr="00286076">
        <w:t>[</w:t>
      </w:r>
      <w:bookmarkStart w:id="132" w:name="BIB_poshyvanyk2007feature"/>
      <w:r w:rsidRPr="00286076">
        <w:t>Poshyvanyk et al., 2007</w:t>
      </w:r>
      <w:bookmarkStart w:id="133" w:name="B4B_poshyvanyk2007feature"/>
      <w:bookmarkEnd w:id="132"/>
      <w:bookmarkEnd w:id="133"/>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4" w:name="BIB_ratiu2007reality"/>
      <w:r w:rsidRPr="00286076">
        <w:t>Ratiu and Deissenboeck, 2007</w:t>
      </w:r>
      <w:bookmarkStart w:id="135" w:name="B4B_ratiu2007reality"/>
      <w:bookmarkEnd w:id="134"/>
      <w:bookmarkEnd w:id="135"/>
      <w:r w:rsidRPr="00286076">
        <w:t>]</w:t>
      </w:r>
      <w:r w:rsidRPr="00286076">
        <w:tab/>
        <w:t>RATIU D, DEISSENBOECK F. 2007. From reality to programs and (not quite) back again[C]//Program Comprehension, 2007. ICPC’07. 15th IEEE International Conference on. [S.l.]: [s.n.] :91–102.</w:t>
      </w:r>
    </w:p>
    <w:p w14:paraId="5B37F9A8" w14:textId="77777777" w:rsidR="00D2536E" w:rsidRDefault="00D2536E" w:rsidP="00DF6936">
      <w:pPr>
        <w:ind w:left="480" w:hangingChars="200" w:hanging="480"/>
      </w:pPr>
      <w:r w:rsidRPr="00286076">
        <w:t>[</w:t>
      </w:r>
      <w:bookmarkStart w:id="136" w:name="BIB_revelle2010using"/>
      <w:r w:rsidRPr="00286076">
        <w:t>Revelle et al., 2010</w:t>
      </w:r>
      <w:bookmarkStart w:id="137" w:name="B4B_revelle2010using"/>
      <w:bookmarkEnd w:id="136"/>
      <w:bookmarkEnd w:id="137"/>
      <w:r w:rsidRPr="00286076">
        <w:t>]</w:t>
      </w:r>
      <w:r w:rsidRPr="00286076">
        <w:tab/>
        <w:t>REVELLE M, DIT B, POSHYVANYK D. 2010. Using data fusion and web mining to support feature location in software[C]//Program Comprehension (ICPC), 2010 IEEE 18th International Conference on. [S.l.]: [s.n.] :14–23.</w:t>
      </w:r>
    </w:p>
    <w:p w14:paraId="0D717C06" w14:textId="77777777" w:rsidR="00D2536E" w:rsidRDefault="00D2536E" w:rsidP="00DF6936">
      <w:pPr>
        <w:ind w:left="480" w:hangingChars="200" w:hanging="480"/>
      </w:pPr>
      <w:r w:rsidRPr="00286076">
        <w:t>[</w:t>
      </w:r>
      <w:bookmarkStart w:id="138" w:name="BIB_robillard2008topology"/>
      <w:r w:rsidRPr="00286076">
        <w:t>Robillard, 2008</w:t>
      </w:r>
      <w:bookmarkStart w:id="139" w:name="B4B_robillard2008topology"/>
      <w:bookmarkEnd w:id="138"/>
      <w:bookmarkEnd w:id="139"/>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0" w:name="BIB_robillard2007representing"/>
      <w:r w:rsidRPr="00286076">
        <w:t>Robillard and Murphy, 2007</w:t>
      </w:r>
      <w:bookmarkStart w:id="141" w:name="B4B_robillard2007representing"/>
      <w:bookmarkEnd w:id="140"/>
      <w:bookmarkEnd w:id="141"/>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2" w:name="BIB_rohatgi2009approach"/>
      <w:r w:rsidRPr="00286076">
        <w:t>Rohatgi et al., 2009</w:t>
      </w:r>
      <w:bookmarkStart w:id="143" w:name="B4B_rohatgi2009approach"/>
      <w:bookmarkEnd w:id="142"/>
      <w:bookmarkEnd w:id="143"/>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4" w:name="BIB_rugaber1995program"/>
      <w:r w:rsidRPr="00286076">
        <w:t>Rugaber, 1995</w:t>
      </w:r>
      <w:bookmarkStart w:id="145" w:name="B4B_rugaber1995program"/>
      <w:bookmarkEnd w:id="144"/>
      <w:bookmarkEnd w:id="145"/>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6" w:name="BIB_safyallah2006dynamic"/>
      <w:r w:rsidRPr="00286076">
        <w:t>Safyallah and Sartipi, 2006</w:t>
      </w:r>
      <w:bookmarkStart w:id="147" w:name="B4B_safyallah2006dynamic"/>
      <w:bookmarkEnd w:id="146"/>
      <w:bookmarkEnd w:id="147"/>
      <w:r w:rsidRPr="00286076">
        <w:t>]</w:t>
      </w:r>
      <w:r w:rsidRPr="00286076">
        <w:tab/>
        <w:t>SAFYALLAH H, SARTIPI K. 2006. Dynamic analysis of software systems using execution pattern mining[C]//Program Comprehension, 2006. ICPC 2006. 14th IEEE International Conference on. [S.l.]: [s.n.] :84–88.</w:t>
      </w:r>
    </w:p>
    <w:p w14:paraId="07C1EC45" w14:textId="77777777" w:rsidR="00D2536E" w:rsidRDefault="00D2536E" w:rsidP="00DF6936">
      <w:pPr>
        <w:ind w:left="480" w:hangingChars="200" w:hanging="480"/>
      </w:pPr>
      <w:r w:rsidRPr="00286076">
        <w:t>[</w:t>
      </w:r>
      <w:bookmarkStart w:id="148" w:name="BIB_saul2007recommending"/>
      <w:r w:rsidRPr="00286076">
        <w:t>Saul et al., 2007</w:t>
      </w:r>
      <w:bookmarkStart w:id="149" w:name="B4B_saul2007recommending"/>
      <w:bookmarkEnd w:id="148"/>
      <w:bookmarkEnd w:id="149"/>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[S.l.]: [s.n.]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0" w:name="BIB_shao2009feature"/>
      <w:r w:rsidRPr="00286076">
        <w:t>Shao and Smith, 2009</w:t>
      </w:r>
      <w:bookmarkStart w:id="151" w:name="B4B_shao2009feature"/>
      <w:bookmarkEnd w:id="150"/>
      <w:bookmarkEnd w:id="151"/>
      <w:r w:rsidRPr="00286076">
        <w:t>]</w:t>
      </w:r>
      <w:r w:rsidRPr="00286076">
        <w:tab/>
        <w:t>SHAO P, SMITH R K. 2009. Feature location by IR modules and call graph[C]//Proceedings of the 47th Annual Southeast Regional Conference. [S.l.]: [s.n.] :70.</w:t>
      </w:r>
    </w:p>
    <w:p w14:paraId="3618818C" w14:textId="77777777" w:rsidR="00D2536E" w:rsidRDefault="00D2536E" w:rsidP="00DF6936">
      <w:pPr>
        <w:ind w:left="480" w:hangingChars="200" w:hanging="480"/>
      </w:pPr>
      <w:r w:rsidRPr="00286076">
        <w:t>[</w:t>
      </w:r>
      <w:bookmarkStart w:id="152" w:name="BIB_shepherd2006towards"/>
      <w:r w:rsidRPr="00286076">
        <w:t>Shepherd et al., 2006</w:t>
      </w:r>
      <w:bookmarkStart w:id="153" w:name="B4B_shepherd2006towards"/>
      <w:bookmarkEnd w:id="152"/>
      <w:bookmarkEnd w:id="153"/>
      <w:r w:rsidRPr="00286076">
        <w:t>]</w:t>
      </w:r>
      <w:r w:rsidRPr="00286076">
        <w:tab/>
        <w:t>SHEPHERD D, POLLOCK L, VIJAY-SHANKER K. 2006. Towards supporting on-demand virtual remodularization using program graphs[C]//Proceedings of the 5th international conference on Aspect-oriented software development. [S.l.]: [s.n.] :3–14.</w:t>
      </w:r>
    </w:p>
    <w:p w14:paraId="652E9F44" w14:textId="77777777" w:rsidR="00D2536E" w:rsidRDefault="00D2536E" w:rsidP="00DF6936">
      <w:pPr>
        <w:ind w:left="480" w:hangingChars="200" w:hanging="480"/>
      </w:pPr>
      <w:r w:rsidRPr="00286076">
        <w:t>[</w:t>
      </w:r>
      <w:bookmarkStart w:id="154" w:name="BIB_trifu2008using"/>
      <w:r w:rsidRPr="00286076">
        <w:t>Trifu, 2008</w:t>
      </w:r>
      <w:bookmarkStart w:id="155" w:name="B4B_trifu2008using"/>
      <w:bookmarkEnd w:id="154"/>
      <w:bookmarkEnd w:id="155"/>
      <w:r w:rsidRPr="00286076">
        <w:t>]</w:t>
      </w:r>
      <w:r w:rsidRPr="00286076">
        <w:tab/>
        <w:t>TRIFU M. 2008. Using dataflow information for concern identification in object-oriented software systems[C]//Software Maintenance and Reengineering, 2008. CSMR 2008. 12th European Conference on. [S.l.]: [s.n.] :193–202.</w:t>
      </w:r>
    </w:p>
    <w:p w14:paraId="48A0D183" w14:textId="77777777" w:rsidR="00D2536E" w:rsidRDefault="00D2536E" w:rsidP="00DF6936">
      <w:pPr>
        <w:ind w:left="480" w:hangingChars="200" w:hanging="480"/>
      </w:pPr>
      <w:r w:rsidRPr="00286076">
        <w:t>[</w:t>
      </w:r>
      <w:bookmarkStart w:id="156" w:name="BIB_trifu2009improving"/>
      <w:r w:rsidRPr="00286076">
        <w:t>Trifu, 2009</w:t>
      </w:r>
      <w:bookmarkStart w:id="157" w:name="B4B_trifu2009improving"/>
      <w:bookmarkEnd w:id="156"/>
      <w:bookmarkEnd w:id="157"/>
      <w:r w:rsidRPr="00286076">
        <w:t>]</w:t>
      </w:r>
      <w:r w:rsidRPr="00286076">
        <w:tab/>
        <w:t>TRIFU M. 2009. Improving the dataflow-based concern identification approach[C]//Software Maintenance and Reengineering, 2009. CSMR’09. 13th European Conference on. [S.l.]: [s.n.] :109–118.</w:t>
      </w:r>
    </w:p>
    <w:p w14:paraId="5C927850" w14:textId="77777777" w:rsidR="00D2536E" w:rsidRDefault="00D2536E" w:rsidP="00DF6936">
      <w:pPr>
        <w:ind w:left="480" w:hangingChars="200" w:hanging="480"/>
      </w:pPr>
      <w:r w:rsidRPr="00286076">
        <w:t>[</w:t>
      </w:r>
      <w:bookmarkStart w:id="158" w:name="BIB_walkinshaw2007feature"/>
      <w:r w:rsidRPr="00286076">
        <w:t>Walkinshaw et al., 2007</w:t>
      </w:r>
      <w:bookmarkStart w:id="159" w:name="B4B_walkinshaw2007feature"/>
      <w:bookmarkEnd w:id="158"/>
      <w:bookmarkEnd w:id="159"/>
      <w:r w:rsidRPr="00286076">
        <w:t>]</w:t>
      </w:r>
      <w:r w:rsidRPr="00286076">
        <w:tab/>
        <w:t>WALKINSHAW N, ROPER M, WOOD M. 2007. Feature location and extraction using landmarks and barriers[C]//Software Maintenance, 2007. ICSM 2007. IEEE International Conference on. [S.l.]: [s.n.] :54–63.</w:t>
      </w:r>
    </w:p>
    <w:p w14:paraId="7A1E7A36" w14:textId="77777777" w:rsidR="00D2536E" w:rsidRDefault="00D2536E" w:rsidP="00DF6936">
      <w:pPr>
        <w:ind w:left="480" w:hangingChars="200" w:hanging="480"/>
      </w:pPr>
      <w:r w:rsidRPr="00286076">
        <w:t>[</w:t>
      </w:r>
      <w:bookmarkStart w:id="160" w:name="BIB_wilde2006software"/>
      <w:r w:rsidRPr="00286076">
        <w:t>Wilde and Scully, 2006</w:t>
      </w:r>
      <w:bookmarkStart w:id="161" w:name="B4B_wilde2006software"/>
      <w:bookmarkEnd w:id="160"/>
      <w:bookmarkEnd w:id="161"/>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2" w:name="BIB_wilde1992locating"/>
      <w:r w:rsidRPr="00286076">
        <w:t>Wilde et al., 1992</w:t>
      </w:r>
      <w:bookmarkStart w:id="163" w:name="B4B_wilde1992locating"/>
      <w:bookmarkEnd w:id="162"/>
      <w:bookmarkEnd w:id="163"/>
      <w:r w:rsidRPr="00286076">
        <w:t>]</w:t>
      </w:r>
      <w:r w:rsidRPr="00286076">
        <w:tab/>
        <w:t>WILDE N, GOMEZ J A, GUST T, et al. 1992. Locating user functionality in old code[C]//Software Maintenance, 1992. Proceerdings., Conference on. [S.l.]: [s.n.] :200–205.</w:t>
      </w:r>
    </w:p>
    <w:p w14:paraId="7C7BA0CE" w14:textId="77777777" w:rsidR="00D2536E" w:rsidRDefault="00D2536E" w:rsidP="00DF6936">
      <w:pPr>
        <w:ind w:left="480" w:hangingChars="200" w:hanging="480"/>
      </w:pPr>
      <w:r w:rsidRPr="00286076">
        <w:t>[</w:t>
      </w:r>
      <w:bookmarkStart w:id="164" w:name="BIB_wilson2010using"/>
      <w:r w:rsidRPr="00286076">
        <w:t>Wilson, 2010</w:t>
      </w:r>
      <w:bookmarkStart w:id="165" w:name="B4B_wilson2010using"/>
      <w:bookmarkEnd w:id="164"/>
      <w:bookmarkEnd w:id="165"/>
      <w:r w:rsidRPr="00286076">
        <w:t>]</w:t>
      </w:r>
      <w:r w:rsidRPr="00286076">
        <w:tab/>
        <w:t>WILSON L A. 2010. Using ontology fragments in concept location[C]//Software Maintenance (ICSM), 2010 IEEE International Conference on. [S.l.]: [s.n.] :1–2.</w:t>
      </w:r>
    </w:p>
    <w:p w14:paraId="2DD50CAD" w14:textId="77777777" w:rsidR="00D2536E" w:rsidRDefault="00D2536E" w:rsidP="00DF6936">
      <w:pPr>
        <w:ind w:left="480" w:hangingChars="200" w:hanging="480"/>
      </w:pPr>
      <w:r w:rsidRPr="00286076">
        <w:t>[</w:t>
      </w:r>
      <w:bookmarkStart w:id="166" w:name="BIB_wong1999locating"/>
      <w:r w:rsidRPr="00286076">
        <w:t>Wong et al., 1999</w:t>
      </w:r>
      <w:bookmarkStart w:id="167" w:name="B4B_wong1999locating"/>
      <w:bookmarkEnd w:id="166"/>
      <w:bookmarkEnd w:id="167"/>
      <w:r w:rsidRPr="00286076">
        <w:t>]</w:t>
      </w:r>
      <w:r w:rsidRPr="00286076">
        <w:tab/>
        <w:t>WONG W E, GOKHALE S S, HORGAN J R, et al. 1999. Locating program features using execution slices[C]//Application-Specific Systems and Software Engineering and Technology, 1999. ASSET’99. Proceedings. 1999 IEEE Symposium on. [S.l.]: [s.n.] :194–203.</w:t>
      </w:r>
    </w:p>
    <w:p w14:paraId="61541CD7" w14:textId="77777777" w:rsidR="00D2536E" w:rsidRDefault="00D2536E" w:rsidP="00DF6936">
      <w:pPr>
        <w:ind w:left="480" w:hangingChars="200" w:hanging="480"/>
      </w:pPr>
      <w:r w:rsidRPr="00286076">
        <w:lastRenderedPageBreak/>
        <w:t>[</w:t>
      </w:r>
      <w:bookmarkStart w:id="168" w:name="BIB_wursch2010supporting"/>
      <w:r w:rsidRPr="00286076">
        <w:t>Würsch et al., 2010</w:t>
      </w:r>
      <w:bookmarkStart w:id="169" w:name="B4B_wursch2010supporting"/>
      <w:bookmarkEnd w:id="168"/>
      <w:bookmarkEnd w:id="169"/>
      <w:r w:rsidRPr="00286076">
        <w:t>]</w:t>
      </w:r>
      <w:r w:rsidRPr="00286076">
        <w:tab/>
        <w:t>WÜRSCH M, GHEZZI G, REIF G, et al. 2010. Supporting developers with natural language queries[C]//Proceedings of the 32nd ACM/IEEE International Conference on Software Engineering-Volume 1. [S.l.]: [s.n.] :165–174.</w:t>
      </w:r>
    </w:p>
    <w:p w14:paraId="5B7B635F" w14:textId="72E355B2" w:rsidR="00D2536E" w:rsidRPr="00D2536E" w:rsidRDefault="00D2536E" w:rsidP="00DF6936">
      <w:pPr>
        <w:ind w:left="480" w:hangingChars="200" w:hanging="480"/>
      </w:pPr>
      <w:r w:rsidRPr="00286076">
        <w:t>[</w:t>
      </w:r>
      <w:bookmarkStart w:id="170" w:name="BIB_zhao2006sniafl"/>
      <w:r w:rsidRPr="00286076">
        <w:t>Zhao et al., 2006</w:t>
      </w:r>
      <w:bookmarkStart w:id="171" w:name="B4B_zhao2006sniafl"/>
      <w:bookmarkEnd w:id="170"/>
      <w:bookmarkEnd w:id="171"/>
      <w:r w:rsidRPr="00286076">
        <w:t>]</w:t>
      </w:r>
      <w:r w:rsidRPr="00286076">
        <w:tab/>
        <w:t>ZHAO W, ZHANG L, LIU Y, et al. 2006. SNIAFL: Towards a static noninteractive approach to feature location[J]. ACM Trans. Softw. Eng. Methodol.,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DA00DEC" w14:textId="66146C5E" w:rsidR="0010336E" w:rsidRDefault="002526F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0010336E"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2" w:name="_Toc478370133"/>
      <w:r>
        <w:rPr>
          <w:rFonts w:hint="eastAsia"/>
        </w:rPr>
        <w:t>问答系统</w:t>
      </w:r>
      <w:bookmarkEnd w:id="172"/>
    </w:p>
    <w:p w14:paraId="7347DDBF" w14:textId="77777777" w:rsidR="0010336E" w:rsidRDefault="00065CD9" w:rsidP="00065CD9">
      <w:pPr>
        <w:pStyle w:val="2"/>
      </w:pPr>
      <w:bookmarkStart w:id="173" w:name="_Toc478370134"/>
      <w:r>
        <w:rPr>
          <w:rFonts w:hint="eastAsia"/>
        </w:rPr>
        <w:t>背景</w:t>
      </w:r>
      <w:bookmarkEnd w:id="173"/>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r>
        <w:rPr>
          <w:rFonts w:hint="eastAsia"/>
        </w:rPr>
        <w:t>Brin</w:t>
      </w:r>
      <w:r>
        <w:rPr>
          <w:rFonts w:hint="eastAsia"/>
        </w:rPr>
        <w:t>曾如此定义万维网：“万维网是一个大量的完全无法控制的多种多样的文档的聚集地</w:t>
      </w:r>
      <w:r w:rsidR="007473B6">
        <w:rPr>
          <w:rFonts w:hint="eastAsia"/>
        </w:rPr>
        <w:t>“</w:t>
      </w:r>
      <w:r w:rsidR="009F0757">
        <w:rPr>
          <w:rFonts w:hint="eastAsia"/>
        </w:rPr>
        <w:t>[</w:t>
      </w:r>
      <w:r w:rsidR="009F0757">
        <w:t>Brin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在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74" w:name="_Toc478370135"/>
      <w:r>
        <w:rPr>
          <w:rFonts w:hint="eastAsia"/>
        </w:rPr>
        <w:t>基本概念</w:t>
      </w:r>
      <w:bookmarkEnd w:id="174"/>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r w:rsidR="002D3C7F" w:rsidRPr="0038706D">
        <w:t>Mollá</w:t>
      </w:r>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r w:rsidR="00BB12E8" w:rsidRPr="00BB12E8">
        <w:t>Kolomiyets</w:t>
      </w:r>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r w:rsidRPr="00FA0433">
        <w:t>Moens</w:t>
      </w:r>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基于众包编辑的大规模的结构化知识库，如：谷歌知识图谱、</w:t>
      </w:r>
      <w:r w:rsidR="00306988">
        <w:rPr>
          <w:rFonts w:hint="eastAsia"/>
        </w:rPr>
        <w:t>DBpedia</w:t>
      </w:r>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r w:rsidR="000448D1" w:rsidRPr="001204F2">
        <w:t>Zweigenbaum</w:t>
      </w:r>
      <w:r w:rsidR="000448D1">
        <w:t xml:space="preserve"> 2003], [Sang 2005],</w:t>
      </w:r>
      <w:r w:rsidR="000448D1" w:rsidRPr="00D86F7C">
        <w:t xml:space="preserve"> </w:t>
      </w:r>
      <w:r w:rsidR="000448D1">
        <w:t>[</w:t>
      </w:r>
      <w:r w:rsidR="000448D1" w:rsidRPr="0038706D">
        <w:t>Mollá</w:t>
      </w:r>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75" w:name="_Toc478370136"/>
      <w:r>
        <w:rPr>
          <w:rFonts w:hint="eastAsia"/>
        </w:rPr>
        <w:t>问答系统</w:t>
      </w:r>
      <w:r w:rsidR="00F72F07">
        <w:rPr>
          <w:rFonts w:hint="eastAsia"/>
        </w:rPr>
        <w:t>的基本</w:t>
      </w:r>
      <w:r>
        <w:rPr>
          <w:rFonts w:hint="eastAsia"/>
        </w:rPr>
        <w:t>结构</w:t>
      </w:r>
      <w:bookmarkEnd w:id="175"/>
    </w:p>
    <w:p w14:paraId="581AE186" w14:textId="70AA0AD0" w:rsidR="00AB410B" w:rsidRDefault="006F504B" w:rsidP="00000853">
      <w:pPr>
        <w:ind w:firstLine="480"/>
      </w:pPr>
      <w:r>
        <w:rPr>
          <w:rFonts w:hint="eastAsia"/>
        </w:rPr>
        <w:t>Moldvan</w:t>
      </w:r>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w:t>
      </w:r>
      <w:r w:rsidR="002C2F22">
        <w:rPr>
          <w:rFonts w:hint="eastAsia"/>
        </w:rPr>
        <w:lastRenderedPageBreak/>
        <w:t>进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4D2B905B" w:rsidR="007042E7" w:rsidRPr="00C80CF9" w:rsidRDefault="00482050" w:rsidP="00C30E38">
      <w:pPr>
        <w:pStyle w:val="ae"/>
        <w:jc w:val="center"/>
        <w:rPr>
          <w:rFonts w:asciiTheme="minorEastAsia" w:eastAsiaTheme="minorEastAsia" w:hAnsiTheme="minorEastAsia"/>
          <w:sz w:val="24"/>
          <w:szCs w:val="24"/>
        </w:rPr>
      </w:pPr>
      <w:bookmarkStart w:id="176" w:name="_Ref476924364"/>
      <w:bookmarkStart w:id="177" w:name="_Toc478204133"/>
      <w:r w:rsidRPr="00C80CF9">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w:t>
      </w:r>
      <w:r w:rsidR="00CD4616">
        <w:rPr>
          <w:rFonts w:asciiTheme="minorEastAsia" w:eastAsiaTheme="minorEastAsia" w:hAnsiTheme="minorEastAsia"/>
          <w:sz w:val="24"/>
          <w:szCs w:val="24"/>
        </w:rPr>
        <w:fldChar w:fldCharType="end"/>
      </w:r>
      <w:bookmarkEnd w:id="176"/>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77"/>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78" w:name="_Toc478370137"/>
      <w:r>
        <w:rPr>
          <w:rFonts w:hint="eastAsia"/>
        </w:rPr>
        <w:t>问题处理模块</w:t>
      </w:r>
      <w:bookmarkEnd w:id="178"/>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问人物的问题，答案抽取会利用人物的各种特征来提取答案候选集合。</w:t>
      </w:r>
    </w:p>
    <w:p w14:paraId="09E308E9" w14:textId="74AC3E55"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个大类（略缩语、描述、实体、人物、地点、数量），在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187BBEC3" w:rsidR="00B10C9C" w:rsidRPr="00C80CF9" w:rsidRDefault="0031148B" w:rsidP="0031148B">
      <w:pPr>
        <w:pStyle w:val="ae"/>
        <w:jc w:val="center"/>
        <w:rPr>
          <w:rFonts w:asciiTheme="minorEastAsia" w:eastAsiaTheme="minorEastAsia" w:hAnsiTheme="minorEastAsia"/>
          <w:sz w:val="24"/>
          <w:szCs w:val="24"/>
        </w:rPr>
      </w:pPr>
      <w:bookmarkStart w:id="179" w:name="_Toc478204134"/>
      <w:r w:rsidRPr="00C80CF9">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79"/>
    </w:p>
    <w:p w14:paraId="35B84DA4" w14:textId="37051C36"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近邻算法、决策树、朴素贝叶斯等多种分类方法。在这些分类方法中，支持向量机在问题分类任务上的表现最好。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71CD58F3" w:rsidR="0069205A" w:rsidRPr="00C80CF9" w:rsidRDefault="0069205A" w:rsidP="0069205A">
      <w:pPr>
        <w:pStyle w:val="ae"/>
        <w:jc w:val="center"/>
        <w:rPr>
          <w:rFonts w:asciiTheme="minorEastAsia" w:eastAsiaTheme="minorEastAsia" w:hAnsiTheme="minorEastAsia"/>
          <w:sz w:val="24"/>
          <w:szCs w:val="24"/>
        </w:rPr>
      </w:pPr>
      <w:bookmarkStart w:id="180" w:name="_Ref476941472"/>
      <w:bookmarkStart w:id="181" w:name="_Toc478204135"/>
      <w:r w:rsidRPr="00C80CF9">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3</w:t>
      </w:r>
      <w:r w:rsidR="00CD4616">
        <w:rPr>
          <w:rFonts w:asciiTheme="minorEastAsia" w:eastAsiaTheme="minorEastAsia" w:hAnsiTheme="minorEastAsia"/>
          <w:sz w:val="24"/>
          <w:szCs w:val="24"/>
        </w:rPr>
        <w:fldChar w:fldCharType="end"/>
      </w:r>
      <w:bookmarkEnd w:id="180"/>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1"/>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439EAB8B"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问题模版特征实际上是一种由语法语义信息到问题处理方案的映射信息，</w:t>
      </w:r>
      <w:r w:rsidR="00EE78AD">
        <w:rPr>
          <w:rFonts w:hint="eastAsia"/>
        </w:rPr>
        <w:t>任何</w:t>
      </w:r>
      <w:r w:rsidR="00EE78AD">
        <w:t>匹配上该模版的问题都可以依照该方案进行处理。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r w:rsidR="00EE78AD">
        <w:t>该模版制定若干答案抽取模式。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r w:rsidR="00EF12CD" w:rsidRPr="0021165F">
        <w:t>Harabagiu</w:t>
      </w:r>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390EC4F8" w:rsidR="00EF12CD" w:rsidRPr="00C80CF9" w:rsidRDefault="00EF12CD" w:rsidP="00EF12CD">
      <w:pPr>
        <w:pStyle w:val="ae"/>
        <w:jc w:val="center"/>
        <w:rPr>
          <w:rFonts w:asciiTheme="minorEastAsia" w:eastAsiaTheme="minorEastAsia" w:hAnsiTheme="minorEastAsia"/>
          <w:sz w:val="24"/>
          <w:szCs w:val="24"/>
        </w:rPr>
      </w:pPr>
      <w:bookmarkStart w:id="182" w:name="_Ref477009562"/>
      <w:bookmarkStart w:id="183" w:name="_Toc478204136"/>
      <w:r w:rsidRPr="00C80CF9">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4</w:t>
      </w:r>
      <w:r w:rsidR="00CD4616">
        <w:rPr>
          <w:rFonts w:asciiTheme="minorEastAsia" w:eastAsiaTheme="minorEastAsia" w:hAnsiTheme="minorEastAsia"/>
          <w:sz w:val="24"/>
          <w:szCs w:val="24"/>
        </w:rPr>
        <w:fldChar w:fldCharType="end"/>
      </w:r>
      <w:bookmarkEnd w:id="182"/>
      <w:r w:rsidRPr="00C80CF9">
        <w:rPr>
          <w:rFonts w:asciiTheme="minorEastAsia" w:eastAsiaTheme="minorEastAsia" w:hAnsiTheme="minorEastAsia"/>
          <w:sz w:val="24"/>
          <w:szCs w:val="24"/>
        </w:rPr>
        <w:t xml:space="preserve"> 问题模版信息抽取示例</w:t>
      </w:r>
      <w:bookmarkEnd w:id="183"/>
    </w:p>
    <w:p w14:paraId="3A9F7F73" w14:textId="574F1EBD" w:rsidR="001C69A8" w:rsidRDefault="001C69A8" w:rsidP="001C69A8">
      <w:pPr>
        <w:ind w:firstLine="420"/>
      </w:pPr>
    </w:p>
    <w:p w14:paraId="115B2D07" w14:textId="3FA8A9CC" w:rsidR="001C69A8" w:rsidRDefault="00F0542B" w:rsidP="00F0542B">
      <w:pPr>
        <w:ind w:firstLine="420"/>
      </w:pPr>
      <w:r>
        <w:t>早期的问答系统中，</w:t>
      </w:r>
      <w:r>
        <w:rPr>
          <w:rFonts w:hint="eastAsia"/>
        </w:rPr>
        <w:t>问题</w:t>
      </w:r>
      <w:r>
        <w:t>模版多为浅层模版。浅层模版只是对语法结构作出限制，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rsidR="00EA125A">
        <w:rPr>
          <w:rFonts w:hint="eastAsia"/>
        </w:rPr>
        <w:t>通</w:t>
      </w:r>
      <w:r>
        <w:t>过</w:t>
      </w:r>
      <w:r>
        <w:rPr>
          <w:rFonts w:hint="eastAsia"/>
        </w:rPr>
        <w:t>分</w:t>
      </w:r>
      <w:r>
        <w:t>情况处理的方法保证了答案的精确性。</w:t>
      </w:r>
      <w:r>
        <w:t xml:space="preserve">[Hao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7B73E72B" w:rsidR="00F0542B" w:rsidRPr="00C80CF9" w:rsidRDefault="00F0542B" w:rsidP="00F0542B">
      <w:pPr>
        <w:pStyle w:val="ae"/>
        <w:jc w:val="center"/>
        <w:rPr>
          <w:rFonts w:asciiTheme="minorEastAsia" w:eastAsiaTheme="minorEastAsia" w:hAnsiTheme="minorEastAsia"/>
          <w:sz w:val="24"/>
          <w:szCs w:val="24"/>
        </w:rPr>
      </w:pPr>
      <w:bookmarkStart w:id="184" w:name="_Ref477010350"/>
      <w:bookmarkStart w:id="185" w:name="_Toc478204137"/>
      <w:r w:rsidRPr="00C80CF9">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5</w:t>
      </w:r>
      <w:r w:rsidR="00CD4616">
        <w:rPr>
          <w:rFonts w:asciiTheme="minorEastAsia" w:eastAsiaTheme="minorEastAsia" w:hAnsiTheme="minorEastAsia"/>
          <w:sz w:val="24"/>
          <w:szCs w:val="24"/>
        </w:rPr>
        <w:fldChar w:fldCharType="end"/>
      </w:r>
      <w:bookmarkEnd w:id="184"/>
      <w:r w:rsidRPr="00C80CF9">
        <w:rPr>
          <w:rFonts w:asciiTheme="minorEastAsia" w:eastAsiaTheme="minorEastAsia" w:hAnsiTheme="minorEastAsia"/>
          <w:sz w:val="24"/>
          <w:szCs w:val="24"/>
        </w:rPr>
        <w:t xml:space="preserve"> 语义模版的形式化定义</w:t>
      </w:r>
      <w:bookmarkEnd w:id="185"/>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475B9504" w:rsidR="00F0542B" w:rsidRPr="00C80CF9" w:rsidRDefault="008325CA" w:rsidP="008325CA">
      <w:pPr>
        <w:pStyle w:val="ae"/>
        <w:jc w:val="center"/>
        <w:rPr>
          <w:rFonts w:asciiTheme="minorEastAsia" w:eastAsiaTheme="minorEastAsia" w:hAnsiTheme="minorEastAsia"/>
          <w:sz w:val="24"/>
          <w:szCs w:val="24"/>
        </w:rPr>
      </w:pPr>
      <w:bookmarkStart w:id="186" w:name="_Ref477010492"/>
      <w:bookmarkStart w:id="187" w:name="_Toc478204138"/>
      <w:r w:rsidRPr="00C80CF9">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6</w:t>
      </w:r>
      <w:r w:rsidR="00CD4616">
        <w:rPr>
          <w:rFonts w:asciiTheme="minorEastAsia" w:eastAsiaTheme="minorEastAsia" w:hAnsiTheme="minorEastAsia"/>
          <w:sz w:val="24"/>
          <w:szCs w:val="24"/>
        </w:rPr>
        <w:fldChar w:fldCharType="end"/>
      </w:r>
      <w:bookmarkEnd w:id="186"/>
      <w:r w:rsidRPr="00C80CF9">
        <w:rPr>
          <w:rFonts w:asciiTheme="minorEastAsia" w:eastAsiaTheme="minorEastAsia" w:hAnsiTheme="minorEastAsia"/>
          <w:sz w:val="24"/>
          <w:szCs w:val="24"/>
        </w:rPr>
        <w:t xml:space="preserve"> 语义模版的使用示例</w:t>
      </w:r>
      <w:bookmarkEnd w:id="187"/>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[Bouma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r w:rsidR="0067103C" w:rsidRPr="00725D93">
        <w:t>Hacioglu</w:t>
      </w:r>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88" w:name="_Toc478370138"/>
      <w:r>
        <w:t>段落检索</w:t>
      </w:r>
      <w:r>
        <w:t>/</w:t>
      </w:r>
      <w:r>
        <w:rPr>
          <w:rFonts w:hint="eastAsia"/>
        </w:rPr>
        <w:t>索引</w:t>
      </w:r>
      <w:r>
        <w:t>模块</w:t>
      </w:r>
      <w:bookmarkEnd w:id="188"/>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r w:rsidR="004A3C8A">
        <w:t>HowNet</w:t>
      </w:r>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r w:rsidR="00652409">
        <w:rPr>
          <w:rFonts w:hint="eastAsia"/>
        </w:rPr>
        <w:t>当</w:t>
      </w:r>
      <w:r w:rsidR="00652409">
        <w:t>关键词数量很多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这种关键词数量选择上的不确定性，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采用这种迭代式调整技术，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r w:rsidR="00A20DEB" w:rsidRPr="00ED041D">
        <w:rPr>
          <w:rFonts w:asciiTheme="minorHAnsi" w:eastAsia="Times New Roman" w:hAnsiTheme="minorHAnsi" w:cs="Arial"/>
          <w:color w:val="222222"/>
          <w:shd w:val="clear" w:color="auto" w:fill="FFFFFF"/>
        </w:rPr>
        <w:t>Agichtein</w:t>
      </w:r>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r w:rsidR="00F664C5" w:rsidRPr="00F664C5">
        <w:t>Tellex</w:t>
      </w:r>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r>
        <w:t>一片长文本文档中定位答案并抽取的过程也较为复杂。在这样的情况下，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r w:rsidRPr="00F664C5">
        <w:t>Tellex</w:t>
      </w:r>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r>
        <w:t>MultiText</w:t>
      </w:r>
      <w:r>
        <w:t>算法</w:t>
      </w:r>
      <w:r w:rsidR="005263FF">
        <w:t>[Clarke 2000]</w:t>
      </w:r>
      <w:r>
        <w:t>、</w:t>
      </w:r>
      <w:r>
        <w:t>IBM</w:t>
      </w:r>
      <w:r>
        <w:t>算法</w:t>
      </w:r>
      <w:r w:rsidR="007F5E88">
        <w:t>[</w:t>
      </w:r>
      <w:r w:rsidR="007F5E88" w:rsidRPr="004674F1">
        <w:t>Ittycheriah</w:t>
      </w:r>
      <w:r w:rsidR="007F5E88">
        <w:t xml:space="preserve"> 2000]</w:t>
      </w:r>
      <w:r>
        <w:t>和</w:t>
      </w:r>
      <w:r>
        <w:t>SiteQ</w:t>
      </w:r>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r w:rsidRPr="00B76350">
        <w:rPr>
          <w:b/>
        </w:rPr>
        <w:t>MultiText</w:t>
      </w:r>
      <w:r w:rsidRPr="00B76350">
        <w:rPr>
          <w:b/>
        </w:rPr>
        <w:t>算法</w:t>
      </w:r>
    </w:p>
    <w:p w14:paraId="39C0207C" w14:textId="6F718285" w:rsidR="00DB7A53" w:rsidRDefault="0095108F" w:rsidP="00DB7A53">
      <w:pPr>
        <w:ind w:firstLine="420"/>
      </w:pPr>
      <w:r>
        <w:t>MultiText</w:t>
      </w:r>
      <w:r>
        <w:t>算法将</w:t>
      </w:r>
      <w:r>
        <w:rPr>
          <w:rFonts w:hint="eastAsia"/>
        </w:rPr>
        <w:t>问题</w:t>
      </w:r>
      <w:r w:rsidR="00FD14A4">
        <w:t>与文档</w:t>
      </w:r>
      <w:r>
        <w:t>都视为一个词序列。</w:t>
      </w:r>
      <w:r w:rsidR="004151F9">
        <w:rPr>
          <w:rFonts w:hint="eastAsia"/>
        </w:rPr>
        <w:t>记</w:t>
      </w:r>
      <w:r w:rsidR="004151F9">
        <w:t>问题的词序列为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r>
        <w:t>都不满足</w:t>
      </w:r>
      <w:r>
        <w:t>T</w:t>
      </w:r>
      <w:r>
        <w:t>，</w:t>
      </w:r>
      <w:r>
        <w:rPr>
          <w:rFonts w:hint="eastAsia"/>
        </w:rPr>
        <w:t>则</w:t>
      </w:r>
      <w:r>
        <w:t>称</w:t>
      </w:r>
      <w:r>
        <w:t>S</w:t>
      </w:r>
      <w:r>
        <w:t>是</w:t>
      </w:r>
      <w:r>
        <w:t>T</w:t>
      </w:r>
      <w:r>
        <w:t>的一个</w:t>
      </w:r>
      <w:r w:rsidRPr="00C1646A">
        <w:rPr>
          <w:b/>
        </w:rPr>
        <w:t>覆盖</w:t>
      </w:r>
      <w:r>
        <w:t>。</w:t>
      </w:r>
      <w:r w:rsidR="00426C2E">
        <w:t>MultiText</w:t>
      </w:r>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r>
        <w:t>MultiText</w:t>
      </w:r>
      <w:r>
        <w:t>算法使用</w:t>
      </w:r>
      <w:r w:rsidR="00D53AB5">
        <w:t>一种类似</w:t>
      </w:r>
      <w:r>
        <w:t>IDF</w:t>
      </w:r>
      <w:r w:rsidR="00D53AB5">
        <w:t>思想</w:t>
      </w:r>
      <w:r>
        <w:t>的方式来计算其权重：</w:t>
      </w:r>
    </w:p>
    <w:p w14:paraId="1F22CA9D" w14:textId="41B30DF1" w:rsidR="00426C2E" w:rsidRDefault="004C733A"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r>
        <w:t>MultiText</w:t>
      </w:r>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r>
        <w:rPr>
          <w:rFonts w:hint="eastAsia"/>
        </w:rPr>
        <w:t>即问题</w:t>
      </w:r>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该词序列中最先匹配到问题中的词的位置与最后匹配到问题中的词的位置之间有多少个词无法匹配到问题中的词；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r w:rsidRPr="00A90999">
        <w:rPr>
          <w:b/>
        </w:rPr>
        <w:t>SiteQ</w:t>
      </w:r>
      <w:r w:rsidRPr="00A90999">
        <w:rPr>
          <w:b/>
        </w:rPr>
        <w:t>算法</w:t>
      </w:r>
    </w:p>
    <w:p w14:paraId="722144B5" w14:textId="48EE7F92" w:rsidR="009D0C4D" w:rsidRDefault="002E28DF" w:rsidP="00DB7A53">
      <w:pPr>
        <w:ind w:firstLine="420"/>
      </w:pPr>
      <w:r>
        <w:t>SiteQ</w:t>
      </w:r>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4C733A"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4C733A"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4C733A"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r w:rsidR="00EA7901">
        <w:t>i</w:t>
      </w:r>
      <w:r w:rsidR="00EA7901">
        <w:t>个</w:t>
      </w:r>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r w:rsidR="002366A7">
        <w:rPr>
          <w:rFonts w:hint="eastAsia"/>
        </w:rPr>
        <w:t>个</w:t>
      </w:r>
      <w:r w:rsidR="002366A7">
        <w:t>词的权重；</w:t>
      </w:r>
      <w:r w:rsidR="002366A7">
        <w:t>dist(j , j+1)</w:t>
      </w:r>
      <w:r w:rsidR="00C97374">
        <w:t>指</w:t>
      </w:r>
      <w:r w:rsidR="00C97374">
        <w:rPr>
          <w:rFonts w:hint="eastAsia"/>
        </w:rPr>
        <w:t>的</w:t>
      </w:r>
      <w:r w:rsidR="00C97374">
        <w:t>是匹配到的第</w:t>
      </w:r>
      <w:r w:rsidR="00C97374">
        <w:t>j+1</w:t>
      </w:r>
      <w:r w:rsidR="00C97374">
        <w:t>个词与第</w:t>
      </w:r>
      <w:r w:rsidR="00C97374">
        <w:t>j</w:t>
      </w:r>
      <w:r w:rsidR="00C97374">
        <w:t>个词之间的距离；</w:t>
      </w:r>
      <w:r w:rsidR="00C97374">
        <w:t>matched_cnt</w:t>
      </w:r>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r>
        <w:t>MultiText</w:t>
      </w:r>
      <w:r>
        <w:t>算法、</w:t>
      </w:r>
      <w:r>
        <w:t>IBM</w:t>
      </w:r>
      <w:r>
        <w:t>算法、</w:t>
      </w:r>
      <w:r>
        <w:t>SiteQ</w:t>
      </w:r>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[Radev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r w:rsidR="003F29E2" w:rsidRPr="00F91DD3">
        <w:rPr>
          <w:rFonts w:asciiTheme="minorHAnsi" w:eastAsia="Times New Roman" w:hAnsiTheme="minorHAnsi"/>
        </w:rPr>
        <w:t>Bilotti</w:t>
      </w:r>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89" w:name="_Toc478370139"/>
      <w:r>
        <w:t>答案处理模块</w:t>
      </w:r>
      <w:bookmarkEnd w:id="189"/>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r>
        <w:rPr>
          <w:rFonts w:hint="eastAsia"/>
        </w:rPr>
        <w:t>如</w:t>
      </w:r>
      <w:r>
        <w:t>隐</w:t>
      </w:r>
      <w:r>
        <w:rPr>
          <w:rFonts w:hint="eastAsia"/>
        </w:rPr>
        <w:t>马尔</w:t>
      </w:r>
      <w:r>
        <w:t>可夫模型（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答案模版</w:t>
      </w:r>
      <w:r>
        <w:rPr>
          <w:rFonts w:hint="eastAsia"/>
        </w:rPr>
        <w:t>只能</w:t>
      </w:r>
      <w:r>
        <w:t>和一个问题模版相对应。</w:t>
      </w:r>
      <w:r>
        <w:rPr>
          <w:rFonts w:hint="eastAsia"/>
        </w:rPr>
        <w:t>该</w:t>
      </w:r>
      <w:r>
        <w:t>方法虽然不能分析候选段落的语义信息，</w:t>
      </w:r>
      <w:r>
        <w:rPr>
          <w:rFonts w:hint="eastAsia"/>
        </w:rPr>
        <w:t>但是</w:t>
      </w:r>
      <w:r>
        <w:t>通过这种模版间的一一对应关系，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r w:rsidR="00697691" w:rsidRPr="00EA562F">
        <w:t>Soubbotin</w:t>
      </w:r>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方法也带来了繁重的模版制定工作。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提出了一种软模式的方法，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r w:rsidR="00940FD4">
        <w:t>源信息需要通过一个包含噪音的信道，</w:t>
      </w:r>
      <w:r w:rsidR="00940FD4">
        <w:rPr>
          <w:rFonts w:hint="eastAsia"/>
        </w:rPr>
        <w:t>则</w:t>
      </w:r>
      <w:r w:rsidR="00940FD4">
        <w:t>转换概率可以通过一组训练数据（问题答案对集合）训练获得</w:t>
      </w:r>
      <w:r w:rsidR="00206BDA">
        <w:t>[</w:t>
      </w:r>
      <w:r w:rsidR="00206BDA" w:rsidRPr="00230D77">
        <w:t>Echihabi</w:t>
      </w:r>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[Ko 2007]</w:t>
      </w:r>
      <w:r w:rsidR="00940FD4">
        <w:t>。</w:t>
      </w:r>
    </w:p>
    <w:p w14:paraId="53821BDE" w14:textId="160138B1" w:rsidR="00F821A1" w:rsidRDefault="00F821A1" w:rsidP="00192AFC">
      <w:pPr>
        <w:pStyle w:val="2"/>
      </w:pPr>
      <w:bookmarkStart w:id="190" w:name="_Toc478370140"/>
      <w:r>
        <w:t>IBM Watson</w:t>
      </w:r>
      <w:bookmarkEnd w:id="190"/>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r w:rsidR="00E275FB" w:rsidRPr="00C44325">
        <w:t>Ferrucci</w:t>
      </w:r>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这次节目中，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r w:rsidR="00A06F32">
        <w:rPr>
          <w:rFonts w:hint="eastAsia"/>
        </w:rPr>
        <w:t>且回答</w:t>
      </w:r>
      <w:r w:rsidR="00A06F32">
        <w:t>每个问题的反应时间只</w:t>
      </w:r>
      <w:r w:rsidR="00A06F32">
        <w:rPr>
          <w:rFonts w:hint="eastAsia"/>
        </w:rPr>
        <w:t>有</w:t>
      </w:r>
      <w:r w:rsidR="00A06F32">
        <w:t>数秒。</w:t>
      </w:r>
    </w:p>
    <w:p w14:paraId="6EF64CD3" w14:textId="0ECBA790"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7</w:t>
      </w:r>
      <w:r>
        <w:fldChar w:fldCharType="end"/>
      </w:r>
      <w:r>
        <w:t>所示的整体架构</w:t>
      </w:r>
      <w:r w:rsidR="00A6751B">
        <w:t>[</w:t>
      </w:r>
      <w:r w:rsidR="00A6751B" w:rsidRPr="00C44325">
        <w:t>Ferrucci</w:t>
      </w:r>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15E16A14" w:rsidR="001B3626" w:rsidRPr="00C80CF9" w:rsidRDefault="001B3626" w:rsidP="001B3626">
      <w:pPr>
        <w:pStyle w:val="ae"/>
        <w:jc w:val="center"/>
        <w:rPr>
          <w:rFonts w:asciiTheme="minorEastAsia" w:eastAsiaTheme="minorEastAsia" w:hAnsiTheme="minorEastAsia"/>
          <w:sz w:val="24"/>
          <w:szCs w:val="24"/>
        </w:rPr>
      </w:pPr>
      <w:bookmarkStart w:id="191" w:name="_Ref477086002"/>
      <w:bookmarkStart w:id="192" w:name="_Toc478204139"/>
      <w:r w:rsidRPr="00C80CF9">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7</w:t>
      </w:r>
      <w:r w:rsidR="00CD4616">
        <w:rPr>
          <w:rFonts w:asciiTheme="minorEastAsia" w:eastAsiaTheme="minorEastAsia" w:hAnsiTheme="minorEastAsia"/>
          <w:sz w:val="24"/>
          <w:szCs w:val="24"/>
        </w:rPr>
        <w:fldChar w:fldCharType="end"/>
      </w:r>
      <w:bookmarkEnd w:id="191"/>
      <w:r w:rsidRPr="00C80CF9">
        <w:rPr>
          <w:rFonts w:asciiTheme="minorEastAsia" w:eastAsiaTheme="minorEastAsia" w:hAnsiTheme="minorEastAsia"/>
          <w:sz w:val="24"/>
          <w:szCs w:val="24"/>
        </w:rPr>
        <w:t xml:space="preserve"> IBM Watson的整体架构</w:t>
      </w:r>
      <w:bookmarkEnd w:id="192"/>
    </w:p>
    <w:p w14:paraId="56122322" w14:textId="77777777" w:rsidR="001B3626" w:rsidRDefault="001B3626" w:rsidP="00F821A1">
      <w:pPr>
        <w:ind w:firstLine="420"/>
      </w:pPr>
    </w:p>
    <w:p w14:paraId="4DB4EBAA" w14:textId="7C739323" w:rsidR="001B3626" w:rsidRDefault="00493E08" w:rsidP="00C976BD">
      <w:pPr>
        <w:ind w:firstLine="420"/>
      </w:pPr>
      <w:r>
        <w:rPr>
          <w:rFonts w:hint="eastAsia"/>
        </w:rPr>
        <w:t>Watson</w:t>
      </w:r>
      <w:r>
        <w:rPr>
          <w:rFonts w:hint="eastAsia"/>
        </w:rPr>
        <w:t>中涉及到大量的技术细节，本文并不一一对它们进行列举，而是从下述四个方面，概要性地介绍</w:t>
      </w:r>
      <w:r>
        <w:rPr>
          <w:rFonts w:hint="eastAsia"/>
        </w:rPr>
        <w:t>Watson</w:t>
      </w:r>
      <w:r>
        <w:rPr>
          <w:rFonts w:hint="eastAsia"/>
        </w:rPr>
        <w:t>系统的主干：</w:t>
      </w:r>
    </w:p>
    <w:p w14:paraId="30C1BAD7" w14:textId="2DDF276D" w:rsidR="001B3626" w:rsidRDefault="00AF56AF" w:rsidP="00AA6E18">
      <w:pPr>
        <w:pStyle w:val="ab"/>
        <w:numPr>
          <w:ilvl w:val="0"/>
          <w:numId w:val="11"/>
        </w:numPr>
        <w:ind w:firstLineChars="0"/>
      </w:pPr>
      <w:r>
        <w:t>信息来源；</w:t>
      </w:r>
    </w:p>
    <w:p w14:paraId="7D8330DB" w14:textId="36F37153" w:rsidR="00AF56AF" w:rsidRDefault="00D51855" w:rsidP="00AA6E18">
      <w:pPr>
        <w:pStyle w:val="ab"/>
        <w:numPr>
          <w:ilvl w:val="0"/>
          <w:numId w:val="11"/>
        </w:numPr>
        <w:ind w:firstLineChars="0"/>
      </w:pPr>
      <w:r>
        <w:t>问题</w:t>
      </w:r>
      <w:r w:rsidR="003B554A">
        <w:rPr>
          <w:rFonts w:hint="eastAsia"/>
        </w:rPr>
        <w:t>分析</w:t>
      </w:r>
      <w:r>
        <w:t>；</w:t>
      </w:r>
    </w:p>
    <w:p w14:paraId="36498770" w14:textId="50621820" w:rsidR="003B554A" w:rsidRDefault="003B554A" w:rsidP="00AA6E18">
      <w:pPr>
        <w:pStyle w:val="ab"/>
        <w:numPr>
          <w:ilvl w:val="0"/>
          <w:numId w:val="11"/>
        </w:numPr>
        <w:ind w:firstLineChars="0"/>
      </w:pPr>
      <w:r>
        <w:rPr>
          <w:rFonts w:hint="eastAsia"/>
        </w:rPr>
        <w:t>假设</w:t>
      </w:r>
      <w:r>
        <w:t>生成（即生成候选答案集合）；</w:t>
      </w:r>
    </w:p>
    <w:p w14:paraId="64F84AA0" w14:textId="0309CC51" w:rsidR="00345B07" w:rsidRDefault="00FF43BA" w:rsidP="00AA6E18">
      <w:pPr>
        <w:pStyle w:val="ab"/>
        <w:numPr>
          <w:ilvl w:val="0"/>
          <w:numId w:val="11"/>
        </w:numPr>
        <w:ind w:firstLineChars="0"/>
      </w:pPr>
      <w:r>
        <w:t>最终答案生成</w:t>
      </w:r>
      <w:r w:rsidR="00254A7B">
        <w:rPr>
          <w:rFonts w:hint="eastAsia"/>
        </w:rPr>
        <w:t>。</w:t>
      </w:r>
    </w:p>
    <w:p w14:paraId="357334BD" w14:textId="1E9C51AC" w:rsidR="00345B07" w:rsidRDefault="00345B07" w:rsidP="00436599">
      <w:pPr>
        <w:pStyle w:val="3"/>
      </w:pPr>
      <w:bookmarkStart w:id="193" w:name="_Toc478370141"/>
      <w:r>
        <w:t>信息来源</w:t>
      </w:r>
      <w:bookmarkEnd w:id="193"/>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r w:rsidR="00FD0A2C">
        <w:rPr>
          <w:rFonts w:hint="eastAsia"/>
        </w:rPr>
        <w:t>与</w:t>
      </w:r>
      <w:r w:rsidR="00FD0A2C">
        <w:t>答案有很好的覆盖度的数据集。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不同版本的圣经、古滕堡项目中搜集的各种热门书籍，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238DF197"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后续的句子处理与答案抽取等工作的要求。</w:t>
      </w:r>
      <w:r w:rsidR="00FC1EDE">
        <w:fldChar w:fldCharType="begin"/>
      </w:r>
      <w:r w:rsidR="00FC1EDE">
        <w:instrText xml:space="preserve"> REF _Ref477110291 \h </w:instrText>
      </w:r>
      <w:r w:rsidR="00FC1EDE">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120859C4" w:rsidR="00CB760B" w:rsidRPr="00C80CF9" w:rsidRDefault="00CB760B" w:rsidP="00CB760B">
      <w:pPr>
        <w:pStyle w:val="ae"/>
        <w:jc w:val="center"/>
        <w:rPr>
          <w:rFonts w:asciiTheme="minorEastAsia" w:eastAsiaTheme="minorEastAsia" w:hAnsiTheme="minorEastAsia"/>
          <w:sz w:val="24"/>
          <w:szCs w:val="24"/>
        </w:rPr>
      </w:pPr>
      <w:bookmarkStart w:id="194" w:name="_Ref477110291"/>
      <w:bookmarkStart w:id="195" w:name="_Toc478204140"/>
      <w:r w:rsidRPr="00C80CF9">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8</w:t>
      </w:r>
      <w:r w:rsidR="00CD4616">
        <w:rPr>
          <w:rFonts w:asciiTheme="minorEastAsia" w:eastAsiaTheme="minorEastAsia" w:hAnsiTheme="minorEastAsia"/>
          <w:sz w:val="24"/>
          <w:szCs w:val="24"/>
        </w:rPr>
        <w:fldChar w:fldCharType="end"/>
      </w:r>
      <w:bookmarkEnd w:id="194"/>
      <w:r w:rsidRPr="00C80CF9">
        <w:rPr>
          <w:rFonts w:asciiTheme="minorEastAsia" w:eastAsiaTheme="minorEastAsia" w:hAnsiTheme="minorEastAsia"/>
          <w:sz w:val="24"/>
          <w:szCs w:val="24"/>
        </w:rPr>
        <w:t xml:space="preserve"> 定义类型的语料的一个示例</w:t>
      </w:r>
      <w:bookmarkEnd w:id="195"/>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256E993E" w:rsidR="00CB760B" w:rsidRPr="00C80CF9" w:rsidRDefault="00CB760B" w:rsidP="00CB760B">
      <w:pPr>
        <w:pStyle w:val="ae"/>
        <w:jc w:val="center"/>
        <w:rPr>
          <w:rFonts w:asciiTheme="minorEastAsia" w:eastAsiaTheme="minorEastAsia" w:hAnsiTheme="minorEastAsia"/>
          <w:sz w:val="24"/>
          <w:szCs w:val="24"/>
        </w:rPr>
      </w:pPr>
      <w:bookmarkStart w:id="196" w:name="_Ref477110294"/>
      <w:bookmarkStart w:id="197" w:name="_Toc478204141"/>
      <w:r w:rsidRPr="00C80CF9">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9</w:t>
      </w:r>
      <w:r w:rsidR="00CD4616">
        <w:rPr>
          <w:rFonts w:asciiTheme="minorEastAsia" w:eastAsiaTheme="minorEastAsia" w:hAnsiTheme="minorEastAsia"/>
          <w:sz w:val="24"/>
          <w:szCs w:val="24"/>
        </w:rPr>
        <w:fldChar w:fldCharType="end"/>
      </w:r>
      <w:bookmarkEnd w:id="196"/>
      <w:r w:rsidRPr="00C80CF9">
        <w:rPr>
          <w:rFonts w:asciiTheme="minorEastAsia" w:eastAsiaTheme="minorEastAsia" w:hAnsiTheme="minorEastAsia"/>
          <w:sz w:val="24"/>
          <w:szCs w:val="24"/>
        </w:rPr>
        <w:t xml:space="preserve"> 对定义类型的语料的重构示例</w:t>
      </w:r>
      <w:bookmarkEnd w:id="197"/>
    </w:p>
    <w:p w14:paraId="2C9C729F" w14:textId="77777777" w:rsidR="00CB760B" w:rsidRPr="00C80CF9" w:rsidRDefault="00CB760B" w:rsidP="009D62DE">
      <w:pPr>
        <w:ind w:firstLine="720"/>
        <w:rPr>
          <w:rFonts w:asciiTheme="minorEastAsia" w:hAnsiTheme="minorEastAsia"/>
        </w:rPr>
      </w:pPr>
    </w:p>
    <w:p w14:paraId="08E5FAD5" w14:textId="73167A15"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BB6D6D" w:rsidRPr="00C80CF9">
        <w:rPr>
          <w:rFonts w:asciiTheme="minorEastAsia" w:hAnsiTheme="minorEastAsia" w:hint="eastAsia"/>
        </w:rPr>
        <w:t xml:space="preserve">图 </w:t>
      </w:r>
      <w:r w:rsidR="00BB6D6D">
        <w:rPr>
          <w:rFonts w:asciiTheme="minorEastAsia" w:hAnsiTheme="minorEastAsia"/>
          <w:noProof/>
        </w:rPr>
        <w:t>2</w:t>
      </w:r>
      <w:r w:rsidR="00BB6D6D">
        <w:rPr>
          <w:rFonts w:asciiTheme="minorEastAsia" w:hAnsiTheme="minorEastAsia"/>
        </w:rPr>
        <w:noBreakHyphen/>
      </w:r>
      <w:r w:rsidR="00BB6D6D">
        <w:rPr>
          <w:rFonts w:asciiTheme="minorEastAsia" w:hAnsiTheme="minorEastAsia"/>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456BBA82" w:rsidR="003A4209" w:rsidRPr="00C80CF9" w:rsidRDefault="003A4209" w:rsidP="003A4209">
      <w:pPr>
        <w:pStyle w:val="ae"/>
        <w:jc w:val="center"/>
        <w:rPr>
          <w:rFonts w:asciiTheme="minorEastAsia" w:eastAsiaTheme="minorEastAsia" w:hAnsiTheme="minorEastAsia"/>
          <w:sz w:val="24"/>
          <w:szCs w:val="24"/>
        </w:rPr>
      </w:pPr>
      <w:bookmarkStart w:id="198" w:name="_Ref477111288"/>
      <w:bookmarkStart w:id="199" w:name="_Toc478204142"/>
      <w:r w:rsidRPr="00C80CF9">
        <w:rPr>
          <w:rFonts w:asciiTheme="minorEastAsia" w:eastAsiaTheme="minorEastAsia" w:hAnsiTheme="minorEastAsia" w:hint="eastAsia"/>
          <w:sz w:val="24"/>
          <w:szCs w:val="24"/>
        </w:rPr>
        <w:t xml:space="preserve">图 </w:t>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STYLEREF 1 \s</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2</w:t>
      </w:r>
      <w:r w:rsidR="00CD4616">
        <w:rPr>
          <w:rFonts w:asciiTheme="minorEastAsia" w:eastAsiaTheme="minorEastAsia" w:hAnsiTheme="minorEastAsia"/>
          <w:sz w:val="24"/>
          <w:szCs w:val="24"/>
        </w:rPr>
        <w:fldChar w:fldCharType="end"/>
      </w:r>
      <w:r w:rsidR="00CD4616">
        <w:rPr>
          <w:rFonts w:asciiTheme="minorEastAsia" w:eastAsiaTheme="minorEastAsia" w:hAnsiTheme="minorEastAsia"/>
          <w:sz w:val="24"/>
          <w:szCs w:val="24"/>
        </w:rPr>
        <w:noBreakHyphen/>
      </w:r>
      <w:r w:rsidR="00CD4616">
        <w:rPr>
          <w:rFonts w:asciiTheme="minorEastAsia" w:eastAsiaTheme="minorEastAsia" w:hAnsiTheme="minorEastAsia"/>
          <w:sz w:val="24"/>
          <w:szCs w:val="24"/>
        </w:rPr>
        <w:fldChar w:fldCharType="begin"/>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hint="eastAsia"/>
          <w:sz w:val="24"/>
          <w:szCs w:val="24"/>
        </w:rPr>
        <w:instrText>SEQ 图 \* ARABIC \s 1</w:instrText>
      </w:r>
      <w:r w:rsidR="00CD4616">
        <w:rPr>
          <w:rFonts w:asciiTheme="minorEastAsia" w:eastAsiaTheme="minorEastAsia" w:hAnsiTheme="minorEastAsia"/>
          <w:sz w:val="24"/>
          <w:szCs w:val="24"/>
        </w:rPr>
        <w:instrText xml:space="preserve"> </w:instrText>
      </w:r>
      <w:r w:rsidR="00CD4616">
        <w:rPr>
          <w:rFonts w:asciiTheme="minorEastAsia" w:eastAsiaTheme="minorEastAsia" w:hAnsiTheme="minorEastAsia"/>
          <w:sz w:val="24"/>
          <w:szCs w:val="24"/>
        </w:rPr>
        <w:fldChar w:fldCharType="separate"/>
      </w:r>
      <w:r w:rsidR="00CD4616">
        <w:rPr>
          <w:rFonts w:asciiTheme="minorEastAsia" w:eastAsiaTheme="minorEastAsia" w:hAnsiTheme="minorEastAsia"/>
          <w:noProof/>
          <w:sz w:val="24"/>
          <w:szCs w:val="24"/>
        </w:rPr>
        <w:t>10</w:t>
      </w:r>
      <w:r w:rsidR="00CD4616">
        <w:rPr>
          <w:rFonts w:asciiTheme="minorEastAsia" w:eastAsiaTheme="minorEastAsia" w:hAnsiTheme="minorEastAsia"/>
          <w:sz w:val="24"/>
          <w:szCs w:val="24"/>
        </w:rPr>
        <w:fldChar w:fldCharType="end"/>
      </w:r>
      <w:bookmarkEnd w:id="198"/>
      <w:r w:rsidRPr="00C80CF9">
        <w:rPr>
          <w:rFonts w:asciiTheme="minorEastAsia" w:eastAsiaTheme="minorEastAsia" w:hAnsiTheme="minorEastAsia"/>
          <w:sz w:val="24"/>
          <w:szCs w:val="24"/>
        </w:rPr>
        <w:t xml:space="preserve"> 信息来源扩展的流程示例</w:t>
      </w:r>
      <w:bookmarkEnd w:id="199"/>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0" w:name="_Toc478370142"/>
      <w:r>
        <w:t>问题分析</w:t>
      </w:r>
      <w:bookmarkEnd w:id="200"/>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r w:rsidR="00602234" w:rsidRPr="00602234">
        <w:t>Lally</w:t>
      </w:r>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Question Section, QSection</w:t>
      </w:r>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指的是问题中指代答案的部分，在这个问题中，问题的焦点是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）解析器来实现依存关系的解析。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1" w:name="_Toc478370143"/>
      <w:r>
        <w:t>假设生成</w:t>
      </w:r>
      <w:bookmarkEnd w:id="201"/>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有的时候，文档标题具有消歧信息。例如，对于来自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对这种情况进行了特殊处理，通过检查文档标题中的消歧信息是否与问题分析结果中的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2" w:name="_Toc478370144"/>
      <w:r>
        <w:t>最终答案生成</w:t>
      </w:r>
      <w:bookmarkEnd w:id="202"/>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个问</w:t>
      </w:r>
      <w:r w:rsidR="009F1226">
        <w:rPr>
          <w:rFonts w:hint="eastAsia"/>
        </w:rPr>
        <w:lastRenderedPageBreak/>
        <w:t>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r w:rsidR="009B4A39" w:rsidRPr="00D17A87">
        <w:t>Gondek</w:t>
      </w:r>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AA6E18">
      <w:pPr>
        <w:pStyle w:val="ab"/>
        <w:numPr>
          <w:ilvl w:val="0"/>
          <w:numId w:val="14"/>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AA6E18">
      <w:pPr>
        <w:pStyle w:val="ab"/>
        <w:numPr>
          <w:ilvl w:val="0"/>
          <w:numId w:val="14"/>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AA6E18">
      <w:pPr>
        <w:pStyle w:val="ab"/>
        <w:numPr>
          <w:ilvl w:val="0"/>
          <w:numId w:val="14"/>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AA6E18">
      <w:pPr>
        <w:pStyle w:val="ab"/>
        <w:numPr>
          <w:ilvl w:val="0"/>
          <w:numId w:val="14"/>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AA6E18">
      <w:pPr>
        <w:pStyle w:val="ab"/>
        <w:numPr>
          <w:ilvl w:val="0"/>
          <w:numId w:val="14"/>
        </w:numPr>
        <w:ind w:firstLineChars="0"/>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500D">
      <w:pPr>
        <w:ind w:firstLine="720"/>
      </w:pPr>
      <w:r w:rsidRPr="0008500D">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答案融合技术由多个相互独立的构件组成，代表性的构件有包括：一个基于英文词形的答案融合构件；一个基于模式的答案融合构件；一个基于结构化知识库消歧的答案融合构件；等等。</w:t>
      </w:r>
    </w:p>
    <w:p w14:paraId="3919A3BD" w14:textId="5B7DCE4F" w:rsidR="001E13C2" w:rsidRPr="009D5BC0" w:rsidRDefault="001E13C2" w:rsidP="0008500D">
      <w:pPr>
        <w:ind w:firstLine="720"/>
      </w:pPr>
      <w:r w:rsidRPr="001E13C2">
        <w:rPr>
          <w:b/>
        </w:rPr>
        <w:t>特征选取技术</w:t>
      </w:r>
      <w:r w:rsidRPr="001E13C2">
        <w:rPr>
          <w:b/>
        </w:rPr>
        <w:t xml:space="preserve"> </w:t>
      </w:r>
      <w:r w:rsidR="009D5BC0">
        <w:t>从词法、</w:t>
      </w:r>
      <w:r w:rsidR="009D5BC0">
        <w:rPr>
          <w:rFonts w:hint="eastAsia"/>
        </w:rPr>
        <w:t>句法</w:t>
      </w:r>
      <w:r w:rsidR="009D5BC0">
        <w:t>、</w:t>
      </w:r>
      <w:r w:rsidR="009D5BC0">
        <w:rPr>
          <w:rFonts w:hint="eastAsia"/>
        </w:rPr>
        <w:t>语义</w:t>
      </w:r>
      <w:r w:rsidR="009D5BC0">
        <w:t>等各个层面上，</w:t>
      </w:r>
      <w:r w:rsidR="009D5BC0">
        <w:t>Watson</w:t>
      </w:r>
      <w:r w:rsidR="009D5BC0">
        <w:t>共</w:t>
      </w:r>
      <w:r w:rsidR="00F32A2F">
        <w:t>选取了</w:t>
      </w:r>
      <w:r w:rsidR="00F32A2F">
        <w:t>550</w:t>
      </w:r>
      <w:r w:rsidR="00F32A2F">
        <w:rPr>
          <w:rFonts w:hint="eastAsia"/>
        </w:rPr>
        <w:t>个</w:t>
      </w:r>
      <w:r w:rsidR="00F32A2F">
        <w:t>特征。</w:t>
      </w:r>
      <w:r w:rsidR="00F32A2F">
        <w:rPr>
          <w:rFonts w:hint="eastAsia"/>
        </w:rPr>
        <w:t>然而</w:t>
      </w:r>
      <w:r w:rsidR="00F32A2F">
        <w:t>，</w:t>
      </w:r>
      <w:r w:rsidR="00F32A2F">
        <w:rPr>
          <w:rFonts w:hint="eastAsia"/>
        </w:rPr>
        <w:t>为了</w:t>
      </w:r>
      <w:r w:rsidR="00F32A2F">
        <w:t>避免发生过拟合，不能直接对这些特征进行机器学习，</w:t>
      </w:r>
      <w:r w:rsidR="00F32A2F">
        <w:rPr>
          <w:rFonts w:hint="eastAsia"/>
        </w:rPr>
        <w:t>而是</w:t>
      </w:r>
      <w:r w:rsidR="00F32A2F">
        <w:t>应该对这些特征进行预处理，</w:t>
      </w:r>
      <w:r w:rsidR="00F32A2F">
        <w:rPr>
          <w:rFonts w:hint="eastAsia"/>
        </w:rPr>
        <w:t>对于</w:t>
      </w:r>
      <w:r w:rsidR="00F32A2F">
        <w:t>每一种类型的问题，</w:t>
      </w:r>
      <w:r w:rsidR="00F32A2F">
        <w:rPr>
          <w:rFonts w:hint="eastAsia"/>
        </w:rPr>
        <w:t>选取</w:t>
      </w:r>
      <w:r w:rsidR="00F32A2F">
        <w:t>出合适的一个特征子集来进行机器学习。</w:t>
      </w:r>
      <w:r w:rsidR="00F32A2F">
        <w:t>Watson</w:t>
      </w:r>
      <w:r w:rsidR="00F32A2F">
        <w:t>使用了一种自动化方法来</w:t>
      </w:r>
      <w:r w:rsidR="00F32A2F">
        <w:rPr>
          <w:rFonts w:hint="eastAsia"/>
        </w:rPr>
        <w:t>选取特征</w:t>
      </w:r>
      <w:r w:rsidR="00F32A2F">
        <w:t>子集。</w:t>
      </w:r>
      <w:r w:rsidR="00804FD6">
        <w:t>首先，使用最好优先一致性子集搜索技术（</w:t>
      </w:r>
      <w:r w:rsidR="00804FD6">
        <w:t>best first consistency subset technique, [Liu 1996]</w:t>
      </w:r>
      <w:r w:rsidR="00804FD6">
        <w:t>）生成一个初始的特征子集；随后，</w:t>
      </w:r>
      <w:r w:rsidR="00804FD6">
        <w:rPr>
          <w:rFonts w:hint="eastAsia"/>
        </w:rPr>
        <w:t>基于</w:t>
      </w:r>
      <w:r w:rsidR="00804FD6">
        <w:t>正确相关性（</w:t>
      </w:r>
      <w:r w:rsidR="00804FD6">
        <w:t>correlation with correctness</w:t>
      </w:r>
      <w:r w:rsidR="00804FD6">
        <w:t>），</w:t>
      </w:r>
      <w:r w:rsidR="00804FD6">
        <w:rPr>
          <w:rFonts w:hint="eastAsia"/>
        </w:rPr>
        <w:t>为</w:t>
      </w:r>
      <w:r w:rsidR="00804FD6">
        <w:t>这个特征子集补充更多特征。</w:t>
      </w:r>
    </w:p>
    <w:p w14:paraId="32A8B2A0" w14:textId="2EC3026E" w:rsidR="003E5CE6" w:rsidRDefault="003E5CE6" w:rsidP="0008500D">
      <w:pPr>
        <w:ind w:firstLine="720"/>
      </w:pPr>
      <w:r w:rsidRPr="0008500D">
        <w:rPr>
          <w:rFonts w:hint="eastAsia"/>
          <w:b/>
        </w:rPr>
        <w:t>特征融合技术</w:t>
      </w:r>
      <w:r w:rsidRPr="0008500D">
        <w:rPr>
          <w:rFonts w:hint="eastAsia"/>
          <w:b/>
        </w:rPr>
        <w:t xml:space="preserve"> </w:t>
      </w:r>
      <w:r>
        <w:rPr>
          <w:rFonts w:hint="eastAsia"/>
        </w:rPr>
        <w:t>一个答案可能会有多个来源，比如，有多个被检索到的段落都能抽取出这个答案，或者是答案融合技术将来自不同段落的多个答案融合在了一</w:t>
      </w:r>
      <w:r>
        <w:rPr>
          <w:rFonts w:hint="eastAsia"/>
        </w:rPr>
        <w:lastRenderedPageBreak/>
        <w:t>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r w:rsidR="00E02ADD">
        <w:t>具体</w:t>
      </w:r>
      <w:r w:rsidR="00E02ADD">
        <w:rPr>
          <w:rFonts w:hint="eastAsia"/>
        </w:rPr>
        <w:t>公式</w:t>
      </w:r>
      <w:r w:rsidR="00E02ADD">
        <w:t>如下所示：</w:t>
      </w:r>
    </w:p>
    <w:p w14:paraId="565CCBA5" w14:textId="77777777" w:rsidR="0008500D" w:rsidRPr="0008500D" w:rsidRDefault="00E02ADD" w:rsidP="0008500D">
      <m:oMathPara>
        <m:oMath>
          <m:r>
            <m:rPr>
              <m:sty m:val="p"/>
            </m:rPr>
            <w:rPr>
              <w:rFonts w:ascii="Cambria Math" w:hAnsi="Cambria Math"/>
            </w:rPr>
            <m:t>decay</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p>
                    <m:sSupPr>
                      <m:ctrlPr>
                        <w:rPr>
                          <w:rFonts w:ascii="Cambria Math" w:hAnsi="Cambria Math"/>
                          <w:i/>
                        </w:rPr>
                      </m:ctrlPr>
                    </m:sSupPr>
                    <m:e>
                      <m:r>
                        <w:rPr>
                          <w:rFonts w:ascii="Cambria Math" w:hAnsi="Cambria Math"/>
                        </w:rPr>
                        <m:t>2</m:t>
                      </m:r>
                    </m:e>
                    <m:sup>
                      <m:r>
                        <w:rPr>
                          <w:rFonts w:ascii="Cambria Math" w:hAnsi="Cambria Math"/>
                        </w:rPr>
                        <m:t>i</m:t>
                      </m:r>
                    </m:sup>
                  </m:sSup>
                </m:den>
              </m:f>
            </m:e>
          </m:nary>
        </m:oMath>
      </m:oMathPara>
    </w:p>
    <w:p w14:paraId="45F5A181" w14:textId="40FD4FA2" w:rsidR="00E02ADD" w:rsidRDefault="00E02ADD" w:rsidP="0008500D">
      <w:pPr>
        <w:ind w:firstLine="720"/>
      </w:pPr>
      <w:r>
        <w:t>其中，</w:t>
      </w:r>
      <w:r>
        <w:t>p</w:t>
      </w:r>
      <w:r>
        <w:t>代表</w:t>
      </w:r>
      <w:r>
        <w:rPr>
          <w:rFonts w:hint="eastAsia"/>
        </w:rPr>
        <w:t>同一个</w:t>
      </w:r>
      <w:r>
        <w:t>特征在不同的答案来源上的不同的</w:t>
      </w:r>
      <w:r>
        <w:rPr>
          <w:rFonts w:hint="eastAsia"/>
        </w:rPr>
        <w:t>取值</w:t>
      </w:r>
      <w:r>
        <w:t>，</w:t>
      </w:r>
      <w:r>
        <w:rPr>
          <w:rFonts w:hint="eastAsia"/>
        </w:rPr>
        <w:t>并</w:t>
      </w:r>
      <w:r>
        <w:t>按照从高到低的顺序进行排序。</w:t>
      </w:r>
    </w:p>
    <w:p w14:paraId="6F398F9B" w14:textId="45D7E408" w:rsidR="00F729D8" w:rsidRDefault="00F729D8" w:rsidP="0008500D">
      <w:pPr>
        <w:ind w:firstLine="720"/>
      </w:pPr>
      <w:r w:rsidRPr="00F729D8">
        <w:rPr>
          <w:b/>
        </w:rPr>
        <w:t>特征标准化技术</w:t>
      </w:r>
      <w:r>
        <w:t xml:space="preserve"> </w:t>
      </w:r>
      <w:r>
        <w:t>特征值在</w:t>
      </w:r>
      <w:r>
        <w:rPr>
          <w:rFonts w:hint="eastAsia"/>
        </w:rPr>
        <w:t>候选</w:t>
      </w:r>
      <w:r>
        <w:t>答案中的分布</w:t>
      </w:r>
      <w:r>
        <w:rPr>
          <w:rFonts w:hint="eastAsia"/>
        </w:rPr>
        <w:t>是</w:t>
      </w:r>
      <w:r>
        <w:t>不同的，</w:t>
      </w:r>
      <w:r>
        <w:t>Watson</w:t>
      </w:r>
      <w:r>
        <w:t>认为其分布会影响特征的重要性。例如，</w:t>
      </w:r>
      <w:r w:rsidR="00BB167B">
        <w:t>如果有一个特征，它的值在某个</w:t>
      </w:r>
      <w:r w:rsidR="00BB167B">
        <w:rPr>
          <w:rFonts w:hint="eastAsia"/>
        </w:rPr>
        <w:t>候选</w:t>
      </w:r>
      <w:r w:rsidR="00BB167B">
        <w:t>答案上很高，</w:t>
      </w:r>
      <w:r w:rsidR="00BB167B">
        <w:rPr>
          <w:rFonts w:hint="eastAsia"/>
        </w:rPr>
        <w:t>而</w:t>
      </w:r>
      <w:r w:rsidR="00BB167B">
        <w:t>在其它候选答案上很低，</w:t>
      </w:r>
      <w:r w:rsidR="00BB167B">
        <w:rPr>
          <w:rFonts w:hint="eastAsia"/>
        </w:rPr>
        <w:t>则</w:t>
      </w:r>
      <w:r w:rsidR="00BB167B">
        <w:t>这个特征很可能是一个较为重要的特征；</w:t>
      </w:r>
      <w:r w:rsidR="00BB167B">
        <w:rPr>
          <w:rFonts w:hint="eastAsia"/>
        </w:rPr>
        <w:t>反</w:t>
      </w:r>
      <w:r w:rsidR="00BB167B">
        <w:t>之，</w:t>
      </w:r>
      <w:r w:rsidR="00BB167B">
        <w:rPr>
          <w:rFonts w:hint="eastAsia"/>
        </w:rPr>
        <w:t>如果</w:t>
      </w:r>
      <w:r w:rsidR="00BB167B">
        <w:t>一个特征在所有候选答案上的值都</w:t>
      </w:r>
      <w:r w:rsidR="00BB167B">
        <w:rPr>
          <w:rFonts w:hint="eastAsia"/>
        </w:rPr>
        <w:t>很高</w:t>
      </w:r>
      <w:r w:rsidR="00BB167B">
        <w:t>，</w:t>
      </w:r>
      <w:r w:rsidR="00BB167B">
        <w:rPr>
          <w:rFonts w:hint="eastAsia"/>
        </w:rPr>
        <w:t>那么</w:t>
      </w:r>
      <w:r w:rsidR="00BB167B">
        <w:t>这个特征就不是一个重要的特征。</w:t>
      </w:r>
      <w:r w:rsidR="00BB167B">
        <w:rPr>
          <w:rFonts w:hint="eastAsia"/>
        </w:rPr>
        <w:t>基于</w:t>
      </w:r>
      <w:r w:rsidR="00BB167B">
        <w:t>这一思想，</w:t>
      </w:r>
      <w:r w:rsidR="00BB167B">
        <w:t>Watson</w:t>
      </w:r>
      <w:r w:rsidR="00BB167B">
        <w:t>对特征值进行了标准</w:t>
      </w:r>
      <w:r w:rsidR="00BB167B">
        <w:rPr>
          <w:rFonts w:hint="eastAsia"/>
        </w:rPr>
        <w:t>化</w:t>
      </w:r>
      <w:r w:rsidR="00BB167B">
        <w:t>。</w:t>
      </w:r>
      <w:r w:rsidR="00BB167B">
        <w:rPr>
          <w:rFonts w:hint="eastAsia"/>
        </w:rPr>
        <w:t>特征</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B167B">
        <w:t>将按照下面的公式被标准化为</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oMath>
      <w:r w:rsidR="00BB167B">
        <w:t>：</w:t>
      </w:r>
    </w:p>
    <w:p w14:paraId="3004DE7B" w14:textId="6F00BFA4" w:rsidR="00BB167B" w:rsidRPr="00BB167B" w:rsidRDefault="004C733A" w:rsidP="0008500D">
      <w:pPr>
        <w:ind w:firstLine="720"/>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r>
            <m:rPr>
              <m:sty m:val="bi"/>
            </m:rPr>
            <w:rPr>
              <w:rFonts w:ascii="Cambria Math" w:eastAsia="MS Mincho" w:hAnsi="Cambria Math" w:cs="MS Mincho"/>
            </w:rPr>
            <m:t>=</m:t>
          </m:r>
          <m:f>
            <m:fPr>
              <m:ctrlPr>
                <w:rPr>
                  <w:rFonts w:ascii="Cambria Math" w:eastAsia="MS Mincho" w:hAnsi="Cambria Math" w:cs="MS Mincho"/>
                  <w:b/>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num>
            <m:den>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den>
          </m:f>
          <m:r>
            <m:rPr>
              <m:sty m:val="bi"/>
            </m:rP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e>
          </m:nary>
          <m:r>
            <w:rPr>
              <w:rFonts w:ascii="Cambria Math" w:eastAsia="MS Mincho" w:hAnsi="Cambria Math" w:cs="MS Mincho"/>
            </w:rPr>
            <m:t>,</m:t>
          </m:r>
        </m:oMath>
      </m:oMathPara>
    </w:p>
    <w:p w14:paraId="6B54E3F7" w14:textId="1353459D" w:rsidR="00BB167B" w:rsidRPr="00BB167B" w:rsidRDefault="004C733A" w:rsidP="0008500D">
      <w:pPr>
        <w:ind w:firstLine="720"/>
        <w:rPr>
          <w:b/>
        </w:rPr>
      </w:pPr>
      <m:oMathPara>
        <m:oMath>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r>
            <m:rPr>
              <m:sty m:val="bi"/>
            </m:rPr>
            <w:rPr>
              <w:rFonts w:ascii="Cambria Math" w:hAnsi="Cambria Math"/>
            </w:rPr>
            <m:t>=</m:t>
          </m:r>
          <m:rad>
            <m:radPr>
              <m:degHide m:val="1"/>
              <m:ctrlPr>
                <w:rPr>
                  <w:rFonts w:ascii="Cambria Math" w:hAnsi="Cambria Math"/>
                  <w:b/>
                  <w:i/>
                </w:rPr>
              </m:ctrlPr>
            </m:radPr>
            <m:deg/>
            <m:e>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p>
                    <m:sSupPr>
                      <m:ctrlPr>
                        <w:rPr>
                          <w:rFonts w:ascii="Cambria Math" w:eastAsia="MS Mincho" w:hAnsi="Cambria Math" w:cs="MS Mincho"/>
                          <w:i/>
                        </w:rPr>
                      </m:ctrlPr>
                    </m:sSupPr>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e>
                    <m:sup>
                      <m:r>
                        <w:rPr>
                          <w:rFonts w:ascii="Cambria Math" w:eastAsia="MS Mincho" w:hAnsi="Cambria Math" w:cs="MS Mincho"/>
                        </w:rPr>
                        <m:t>2</m:t>
                      </m:r>
                    </m:sup>
                  </m:sSup>
                </m:e>
              </m:nary>
            </m:e>
          </m:rad>
        </m:oMath>
      </m:oMathPara>
    </w:p>
    <w:p w14:paraId="68F23408" w14:textId="5F6F4A8D" w:rsidR="00E02ADD" w:rsidRDefault="00E02ADD" w:rsidP="0008500D">
      <w:pPr>
        <w:ind w:firstLine="720"/>
      </w:pPr>
      <w:r w:rsidRPr="0008500D">
        <w:rPr>
          <w:b/>
        </w:rPr>
        <w:t>基于分类</w:t>
      </w:r>
      <w:r w:rsidRPr="0008500D">
        <w:rPr>
          <w:rFonts w:hint="eastAsia"/>
          <w:b/>
        </w:rPr>
        <w:t>器的</w:t>
      </w:r>
      <w:r w:rsidRPr="0008500D">
        <w:rPr>
          <w:b/>
        </w:rPr>
        <w:t>答案排序技术</w:t>
      </w:r>
      <w:r>
        <w:t xml:space="preserve"> Watson</w:t>
      </w:r>
      <w:r>
        <w:t>使用机器学习中的有监督分类器将不同的特征综合为一个数值，</w:t>
      </w:r>
      <w:r>
        <w:rPr>
          <w:rFonts w:hint="eastAsia"/>
        </w:rPr>
        <w:t>从而</w:t>
      </w:r>
      <w:r>
        <w:t>能够</w:t>
      </w:r>
      <w:r>
        <w:rPr>
          <w:rFonts w:hint="eastAsia"/>
        </w:rPr>
        <w:t>对</w:t>
      </w:r>
      <w:r>
        <w:t>不同的候选答案进行排序。</w:t>
      </w:r>
      <w:r>
        <w:rPr>
          <w:rFonts w:hint="eastAsia"/>
        </w:rPr>
        <w:t>更</w:t>
      </w:r>
      <w:r>
        <w:t>具体地，</w:t>
      </w:r>
      <w:r>
        <w:t>Watson</w:t>
      </w:r>
      <w:r>
        <w:t>使用的分类算法为正则</w:t>
      </w:r>
      <w:r>
        <w:rPr>
          <w:rFonts w:hint="eastAsia"/>
        </w:rPr>
        <w:t>化</w:t>
      </w:r>
      <w:r>
        <w:t>的逻辑</w:t>
      </w:r>
      <w:r>
        <w:rPr>
          <w:rFonts w:hint="eastAsia"/>
        </w:rPr>
        <w:t>回归</w:t>
      </w:r>
      <w:r>
        <w:t>分类器。</w:t>
      </w:r>
      <w:r>
        <w:rPr>
          <w:rFonts w:hint="eastAsia"/>
        </w:rPr>
        <w:t>该</w:t>
      </w:r>
      <w:r>
        <w:t>分类器</w:t>
      </w:r>
      <w:r>
        <w:rPr>
          <w:rFonts w:hint="eastAsia"/>
        </w:rPr>
        <w:t>依照如下</w:t>
      </w:r>
      <w:r>
        <w:t>公式</w:t>
      </w:r>
      <w:r>
        <w:rPr>
          <w:rFonts w:hint="eastAsia"/>
        </w:rPr>
        <w:t>为</w:t>
      </w:r>
      <w:r>
        <w:t>每个</w:t>
      </w:r>
      <w:r>
        <w:rPr>
          <w:rFonts w:hint="eastAsia"/>
        </w:rPr>
        <w:t>候选</w:t>
      </w:r>
      <w:r>
        <w:t>答案生成一个</w:t>
      </w:r>
      <w:r>
        <w:t>0</w:t>
      </w:r>
      <w:r>
        <w:t>到</w:t>
      </w:r>
      <w:r>
        <w:t>1</w:t>
      </w:r>
      <w:r>
        <w:rPr>
          <w:rFonts w:hint="eastAsia"/>
        </w:rPr>
        <w:t>之间</w:t>
      </w:r>
      <w:r>
        <w:t>的分值：</w:t>
      </w:r>
    </w:p>
    <w:p w14:paraId="1C57E837" w14:textId="75A37E66" w:rsidR="00E02ADD" w:rsidRPr="00E02ADD" w:rsidRDefault="00E02ADD" w:rsidP="000850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sup>
              </m:sSup>
            </m:den>
          </m:f>
        </m:oMath>
      </m:oMathPara>
    </w:p>
    <w:p w14:paraId="7807BD3E" w14:textId="3C5BC4CB" w:rsidR="00E02ADD" w:rsidRDefault="00E02ADD" w:rsidP="0008500D">
      <w:pPr>
        <w:ind w:firstLine="720"/>
      </w:pPr>
      <w:r>
        <w:t>其中，</w:t>
      </w:r>
      <w:r>
        <w:rPr>
          <w:rFonts w:hint="eastAsia"/>
        </w:rPr>
        <w:t>候选</w:t>
      </w:r>
      <w:r>
        <w:t>答案</w:t>
      </w:r>
      <w:r>
        <w:t>x</w:t>
      </w:r>
      <w:r>
        <w:t>共有</w:t>
      </w:r>
      <w:r>
        <w:t>M</w:t>
      </w:r>
      <w:r>
        <w:t>个特征，</w:t>
      </w:r>
      <m:oMath>
        <m:r>
          <w:rPr>
            <w:rFonts w:ascii="Cambria Math" w:hAnsi="Cambria Math"/>
          </w:rPr>
          <m:t>β</m:t>
        </m:r>
      </m:oMath>
      <w:r w:rsidR="0008500D">
        <w:t>则为一系列超参数。基于这一公式，</w:t>
      </w:r>
      <w:r w:rsidR="0008500D">
        <w:t>Watson</w:t>
      </w:r>
      <w:r w:rsidR="0008500D">
        <w:t>在训练时会使正确的答案的</w:t>
      </w:r>
      <w:r w:rsidR="0008500D">
        <w:t>f</w:t>
      </w:r>
      <w:r w:rsidR="0008500D">
        <w:t>值尽可能大，</w:t>
      </w:r>
      <w:r w:rsidR="0008500D">
        <w:rPr>
          <w:rFonts w:hint="eastAsia"/>
        </w:rPr>
        <w:t>错误</w:t>
      </w:r>
      <w:r w:rsidR="0008500D">
        <w:t>答案的</w:t>
      </w:r>
      <w:r w:rsidR="0008500D">
        <w:t>f</w:t>
      </w:r>
      <w:r w:rsidR="0008500D">
        <w:t>值尽可能小，</w:t>
      </w:r>
      <w:r w:rsidR="0008500D">
        <w:rPr>
          <w:rFonts w:hint="eastAsia"/>
        </w:rPr>
        <w:t>从而训练</w:t>
      </w:r>
      <w:r w:rsidR="0008500D">
        <w:t>生成一个分类器。</w:t>
      </w:r>
      <w:r w:rsidR="0008500D">
        <w:rPr>
          <w:rFonts w:hint="eastAsia"/>
        </w:rPr>
        <w:t>对于</w:t>
      </w:r>
      <w:r w:rsidR="0008500D">
        <w:t>一个新问题，</w:t>
      </w:r>
      <w:r w:rsidR="0008500D">
        <w:rPr>
          <w:rFonts w:hint="eastAsia"/>
        </w:rPr>
        <w:t>该</w:t>
      </w:r>
      <w:r w:rsidR="0008500D">
        <w:t>分类器使用</w:t>
      </w:r>
      <w:r w:rsidR="0008500D">
        <w:t>f</w:t>
      </w:r>
      <w:r w:rsidR="0008500D">
        <w:t>值从高到低地对候选答案进行排序。</w:t>
      </w:r>
    </w:p>
    <w:p w14:paraId="5A325AB5" w14:textId="1CA11E9E" w:rsidR="000872AA" w:rsidRDefault="00711489" w:rsidP="002A13B6">
      <w:pPr>
        <w:ind w:firstLine="720"/>
      </w:pPr>
      <w:r w:rsidRPr="00994D05">
        <w:rPr>
          <w:b/>
        </w:rPr>
        <w:lastRenderedPageBreak/>
        <w:t>迁移学习技术</w:t>
      </w:r>
      <w:r>
        <w:t xml:space="preserve"> Watson</w:t>
      </w:r>
      <w:r>
        <w:t>对于不同类型的问题分别进行机器学习。</w:t>
      </w:r>
      <w:r>
        <w:rPr>
          <w:rFonts w:hint="eastAsia"/>
        </w:rPr>
        <w:t>这种</w:t>
      </w:r>
      <w:r>
        <w:t>方法对于很多类型的问题，</w:t>
      </w:r>
      <w:r>
        <w:rPr>
          <w:rFonts w:hint="eastAsia"/>
        </w:rPr>
        <w:t>例如</w:t>
      </w:r>
      <w:r>
        <w:t>定义类问题和翻译类问题，</w:t>
      </w:r>
      <w:r>
        <w:rPr>
          <w:rFonts w:hint="eastAsia"/>
        </w:rPr>
        <w:t>是</w:t>
      </w:r>
      <w:r>
        <w:t>很有效的。</w:t>
      </w:r>
      <w:r>
        <w:rPr>
          <w:rFonts w:hint="eastAsia"/>
        </w:rPr>
        <w:t>然而</w:t>
      </w:r>
      <w:r>
        <w:t>，</w:t>
      </w:r>
      <w:r>
        <w:rPr>
          <w:rFonts w:hint="eastAsia"/>
        </w:rPr>
        <w:t>有些</w:t>
      </w:r>
      <w:r>
        <w:t>类型的问题的训练数据较少，</w:t>
      </w:r>
      <w:r>
        <w:rPr>
          <w:rFonts w:hint="eastAsia"/>
        </w:rPr>
        <w:t>则</w:t>
      </w:r>
      <w:r w:rsidR="00994D05">
        <w:t>效果就会很受限。</w:t>
      </w:r>
      <w:r w:rsidR="00994D05">
        <w:rPr>
          <w:rFonts w:hint="eastAsia"/>
        </w:rPr>
        <w:t>因此</w:t>
      </w:r>
      <w:r w:rsidR="00994D05">
        <w:t>，</w:t>
      </w:r>
      <w:r w:rsidR="00994D05">
        <w:t>Watson</w:t>
      </w:r>
      <w:r w:rsidR="00994D05">
        <w:t>采用迁移学习技术，</w:t>
      </w:r>
      <w:r w:rsidR="00994D05">
        <w:rPr>
          <w:rFonts w:hint="eastAsia"/>
        </w:rPr>
        <w:t>使得</w:t>
      </w:r>
      <w:r w:rsidR="00994D05">
        <w:t>这些</w:t>
      </w:r>
      <w:r w:rsidR="00994D05">
        <w:rPr>
          <w:rFonts w:hint="eastAsia"/>
        </w:rPr>
        <w:t>训练数据</w:t>
      </w:r>
      <w:r w:rsidR="00994D05">
        <w:t>不足的问题类型可以从其它问题类型中借鉴模型参数。</w:t>
      </w:r>
    </w:p>
    <w:p w14:paraId="26EC9947" w14:textId="19D24DCA" w:rsidR="00FB08BB" w:rsidRDefault="00FB08BB" w:rsidP="002A13B6">
      <w:pPr>
        <w:ind w:firstLine="720"/>
      </w:pPr>
      <w:r w:rsidRPr="00FB08BB">
        <w:rPr>
          <w:b/>
        </w:rPr>
        <w:t>迭代精</w:t>
      </w:r>
      <w:r w:rsidRPr="00FB08BB">
        <w:rPr>
          <w:rFonts w:hint="eastAsia"/>
          <w:b/>
        </w:rPr>
        <w:t>化</w:t>
      </w:r>
      <w:r w:rsidR="007E56D6">
        <w:rPr>
          <w:b/>
        </w:rPr>
        <w:t>技术</w:t>
      </w:r>
      <w:r w:rsidRPr="00FB08BB">
        <w:rPr>
          <w:b/>
        </w:rPr>
        <w:t xml:space="preserve"> </w:t>
      </w:r>
      <w:r>
        <w:t>Watson</w:t>
      </w:r>
      <w:r>
        <w:t>的机器学习不是一次完成的，</w:t>
      </w:r>
      <w:r>
        <w:rPr>
          <w:rFonts w:hint="eastAsia"/>
        </w:rPr>
        <w:t>而是</w:t>
      </w:r>
      <w:r>
        <w:t>反复</w:t>
      </w:r>
      <w:r>
        <w:rPr>
          <w:rFonts w:hint="eastAsia"/>
        </w:rPr>
        <w:t>执行</w:t>
      </w:r>
      <w:r>
        <w:t>、</w:t>
      </w:r>
      <w:r>
        <w:rPr>
          <w:rFonts w:hint="eastAsia"/>
        </w:rPr>
        <w:t>持续</w:t>
      </w:r>
      <w:r>
        <w:t>迭代精化的。</w:t>
      </w:r>
      <w:r w:rsidR="00AD754F">
        <w:t>每次迭代都将分值明显偏低的</w:t>
      </w:r>
      <w:r w:rsidR="00AD754F">
        <w:rPr>
          <w:rFonts w:hint="eastAsia"/>
        </w:rPr>
        <w:t>候选</w:t>
      </w:r>
      <w:r w:rsidR="00AD754F">
        <w:t>答案筛除，</w:t>
      </w:r>
      <w:r w:rsidR="00AD754F">
        <w:rPr>
          <w:rFonts w:hint="eastAsia"/>
        </w:rPr>
        <w:t>然后</w:t>
      </w:r>
      <w:r w:rsidR="00AD754F">
        <w:t>进行下一次迭代，</w:t>
      </w:r>
      <w:r w:rsidR="00AD754F">
        <w:rPr>
          <w:rFonts w:hint="eastAsia"/>
        </w:rPr>
        <w:t>最终</w:t>
      </w:r>
      <w:r w:rsidR="00AD754F">
        <w:t>生成精化的排序结果。</w:t>
      </w:r>
    </w:p>
    <w:p w14:paraId="1D3316BF" w14:textId="28449FC0" w:rsidR="000F5AFF" w:rsidRDefault="000F5AFF" w:rsidP="000F5AFF">
      <w:pPr>
        <w:ind w:firstLine="720"/>
      </w:pPr>
      <w:r w:rsidRPr="000F5AFF">
        <w:rPr>
          <w:b/>
        </w:rPr>
        <w:t>证据扩散技术</w:t>
      </w:r>
      <w:r>
        <w:t xml:space="preserve"> </w:t>
      </w:r>
      <w:r>
        <w:t>证据扩散，</w:t>
      </w:r>
      <w:r>
        <w:rPr>
          <w:rFonts w:hint="eastAsia"/>
        </w:rPr>
        <w:t>指</w:t>
      </w:r>
      <w:r>
        <w:t>的是</w:t>
      </w:r>
      <w:r>
        <w:rPr>
          <w:rFonts w:hint="eastAsia"/>
        </w:rPr>
        <w:t>候选</w:t>
      </w:r>
      <w:r>
        <w:t>答案集合中的证据可以作为背景知识来互相影响。</w:t>
      </w:r>
      <w:r>
        <w:rPr>
          <w:rFonts w:hint="eastAsia"/>
        </w:rPr>
        <w:t>例如</w:t>
      </w:r>
      <w:r>
        <w:t>，</w:t>
      </w:r>
      <w:r>
        <w:rPr>
          <w:rFonts w:hint="eastAsia"/>
        </w:rPr>
        <w:t>对于</w:t>
      </w:r>
      <w:r>
        <w:t>下面这个</w:t>
      </w:r>
      <w:r>
        <w:t>Jeopardy</w:t>
      </w:r>
      <w:r>
        <w:t>问题：</w:t>
      </w:r>
      <w:r>
        <w:t>WORLD TRAVEL: If you want to visit this country, you can fly into Sunan International Airport or … or not visit this country. (Correct answer: “North Korea”)</w:t>
      </w:r>
      <w:r>
        <w:t>。问题中提到的</w:t>
      </w:r>
      <w:r>
        <w:t>“Sunan International Airport”</w:t>
      </w:r>
      <w:r>
        <w:t>位于平壤。</w:t>
      </w:r>
      <w:r>
        <w:rPr>
          <w:rFonts w:hint="eastAsia"/>
        </w:rPr>
        <w:t>对于</w:t>
      </w:r>
      <w:r>
        <w:t>绝大部分提到这个实体的</w:t>
      </w:r>
      <w:r>
        <w:rPr>
          <w:rFonts w:hint="eastAsia"/>
        </w:rPr>
        <w:t>答案</w:t>
      </w:r>
      <w:r>
        <w:t>来源段落，</w:t>
      </w:r>
      <w:r>
        <w:rPr>
          <w:rFonts w:hint="eastAsia"/>
        </w:rPr>
        <w:t>它们</w:t>
      </w:r>
      <w:r>
        <w:t>都会提到平壤。</w:t>
      </w:r>
      <w:r>
        <w:rPr>
          <w:rFonts w:hint="eastAsia"/>
        </w:rPr>
        <w:t>因此</w:t>
      </w:r>
      <w:r>
        <w:t>，</w:t>
      </w:r>
      <w:r>
        <w:rPr>
          <w:rFonts w:hint="eastAsia"/>
        </w:rPr>
        <w:t>我们</w:t>
      </w:r>
      <w:r>
        <w:t>可以</w:t>
      </w:r>
      <w:r>
        <w:rPr>
          <w:rFonts w:hint="eastAsia"/>
        </w:rPr>
        <w:t>将</w:t>
      </w:r>
      <w:r>
        <w:t>其与平壤的关系视为背景知识，进而依靠平壤与朝鲜的语义关联关系而找到正确答案：</w:t>
      </w:r>
      <w:r>
        <w:rPr>
          <w:rFonts w:hint="eastAsia"/>
        </w:rPr>
        <w:t>朝鲜</w:t>
      </w:r>
      <w:r>
        <w:t>。</w:t>
      </w:r>
    </w:p>
    <w:p w14:paraId="3E8E9184" w14:textId="0D9D2F9C" w:rsidR="00A8734B" w:rsidRDefault="00A8734B" w:rsidP="00A8734B">
      <w:pPr>
        <w:pStyle w:val="2"/>
      </w:pPr>
      <w:bookmarkStart w:id="203" w:name="_Toc478370145"/>
      <w:r>
        <w:rPr>
          <w:rFonts w:hint="eastAsia"/>
        </w:rPr>
        <w:t>参考文献</w:t>
      </w:r>
      <w:bookmarkEnd w:id="203"/>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r w:rsidRPr="00ED041D">
        <w:rPr>
          <w:rFonts w:asciiTheme="minorHAnsi" w:eastAsia="Times New Roman" w:hAnsiTheme="minorHAnsi" w:cs="Arial"/>
          <w:color w:val="222222"/>
          <w:shd w:val="clear" w:color="auto" w:fill="FFFFFF"/>
        </w:rPr>
        <w:t>Agichtein</w:t>
      </w:r>
      <w:r>
        <w:rPr>
          <w:rFonts w:asciiTheme="minorHAnsi" w:eastAsia="Times New Roman" w:hAnsiTheme="minorHAnsi" w:cs="Arial"/>
          <w:color w:val="222222"/>
          <w:shd w:val="clear" w:color="auto" w:fill="FFFFFF"/>
        </w:rPr>
        <w:t xml:space="preserve"> 2004] </w:t>
      </w:r>
      <w:r w:rsidRPr="00ED041D">
        <w:rPr>
          <w:rFonts w:asciiTheme="minorHAnsi" w:eastAsia="Times New Roman" w:hAnsiTheme="minorHAnsi" w:cs="Arial"/>
          <w:color w:val="222222"/>
          <w:shd w:val="clear" w:color="auto" w:fill="FFFFFF"/>
        </w:rPr>
        <w:t>Agichtein, E., Lawrence, S., &amp; Gravano,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r w:rsidRPr="00F91DD3">
        <w:rPr>
          <w:rFonts w:asciiTheme="minorHAnsi" w:eastAsia="Times New Roman" w:hAnsiTheme="minorHAnsi"/>
        </w:rPr>
        <w:t>Bilotti</w:t>
      </w:r>
      <w:r>
        <w:rPr>
          <w:rFonts w:asciiTheme="minorHAnsi" w:eastAsia="Times New Roman" w:hAnsiTheme="minorHAnsi"/>
        </w:rPr>
        <w:t xml:space="preserve"> 2007] </w:t>
      </w:r>
      <w:r w:rsidRPr="00F91DD3">
        <w:rPr>
          <w:rFonts w:asciiTheme="minorHAnsi" w:eastAsia="Times New Roman" w:hAnsiTheme="minorHAnsi"/>
        </w:rPr>
        <w:t>Bilotti,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[Bouma 2002] Bouma, G., &amp; Kloosterman,</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r>
        <w:t xml:space="preserve">Brin 1998] </w:t>
      </w:r>
      <w:r w:rsidRPr="005C04E4">
        <w:t>Brin, S., &amp; Page, L. (1998). The anatomy of a large-scale hypertextual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Carreras, X., &amp; Màrquez,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Chu-Carroll, J., Prager, J., Czuba, K., Ferrucci, D., &amp; Duboue,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Chu-Carroll, J., Fan, J., Schlaefer, N., &amp; Zadrozny, W. (2012). Textual resource acquisition and engineering. IBM Journal of Research and Development, 56(3.4), 4-1.</w:t>
      </w:r>
    </w:p>
    <w:p w14:paraId="100924DC" w14:textId="45E8C641" w:rsidR="009F1F22" w:rsidRDefault="009F1F22" w:rsidP="005B1165">
      <w:pPr>
        <w:ind w:left="480" w:hangingChars="200" w:hanging="480"/>
      </w:pPr>
      <w:r>
        <w:lastRenderedPageBreak/>
        <w:t xml:space="preserve">[Chu 2012 a] </w:t>
      </w:r>
      <w:r w:rsidRPr="009F1F22">
        <w:t>Chu-Carroll, J., Fan, J., Boguraev, B. K., Carmel, D., Sheinwald,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Clarke, C. L., Cormack, G. V., Kisman, D. I., &amp; Lynam, T. R. (2000, November). Question Answering by Passage Selection (MultiText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Cui, H., Kan,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Cui, H., Sun, R., Li, K., Kan,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Dang, H. T., Kelly, D., &amp; Lin, J. J. (2007, November). Overview of the TREC 2007 Question Answering Track. In Trec (Vol. 7, p. 63).</w:t>
      </w:r>
    </w:p>
    <w:p w14:paraId="4FB3833A" w14:textId="5D9A2BE2" w:rsidR="003B17C3" w:rsidRDefault="003B17C3" w:rsidP="005B1165">
      <w:pPr>
        <w:ind w:left="480" w:hangingChars="200" w:hanging="480"/>
      </w:pPr>
      <w:r>
        <w:t xml:space="preserve">[Dave 2003] </w:t>
      </w:r>
      <w:r w:rsidRPr="003B17C3">
        <w:t>Dave, K., Lawrence, S., &amp; Pennock,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r w:rsidRPr="00230D77">
        <w:t>Echihabi</w:t>
      </w:r>
      <w:r>
        <w:t xml:space="preserve"> 2003] </w:t>
      </w:r>
      <w:r w:rsidRPr="00230D77">
        <w:t>Echihabi, A., &amp; Marcu,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r w:rsidRPr="00C44325">
        <w:t>Ferrucci</w:t>
      </w:r>
      <w:r>
        <w:t xml:space="preserve"> 2012] </w:t>
      </w:r>
      <w:r w:rsidRPr="00C44325">
        <w:t>Ferrucci, D. A. (2012). Introduction to “this is watson”. IBM Journal of Research and Development, 56(3.4), 1-1.</w:t>
      </w:r>
    </w:p>
    <w:p w14:paraId="7274BA02" w14:textId="6B70C2E4" w:rsidR="00D17A87" w:rsidRDefault="00D17A87" w:rsidP="005B1165">
      <w:pPr>
        <w:ind w:left="480" w:hangingChars="200" w:hanging="480"/>
      </w:pPr>
      <w:r>
        <w:t>[</w:t>
      </w:r>
      <w:r w:rsidRPr="00D17A87">
        <w:t>Gondek</w:t>
      </w:r>
      <w:r>
        <w:t xml:space="preserve"> </w:t>
      </w:r>
      <w:r w:rsidR="00951BC4">
        <w:t>2012</w:t>
      </w:r>
      <w:r>
        <w:t xml:space="preserve">] </w:t>
      </w:r>
      <w:r w:rsidRPr="00D17A87">
        <w:t>Gondek, D. C., Lally, A., Kalyanpur, A., Murdock, J. W., Duboué, P. A., Zhang, L., ... &amp; Welty, C. (2012). A framework for merging and ranking of answers in DeepQA. IBM Journal of Research and Development, 56(3.4), 14-1.</w:t>
      </w:r>
    </w:p>
    <w:p w14:paraId="129374FF" w14:textId="537EAE4C" w:rsidR="001B340D" w:rsidRDefault="001B340D" w:rsidP="005B1165">
      <w:pPr>
        <w:ind w:left="480" w:hangingChars="200" w:hanging="480"/>
      </w:pPr>
      <w:r>
        <w:t xml:space="preserve">[Green 1961] </w:t>
      </w:r>
      <w:r w:rsidRPr="001B340D">
        <w:t>Green Jr, B. F., Wolf, A. K., Chomsky, C., &amp; Laughery,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r w:rsidRPr="00725D93">
        <w:t>Hacioglu</w:t>
      </w:r>
      <w:r>
        <w:t xml:space="preserve"> 2004] </w:t>
      </w:r>
      <w:r w:rsidRPr="00725D93">
        <w:t>Hacioglu, K., Pradhan, S., Ward, W. H., Martin, J. H., &amp; Jurafsky, D. (2004, May). Semantic Role Labeling by Tagging Syntactic Chunks. In CoNLL (pp. 110-113).</w:t>
      </w:r>
    </w:p>
    <w:p w14:paraId="71DB1C63" w14:textId="1BCB877A" w:rsidR="001C69A8" w:rsidRDefault="001C69A8" w:rsidP="005B1165">
      <w:pPr>
        <w:ind w:left="480" w:hangingChars="200" w:hanging="480"/>
      </w:pPr>
      <w:r>
        <w:t xml:space="preserve">[Hao 2008] </w:t>
      </w:r>
      <w:r w:rsidRPr="001C69A8">
        <w:rPr>
          <w:rFonts w:hint="eastAsia"/>
        </w:rPr>
        <w:t>Hao, T., Hu, D., Wenyin,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r w:rsidRPr="0021165F">
        <w:t>Harabagiu</w:t>
      </w:r>
      <w:r>
        <w:t xml:space="preserve"> 2000] </w:t>
      </w:r>
      <w:r w:rsidRPr="0021165F">
        <w:t>Harabagiu, S. M., Moldovan, D. I., Paşca, M., Mihalcea, R., Surdeanu, M., Bunescu, R., ... &amp; Morărescu,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Hao, T., Chen, E., &amp; Wenyin, L. (2007, June). Heuristic learning of rules for information extraction from web documents. In Proceedings of </w:t>
      </w:r>
      <w:r w:rsidRPr="00B10629">
        <w:lastRenderedPageBreak/>
        <w:t>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r w:rsidRPr="004674F1">
        <w:t>Ittycheriah</w:t>
      </w:r>
      <w:r>
        <w:t xml:space="preserve"> 2000] </w:t>
      </w:r>
      <w:r w:rsidRPr="004674F1">
        <w:t>Ittycheriah, A., Franz, M., Zhu, W. J., Ratnaparkhi, A., &amp; Mammone,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 xml:space="preserve">[Ko 2007] </w:t>
      </w:r>
      <w:r w:rsidRPr="00100318">
        <w:t>Ko,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r w:rsidRPr="00BB12E8">
        <w:t>Kolomiyets</w:t>
      </w:r>
      <w:r>
        <w:t xml:space="preserve"> 2011</w:t>
      </w:r>
      <w:r>
        <w:rPr>
          <w:rFonts w:hint="eastAsia"/>
        </w:rPr>
        <w:t>]</w:t>
      </w:r>
      <w:r>
        <w:t xml:space="preserve"> </w:t>
      </w:r>
      <w:r w:rsidRPr="00BB12E8">
        <w:t>Kolomiyets, O., &amp; Moens,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r w:rsidRPr="00602234">
        <w:t>Lally</w:t>
      </w:r>
      <w:r>
        <w:t xml:space="preserve"> 2012] </w:t>
      </w:r>
      <w:r w:rsidRPr="00602234">
        <w:t>Lally, A., Prager, J. M., Mccord, M. C., Boguraev, B. K., Patwardhan, S., &amp; Fan, J., et al. (2012). Question analysis: how watson reads a clue. Ibm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Lee, G. G., Seo, J., Lee, S., Jung, H., Cho, B. H., Lee, C., ... &amp; Kim, H. (2001, November). SiteQ: Engineering High Performance QA System Using Lexico-Semantic Pattern Matching and Shallow NLP. In TREC.</w:t>
      </w:r>
    </w:p>
    <w:p w14:paraId="49F1CDE7" w14:textId="0E6F6B03" w:rsidR="005A7F7D" w:rsidRDefault="005A7F7D" w:rsidP="005B1165">
      <w:pPr>
        <w:ind w:left="480" w:hangingChars="200" w:hanging="480"/>
      </w:pPr>
      <w:r>
        <w:t xml:space="preserve">[Li 2002] </w:t>
      </w:r>
      <w:r w:rsidRPr="005A7F7D">
        <w:t xml:space="preserve">Li, X., &amp; Roth, D. (2002, August). Learning question classifiers. In Proceedings of the 19th international conference on Computational </w:t>
      </w:r>
      <w:proofErr w:type="gramStart"/>
      <w:r w:rsidRPr="005A7F7D">
        <w:t>linguistics</w:t>
      </w:r>
      <w:proofErr w:type="gramEnd"/>
      <w:r w:rsidRPr="005A7F7D">
        <w:t>-Volume 1 (pp. 1-7). Association for Computational Linguistics.</w:t>
      </w:r>
    </w:p>
    <w:p w14:paraId="5C1AA02F" w14:textId="79C820CD" w:rsidR="000D182B" w:rsidRDefault="000D182B" w:rsidP="005B1165">
      <w:pPr>
        <w:ind w:left="480" w:hangingChars="200" w:hanging="480"/>
      </w:pPr>
      <w:r>
        <w:t xml:space="preserve">[Light 2001] </w:t>
      </w:r>
      <w:r w:rsidRPr="000D182B">
        <w:t>Light, M., Mann, G. S., Riloff, E., &amp; Breck,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3F1F5AEA" w14:textId="216D8456" w:rsidR="00804FD6" w:rsidRDefault="00804FD6" w:rsidP="005B1165">
      <w:pPr>
        <w:ind w:left="480" w:hangingChars="200" w:hanging="480"/>
      </w:pPr>
      <w:r>
        <w:t xml:space="preserve">[Liu 1996] </w:t>
      </w:r>
      <w:r w:rsidRPr="00804FD6">
        <w:t>Liu, H., &amp; Setiono, R. (1996, July). A probabilistic approach to feature selection-a filter solution. In ICML (Vol. 96, pp. 319-327).</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r w:rsidRPr="00A9020F">
        <w:t>Xiaoli, L., Hu, D., Feng, M., &amp; Wenyin,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 xml:space="preserve">Mann, G. S. (2002, September). Fine-grained proper noun ontologies for question answering. In Proceedings of the 2002 workshop on Building and using semantic </w:t>
      </w:r>
      <w:proofErr w:type="gramStart"/>
      <w:r w:rsidRPr="000D235D">
        <w:t>networks</w:t>
      </w:r>
      <w:proofErr w:type="gramEnd"/>
      <w:r w:rsidRPr="000D235D">
        <w:t>-Volume 11 (pp. 1-7). Association for Computational Linguistics.</w:t>
      </w:r>
    </w:p>
    <w:p w14:paraId="676802D8" w14:textId="31F0796E" w:rsidR="00FA0433" w:rsidRDefault="00FA0433" w:rsidP="005B1165">
      <w:pPr>
        <w:ind w:left="480" w:hangingChars="200" w:hanging="480"/>
      </w:pPr>
      <w:r>
        <w:rPr>
          <w:rFonts w:hint="eastAsia"/>
        </w:rPr>
        <w:t>[</w:t>
      </w:r>
      <w:r w:rsidRPr="00FA0433">
        <w:t>Moens</w:t>
      </w:r>
      <w:r>
        <w:t xml:space="preserve"> 2006</w:t>
      </w:r>
      <w:r>
        <w:rPr>
          <w:rFonts w:hint="eastAsia"/>
        </w:rPr>
        <w:t xml:space="preserve">] </w:t>
      </w:r>
      <w:r w:rsidRPr="00FA0433">
        <w:t>Moens,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lastRenderedPageBreak/>
        <w:t>[</w:t>
      </w:r>
      <w:r w:rsidRPr="00DF1F29">
        <w:t>Moldovan</w:t>
      </w:r>
      <w:r>
        <w:t xml:space="preserve"> 1999] </w:t>
      </w:r>
      <w:r w:rsidRPr="00DF1F29">
        <w:t>Moldovan, D. I., Harabagiu, S. M., Paşca, M., Mihalcea, R., Goodrum, R. A., Gîrju, C. R., &amp; Rus,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Moldovan, D., Harabagiu, S., Pasca, M., Mihalcea, R., Girju, R., Goodrum, R., &amp; Rus,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Moldovan, D. I., Harabagiu, S. M., Girju, R., Morarescu, P., Lacatusu, V. F., Novischi, A., ... &amp; Bolohan,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Moldovan, D., Paşca, M., Harabagiu, S., &amp; Surdeanu,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r w:rsidRPr="0038706D">
        <w:t>Mollá</w:t>
      </w:r>
      <w:r>
        <w:t xml:space="preserve"> 2007] </w:t>
      </w:r>
      <w:r w:rsidRPr="0038706D">
        <w:t>Mollá, D., &amp; Vicedo, J. L. (2007). Question answering in restricted domains: An overview. Computational Linguistics, 33(1), 41-61.</w:t>
      </w:r>
    </w:p>
    <w:p w14:paraId="0863F411" w14:textId="4C3993B8" w:rsidR="00970C18" w:rsidRDefault="00970C18" w:rsidP="005B1165">
      <w:pPr>
        <w:ind w:left="480" w:hangingChars="200" w:hanging="480"/>
      </w:pPr>
      <w:r>
        <w:t xml:space="preserve">[Radev 2000] </w:t>
      </w:r>
      <w:r w:rsidRPr="00970C18">
        <w:t>Radev, D. R., Prager, J., &amp; Samn,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Sang, E. T. K., Bouma, G., &amp; de Rijke,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r w:rsidRPr="00EA562F">
        <w:t>Soubbotin</w:t>
      </w:r>
      <w:r>
        <w:t xml:space="preserve"> 2001] </w:t>
      </w:r>
      <w:r w:rsidRPr="00EA562F">
        <w:t>Soubbotin, M. M., &amp; Soubbotin, S. M. (2001, November). Patterns of Potential Answer Expressions as Clues to the Right Answers. In TREC.</w:t>
      </w:r>
    </w:p>
    <w:p w14:paraId="5A29D3CD" w14:textId="2ED3D06B" w:rsidR="00F664C5" w:rsidRDefault="00F664C5" w:rsidP="005B1165">
      <w:pPr>
        <w:ind w:left="480" w:hangingChars="200" w:hanging="480"/>
      </w:pPr>
      <w:r>
        <w:t>[</w:t>
      </w:r>
      <w:r w:rsidRPr="00F664C5">
        <w:t>Tellex</w:t>
      </w:r>
      <w:r>
        <w:t xml:space="preserve"> 2003] </w:t>
      </w:r>
      <w:r w:rsidRPr="00F664C5">
        <w:t>Tellex, S., Katz, B., Lin, J., Fernandes, A., &amp; Marton, G. (2003, July). Quantitative evaluation of passage retrieval algorithms for question answering. In Proceedings of the 26th annual international ACM SIGIR conference on Research and development in informaion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Zhang, D., &amp; Lee, W. S. (2003, July). Question classification using support vector machines. In Proceedings of the 26th annual international ACM SIGIR conference on Research and development in informaion retrieval (pp. 26-32). ACM.</w:t>
      </w:r>
    </w:p>
    <w:p w14:paraId="5F05B879" w14:textId="44FC6721" w:rsidR="001204F2" w:rsidRDefault="001204F2" w:rsidP="005B1165">
      <w:pPr>
        <w:ind w:left="480" w:hangingChars="200" w:hanging="480"/>
      </w:pPr>
      <w:r>
        <w:t>[</w:t>
      </w:r>
      <w:r w:rsidRPr="001204F2">
        <w:t>Zweigenbaum</w:t>
      </w:r>
      <w:r>
        <w:t xml:space="preserve"> 2003] </w:t>
      </w:r>
      <w:r w:rsidRPr="001204F2">
        <w:t>Zweigenbaum, P. (2003, April). Question answering in biomedicine. In Proceedings Workshop on Natural Language Processing for Question Answering, EACL (Vol. 2005, pp. 1-4).</w:t>
      </w:r>
    </w:p>
    <w:p w14:paraId="25D2253F" w14:textId="77777777" w:rsidR="00A56490" w:rsidRDefault="00A56490" w:rsidP="005B1165">
      <w:pPr>
        <w:ind w:left="480" w:hangingChars="200" w:hanging="480"/>
      </w:pPr>
    </w:p>
    <w:p w14:paraId="09EB9B6F" w14:textId="2EB6B7FC" w:rsidR="00A56490" w:rsidRDefault="00A56490">
      <w:pPr>
        <w:spacing w:after="200" w:line="276" w:lineRule="auto"/>
      </w:pPr>
      <w:r>
        <w:br w:type="page"/>
      </w:r>
    </w:p>
    <w:p w14:paraId="17442ED8" w14:textId="6035248B" w:rsidR="00A56490" w:rsidRDefault="00A56490" w:rsidP="00A56490">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w:t>
      </w:r>
      <w:r>
        <w:rPr>
          <w:rFonts w:asciiTheme="majorEastAsia" w:eastAsiaTheme="majorEastAsia" w:hAnsiTheme="majorEastAsia"/>
          <w:sz w:val="44"/>
          <w:szCs w:val="44"/>
        </w:rPr>
        <w:t>三</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DC5CF84" w14:textId="77777777" w:rsidR="00A56490" w:rsidRDefault="00A56490" w:rsidP="00A56490">
      <w:pPr>
        <w:pStyle w:val="1"/>
        <w:numPr>
          <w:ilvl w:val="0"/>
          <w:numId w:val="2"/>
        </w:numPr>
      </w:pPr>
      <w:bookmarkStart w:id="204" w:name="_Toc478370146"/>
      <w:r>
        <w:rPr>
          <w:rFonts w:hint="eastAsia"/>
        </w:rPr>
        <w:t>知识表示学习技术</w:t>
      </w:r>
      <w:bookmarkEnd w:id="204"/>
    </w:p>
    <w:p w14:paraId="18B6B387" w14:textId="77777777" w:rsidR="00A56490" w:rsidRDefault="00A56490" w:rsidP="00A56490">
      <w:pPr>
        <w:pStyle w:val="2"/>
      </w:pPr>
      <w:bookmarkStart w:id="205" w:name="_Toc478370147"/>
      <w:r>
        <w:t>背景</w:t>
      </w:r>
      <w:bookmarkEnd w:id="205"/>
    </w:p>
    <w:p w14:paraId="3411FAD7" w14:textId="77777777" w:rsidR="00A56490" w:rsidRDefault="00A56490" w:rsidP="00A56490">
      <w:pPr>
        <w:ind w:firstLineChars="200" w:firstLine="480"/>
      </w:pPr>
      <w:r>
        <w:t>知识库将人类知识组织成结构化的</w:t>
      </w:r>
      <w:r>
        <w:rPr>
          <w:rFonts w:hint="eastAsia"/>
        </w:rPr>
        <w:t>知识</w:t>
      </w:r>
      <w:r>
        <w:t>系统。</w:t>
      </w:r>
      <w:r>
        <w:rPr>
          <w:rFonts w:hint="eastAsia"/>
        </w:rPr>
        <w:t>人们</w:t>
      </w:r>
      <w:r>
        <w:t>花费大量精力构建了各种结构化的知识库，</w:t>
      </w:r>
      <w:r>
        <w:rPr>
          <w:rFonts w:hint="eastAsia"/>
        </w:rPr>
        <w:t>如</w:t>
      </w:r>
      <w:r>
        <w:t>语言知识库</w:t>
      </w:r>
      <w:r>
        <w:t>WordNet</w:t>
      </w:r>
      <w:r>
        <w:t>、</w:t>
      </w:r>
      <w:r>
        <w:rPr>
          <w:rFonts w:hint="eastAsia"/>
        </w:rPr>
        <w:t>通用</w:t>
      </w:r>
      <w:r>
        <w:t>事实知识库</w:t>
      </w:r>
      <w:r>
        <w:t>Freebase</w:t>
      </w:r>
      <w:r>
        <w:rPr>
          <w:rFonts w:hint="eastAsia"/>
        </w:rPr>
        <w:t>等</w:t>
      </w:r>
      <w:r>
        <w:t>。</w:t>
      </w:r>
      <w:r>
        <w:rPr>
          <w:rFonts w:hint="eastAsia"/>
        </w:rPr>
        <w:t>知识库</w:t>
      </w:r>
      <w:r>
        <w:t>是推动人工智能学科发展和支撑智能信息服务应用（如智能搜索、</w:t>
      </w:r>
      <w:r>
        <w:rPr>
          <w:rFonts w:hint="eastAsia"/>
        </w:rPr>
        <w:t>智能</w:t>
      </w:r>
      <w:r>
        <w:t>问答、</w:t>
      </w:r>
      <w:r>
        <w:rPr>
          <w:rFonts w:hint="eastAsia"/>
        </w:rPr>
        <w:t>个性化</w:t>
      </w:r>
      <w:r>
        <w:t>推荐等）的重要基础技术。</w:t>
      </w:r>
      <w:r>
        <w:rPr>
          <w:rFonts w:hint="eastAsia"/>
        </w:rPr>
        <w:t>为了</w:t>
      </w:r>
      <w:r>
        <w:t>改进信息服务的质量，</w:t>
      </w:r>
      <w:r>
        <w:rPr>
          <w:rFonts w:hint="eastAsia"/>
        </w:rPr>
        <w:t>国内外</w:t>
      </w:r>
      <w:r>
        <w:t>互联网公司（特别是搜索引擎公司）纷纷推出知识库产品，</w:t>
      </w:r>
      <w:r>
        <w:rPr>
          <w:rFonts w:hint="eastAsia"/>
        </w:rPr>
        <w:t>如</w:t>
      </w:r>
      <w:r>
        <w:t>谷歌知识图谱、</w:t>
      </w:r>
      <w:r>
        <w:rPr>
          <w:rFonts w:hint="eastAsia"/>
        </w:rPr>
        <w:t>微软</w:t>
      </w:r>
      <w:r>
        <w:t>Bing Satori</w:t>
      </w:r>
      <w:r>
        <w:t>、</w:t>
      </w:r>
      <w:r>
        <w:rPr>
          <w:rFonts w:hint="eastAsia"/>
        </w:rPr>
        <w:t>百度</w:t>
      </w:r>
      <w:r>
        <w:t>知心以及搜狗知</w:t>
      </w:r>
      <w:r>
        <w:rPr>
          <w:rFonts w:hint="eastAsia"/>
        </w:rPr>
        <w:t>立方</w:t>
      </w:r>
      <w:r>
        <w:t>等。</w:t>
      </w:r>
      <w:r>
        <w:rPr>
          <w:rFonts w:hint="eastAsia"/>
        </w:rPr>
        <w:t>著名</w:t>
      </w:r>
      <w:r>
        <w:t>的</w:t>
      </w:r>
      <w:r>
        <w:t>IBM Watson</w:t>
      </w:r>
      <w:r>
        <w:t>问答系统和苹果</w:t>
      </w:r>
      <w:r>
        <w:t>Siri</w:t>
      </w:r>
      <w:r>
        <w:t>语音助理的背后，</w:t>
      </w:r>
      <w:r>
        <w:rPr>
          <w:rFonts w:hint="eastAsia"/>
        </w:rPr>
        <w:t>知识库</w:t>
      </w:r>
      <w:r>
        <w:t>也扮演着重要角色。如谷歌在介绍知识图谱时所说的</w:t>
      </w:r>
      <w:r>
        <w:t>“</w:t>
      </w:r>
      <w:r>
        <w:t>构成这个世界的</w:t>
      </w:r>
      <w:r>
        <w:rPr>
          <w:rFonts w:hint="eastAsia"/>
        </w:rPr>
        <w:t>是</w:t>
      </w:r>
      <w:r>
        <w:t>实体，</w:t>
      </w:r>
      <w:r>
        <w:rPr>
          <w:rFonts w:hint="eastAsia"/>
        </w:rPr>
        <w:t>而非</w:t>
      </w:r>
      <w:r>
        <w:t>字符串</w:t>
      </w:r>
      <w:r>
        <w:t>”</w:t>
      </w:r>
      <w:r>
        <w:t>。</w:t>
      </w:r>
      <w:r>
        <w:rPr>
          <w:rFonts w:hint="eastAsia"/>
        </w:rPr>
        <w:t>可以说</w:t>
      </w:r>
      <w:r>
        <w:t>，</w:t>
      </w:r>
      <w:r>
        <w:rPr>
          <w:rFonts w:hint="eastAsia"/>
        </w:rPr>
        <w:t>知识库</w:t>
      </w:r>
      <w:r>
        <w:t>的兴起拉开了智能信息检索从字符串匹配跃迁至智能理解的序幕。</w:t>
      </w:r>
    </w:p>
    <w:p w14:paraId="30D0D7CF" w14:textId="77777777" w:rsidR="00A56490" w:rsidRDefault="00A56490" w:rsidP="00A56490">
      <w:pPr>
        <w:ind w:firstLineChars="200" w:firstLine="480"/>
      </w:pPr>
      <w:r>
        <w:rPr>
          <w:rFonts w:hint="eastAsia"/>
        </w:rPr>
        <w:t>知识库</w:t>
      </w:r>
      <w:r>
        <w:t>描述现实世界中实体（</w:t>
      </w:r>
      <w:r>
        <w:t>entity</w:t>
      </w:r>
      <w:r>
        <w:t>）间的关系（</w:t>
      </w:r>
      <w:r>
        <w:t>relation</w:t>
      </w:r>
      <w:r>
        <w:t>）。</w:t>
      </w:r>
      <w:r>
        <w:rPr>
          <w:rFonts w:hint="eastAsia"/>
        </w:rPr>
        <w:t>这些</w:t>
      </w:r>
      <w:r>
        <w:t>知识蕴藏在无（半）结构的互联网信息中，</w:t>
      </w:r>
      <w:r>
        <w:rPr>
          <w:rFonts w:hint="eastAsia"/>
        </w:rPr>
        <w:t>而</w:t>
      </w:r>
      <w:r>
        <w:t>知识库则是有结构的。</w:t>
      </w:r>
      <w:r>
        <w:rPr>
          <w:rFonts w:hint="eastAsia"/>
        </w:rPr>
        <w:t>因此</w:t>
      </w:r>
      <w:r>
        <w:t>，</w:t>
      </w:r>
      <w:r>
        <w:rPr>
          <w:rFonts w:hint="eastAsia"/>
        </w:rPr>
        <w:t>知识库</w:t>
      </w:r>
      <w:r>
        <w:t>的主要研究目标是：</w:t>
      </w:r>
      <w:r>
        <w:rPr>
          <w:rFonts w:hint="eastAsia"/>
        </w:rPr>
        <w:t>从</w:t>
      </w:r>
      <w:r>
        <w:t>无（</w:t>
      </w:r>
      <w:r>
        <w:rPr>
          <w:rFonts w:hint="eastAsia"/>
        </w:rPr>
        <w:t>半</w:t>
      </w:r>
      <w:r>
        <w:t>）</w:t>
      </w:r>
      <w:r>
        <w:rPr>
          <w:rFonts w:hint="eastAsia"/>
        </w:rPr>
        <w:t>结构</w:t>
      </w:r>
      <w:r>
        <w:t>的互联网信息中获取有结构知识，</w:t>
      </w:r>
      <w:r>
        <w:rPr>
          <w:rFonts w:hint="eastAsia"/>
        </w:rPr>
        <w:t>自动</w:t>
      </w:r>
      <w:r>
        <w:t>融合构建知识库、</w:t>
      </w:r>
      <w:r>
        <w:rPr>
          <w:rFonts w:hint="eastAsia"/>
        </w:rPr>
        <w:t>服务</w:t>
      </w:r>
      <w:r>
        <w:t>知识推理等相关应用。</w:t>
      </w:r>
      <w:r>
        <w:rPr>
          <w:rFonts w:hint="eastAsia"/>
        </w:rPr>
        <w:t>知识</w:t>
      </w:r>
      <w:r>
        <w:t>表示是知识获取与应用的基础，</w:t>
      </w:r>
      <w:r>
        <w:rPr>
          <w:rFonts w:hint="eastAsia"/>
        </w:rPr>
        <w:t>因此</w:t>
      </w:r>
      <w:r>
        <w:t>知识表示学习问题是贯穿知识库的构建与应用全过程的关键问题。</w:t>
      </w:r>
    </w:p>
    <w:p w14:paraId="56F3E189" w14:textId="77777777" w:rsidR="00A56490" w:rsidRDefault="00A56490" w:rsidP="00A56490">
      <w:pPr>
        <w:ind w:firstLineChars="200" w:firstLine="480"/>
      </w:pPr>
      <w:r>
        <w:rPr>
          <w:rFonts w:hint="eastAsia"/>
        </w:rPr>
        <w:t>人们</w:t>
      </w:r>
      <w:r>
        <w:t>通常以网络的形式组织知识库中的知识，</w:t>
      </w:r>
      <w:r>
        <w:rPr>
          <w:rFonts w:hint="eastAsia"/>
        </w:rPr>
        <w:t>网络</w:t>
      </w:r>
      <w:r>
        <w:t>中</w:t>
      </w:r>
      <w:r>
        <w:rPr>
          <w:rFonts w:hint="eastAsia"/>
        </w:rPr>
        <w:t>每个</w:t>
      </w:r>
      <w:r>
        <w:t>节点代表实体（人名、</w:t>
      </w:r>
      <w:r>
        <w:rPr>
          <w:rFonts w:hint="eastAsia"/>
        </w:rPr>
        <w:t>地名</w:t>
      </w:r>
      <w:r>
        <w:t>、</w:t>
      </w:r>
      <w:r>
        <w:rPr>
          <w:rFonts w:hint="eastAsia"/>
        </w:rPr>
        <w:t>机构名</w:t>
      </w:r>
      <w:r>
        <w:t>、</w:t>
      </w:r>
      <w:r>
        <w:rPr>
          <w:rFonts w:hint="eastAsia"/>
        </w:rPr>
        <w:t>概念</w:t>
      </w:r>
      <w:r>
        <w:t>等），</w:t>
      </w:r>
      <w:r>
        <w:rPr>
          <w:rFonts w:hint="eastAsia"/>
        </w:rPr>
        <w:t>而</w:t>
      </w:r>
      <w:r>
        <w:t>每条连</w:t>
      </w:r>
      <w:r>
        <w:rPr>
          <w:rFonts w:hint="eastAsia"/>
        </w:rPr>
        <w:t>边</w:t>
      </w:r>
      <w:r>
        <w:t>则代表实体间的关系。</w:t>
      </w:r>
      <w:r>
        <w:rPr>
          <w:rFonts w:hint="eastAsia"/>
        </w:rPr>
        <w:t>因此</w:t>
      </w:r>
      <w:r>
        <w:t>，</w:t>
      </w:r>
      <w:r>
        <w:rPr>
          <w:rFonts w:hint="eastAsia"/>
        </w:rPr>
        <w:t>大部分</w:t>
      </w:r>
      <w:r>
        <w:t>知识往往可以用三元组（实体</w:t>
      </w:r>
      <w:r>
        <w:t>1</w:t>
      </w:r>
      <w:r>
        <w:t>，</w:t>
      </w:r>
      <w:r>
        <w:rPr>
          <w:rFonts w:hint="eastAsia"/>
        </w:rPr>
        <w:t>关系</w:t>
      </w:r>
      <w:r>
        <w:t>，实体</w:t>
      </w:r>
      <w:r>
        <w:t>2</w:t>
      </w:r>
      <w:r>
        <w:t>）来表示，</w:t>
      </w:r>
      <w:r>
        <w:rPr>
          <w:rFonts w:hint="eastAsia"/>
        </w:rPr>
        <w:t>对应着</w:t>
      </w:r>
      <w:r>
        <w:t>知识库网络中的一</w:t>
      </w:r>
      <w:r>
        <w:rPr>
          <w:rFonts w:hint="eastAsia"/>
        </w:rPr>
        <w:t>条</w:t>
      </w:r>
      <w:r>
        <w:t>连</w:t>
      </w:r>
      <w:r>
        <w:rPr>
          <w:rFonts w:hint="eastAsia"/>
        </w:rPr>
        <w:t>边及其</w:t>
      </w:r>
      <w:r>
        <w:t>连接的</w:t>
      </w:r>
      <w:r>
        <w:t>2</w:t>
      </w:r>
      <w:r>
        <w:rPr>
          <w:rFonts w:hint="eastAsia"/>
        </w:rPr>
        <w:t>个</w:t>
      </w:r>
      <w:r>
        <w:t>实体。</w:t>
      </w:r>
      <w:r>
        <w:rPr>
          <w:rFonts w:hint="eastAsia"/>
        </w:rPr>
        <w:t>这是</w:t>
      </w:r>
      <w:r>
        <w:t>知识库的通用表示方式，</w:t>
      </w:r>
      <w:r>
        <w:rPr>
          <w:rFonts w:hint="eastAsia"/>
        </w:rPr>
        <w:t>例如</w:t>
      </w:r>
      <w:r>
        <w:t>万维网联盟（</w:t>
      </w:r>
      <w:r>
        <w:t>W3C</w:t>
      </w:r>
      <w:r>
        <w:t>）发布的资源描述框架（</w:t>
      </w:r>
      <w:r>
        <w:t>resource description framework, RDF</w:t>
      </w:r>
      <w:r>
        <w:t>）技术标准，</w:t>
      </w:r>
      <w:r>
        <w:rPr>
          <w:rFonts w:hint="eastAsia"/>
        </w:rPr>
        <w:t>就是</w:t>
      </w:r>
      <w:r>
        <w:t>以三元组表示为基础的。</w:t>
      </w:r>
      <w:r>
        <w:rPr>
          <w:rFonts w:hint="eastAsia"/>
        </w:rPr>
        <w:t>特别是</w:t>
      </w:r>
      <w:r>
        <w:t>在谷歌提出知识图谱的概念之后，</w:t>
      </w:r>
      <w:r>
        <w:rPr>
          <w:rFonts w:hint="eastAsia"/>
        </w:rPr>
        <w:t>这种</w:t>
      </w:r>
      <w:r>
        <w:t>网络表示形式更是广</w:t>
      </w:r>
      <w:r>
        <w:rPr>
          <w:rFonts w:hint="eastAsia"/>
        </w:rPr>
        <w:t>受认可</w:t>
      </w:r>
      <w:r>
        <w:t>。</w:t>
      </w:r>
      <w:r>
        <w:rPr>
          <w:rFonts w:hint="eastAsia"/>
        </w:rPr>
        <w:t>然而</w:t>
      </w:r>
      <w:r>
        <w:t>，</w:t>
      </w:r>
      <w:r>
        <w:rPr>
          <w:rFonts w:hint="eastAsia"/>
        </w:rPr>
        <w:t>基于</w:t>
      </w:r>
      <w:r>
        <w:t>网络形式的知识表示面临诸多挑战性难题，</w:t>
      </w:r>
      <w:r>
        <w:rPr>
          <w:rFonts w:hint="eastAsia"/>
        </w:rPr>
        <w:t>主要</w:t>
      </w:r>
      <w:r>
        <w:t>包括如下</w:t>
      </w:r>
      <w:r>
        <w:t>2</w:t>
      </w:r>
      <w:r>
        <w:rPr>
          <w:rFonts w:hint="eastAsia"/>
        </w:rPr>
        <w:t>个</w:t>
      </w:r>
      <w:r>
        <w:t>方面：</w:t>
      </w:r>
    </w:p>
    <w:p w14:paraId="65202D98" w14:textId="77777777" w:rsidR="00A56490" w:rsidRDefault="00A56490" w:rsidP="00A56490">
      <w:pPr>
        <w:pStyle w:val="ab"/>
        <w:numPr>
          <w:ilvl w:val="0"/>
          <w:numId w:val="15"/>
        </w:numPr>
        <w:ind w:firstLineChars="0"/>
      </w:pPr>
      <w:r>
        <w:t>计算效率问题。</w:t>
      </w:r>
      <w:r>
        <w:rPr>
          <w:rFonts w:hint="eastAsia"/>
        </w:rPr>
        <w:t>基于</w:t>
      </w:r>
      <w:r>
        <w:t>网络的知识表示</w:t>
      </w:r>
      <w:r>
        <w:rPr>
          <w:rFonts w:hint="eastAsia"/>
        </w:rPr>
        <w:t>形式</w:t>
      </w:r>
      <w:r>
        <w:t>中，</w:t>
      </w:r>
      <w:r>
        <w:rPr>
          <w:rFonts w:hint="eastAsia"/>
        </w:rPr>
        <w:t>每个</w:t>
      </w:r>
      <w:r>
        <w:t>实体均用不同的节点表示。</w:t>
      </w:r>
      <w:r>
        <w:rPr>
          <w:rFonts w:hint="eastAsia"/>
        </w:rPr>
        <w:t>当</w:t>
      </w:r>
      <w:r>
        <w:t>利用知识库计算实体间的语义</w:t>
      </w:r>
      <w:r>
        <w:rPr>
          <w:rFonts w:hint="eastAsia"/>
        </w:rPr>
        <w:t>或</w:t>
      </w:r>
      <w:r>
        <w:t>推理关系时，</w:t>
      </w:r>
      <w:r>
        <w:rPr>
          <w:rFonts w:hint="eastAsia"/>
        </w:rPr>
        <w:t>往往</w:t>
      </w:r>
      <w:r>
        <w:t>需要</w:t>
      </w:r>
      <w:r>
        <w:rPr>
          <w:rFonts w:hint="eastAsia"/>
        </w:rPr>
        <w:t>人们</w:t>
      </w:r>
      <w:r>
        <w:t>设计专门的图算法来实现，</w:t>
      </w:r>
      <w:r>
        <w:rPr>
          <w:rFonts w:hint="eastAsia"/>
        </w:rPr>
        <w:t>存在</w:t>
      </w:r>
      <w:r>
        <w:t>可移植性差的问题。</w:t>
      </w:r>
      <w:r>
        <w:rPr>
          <w:rFonts w:hint="eastAsia"/>
        </w:rPr>
        <w:t>更</w:t>
      </w:r>
      <w:r>
        <w:t>重要的是，</w:t>
      </w:r>
      <w:r>
        <w:rPr>
          <w:rFonts w:hint="eastAsia"/>
        </w:rPr>
        <w:t>基于</w:t>
      </w:r>
      <w:r>
        <w:t>图的算法</w:t>
      </w:r>
      <w:r>
        <w:lastRenderedPageBreak/>
        <w:t>计算复杂度高、</w:t>
      </w:r>
      <w:r>
        <w:rPr>
          <w:rFonts w:hint="eastAsia"/>
        </w:rPr>
        <w:t>可扩展</w:t>
      </w:r>
      <w:r>
        <w:t>性差，</w:t>
      </w:r>
      <w:r>
        <w:rPr>
          <w:rFonts w:hint="eastAsia"/>
        </w:rPr>
        <w:t>当</w:t>
      </w:r>
      <w:r>
        <w:t>知识库达到一定规模时，</w:t>
      </w:r>
      <w:r>
        <w:rPr>
          <w:rFonts w:hint="eastAsia"/>
        </w:rPr>
        <w:t>就</w:t>
      </w:r>
      <w:r>
        <w:t>很难较好地满足实时计算的需求。</w:t>
      </w:r>
    </w:p>
    <w:p w14:paraId="1E81FE7B" w14:textId="77777777" w:rsidR="00A56490" w:rsidRDefault="00A56490" w:rsidP="00A56490">
      <w:pPr>
        <w:pStyle w:val="ab"/>
        <w:numPr>
          <w:ilvl w:val="0"/>
          <w:numId w:val="15"/>
        </w:numPr>
        <w:ind w:firstLineChars="0"/>
      </w:pPr>
      <w:r>
        <w:rPr>
          <w:rFonts w:hint="eastAsia"/>
        </w:rPr>
        <w:t>数据稀疏</w:t>
      </w:r>
      <w:r>
        <w:t>问题。</w:t>
      </w:r>
      <w:r>
        <w:rPr>
          <w:rFonts w:hint="eastAsia"/>
        </w:rPr>
        <w:t>与</w:t>
      </w:r>
      <w:r>
        <w:t>其它类型的大规模数据类似，</w:t>
      </w:r>
      <w:r>
        <w:rPr>
          <w:rFonts w:hint="eastAsia"/>
        </w:rPr>
        <w:t>大规模</w:t>
      </w:r>
      <w:r>
        <w:t>知识库也遵守长尾分布，</w:t>
      </w:r>
      <w:r>
        <w:rPr>
          <w:rFonts w:hint="eastAsia"/>
        </w:rPr>
        <w:t>在</w:t>
      </w:r>
      <w:r>
        <w:t>长尾部分的实体和关系上，</w:t>
      </w:r>
      <w:r>
        <w:rPr>
          <w:rFonts w:hint="eastAsia"/>
        </w:rPr>
        <w:t>面临</w:t>
      </w:r>
      <w:r>
        <w:t>严重的数据稀疏问题。</w:t>
      </w:r>
      <w:r>
        <w:rPr>
          <w:rFonts w:hint="eastAsia"/>
        </w:rPr>
        <w:t>例如</w:t>
      </w:r>
      <w:r>
        <w:t>，</w:t>
      </w:r>
      <w:r>
        <w:rPr>
          <w:rFonts w:hint="eastAsia"/>
        </w:rPr>
        <w:t>对于</w:t>
      </w:r>
      <w:r>
        <w:t>长尾部分的罕见实体，</w:t>
      </w:r>
      <w:r>
        <w:rPr>
          <w:rFonts w:hint="eastAsia"/>
        </w:rPr>
        <w:t>由于</w:t>
      </w:r>
      <w:r>
        <w:t>只有极少的知识或</w:t>
      </w:r>
      <w:r>
        <w:rPr>
          <w:rFonts w:hint="eastAsia"/>
        </w:rPr>
        <w:t>路径</w:t>
      </w:r>
      <w:r>
        <w:t>涉及它们，</w:t>
      </w:r>
      <w:r>
        <w:rPr>
          <w:rFonts w:hint="eastAsia"/>
        </w:rPr>
        <w:t>对</w:t>
      </w:r>
      <w:r>
        <w:t>这些实体的语义</w:t>
      </w:r>
      <w:r>
        <w:rPr>
          <w:rFonts w:hint="eastAsia"/>
        </w:rPr>
        <w:t>或</w:t>
      </w:r>
      <w:r>
        <w:t>推理关系的计算</w:t>
      </w:r>
      <w:r>
        <w:rPr>
          <w:rFonts w:hint="eastAsia"/>
        </w:rPr>
        <w:t>往往</w:t>
      </w:r>
      <w:r>
        <w:t>准确率极低</w:t>
      </w:r>
    </w:p>
    <w:p w14:paraId="7C0C7B7D" w14:textId="77777777" w:rsidR="00A56490" w:rsidRDefault="00A56490" w:rsidP="00A56490">
      <w:pPr>
        <w:ind w:firstLineChars="200" w:firstLine="480"/>
      </w:pPr>
      <w:r>
        <w:t>近年来，</w:t>
      </w:r>
      <w:r>
        <w:rPr>
          <w:rFonts w:hint="eastAsia"/>
        </w:rPr>
        <w:t>以</w:t>
      </w:r>
      <w:r>
        <w:t>深度学习</w:t>
      </w:r>
      <w:r>
        <w:rPr>
          <w:color w:val="222222"/>
          <w:shd w:val="clear" w:color="auto" w:fill="FFFFFF"/>
        </w:rPr>
        <w:t>[Bengio 2009]</w:t>
      </w:r>
      <w:r>
        <w:rPr>
          <w:color w:val="222222"/>
          <w:shd w:val="clear" w:color="auto" w:fill="FFFFFF"/>
        </w:rPr>
        <w:t>为</w:t>
      </w:r>
      <w:r>
        <w:t>代表的表示学习技术</w:t>
      </w:r>
      <w:r>
        <w:t>[Bengio 2013]</w:t>
      </w:r>
      <w:r>
        <w:t>异军突起，</w:t>
      </w:r>
      <w:r>
        <w:rPr>
          <w:rFonts w:hint="eastAsia"/>
        </w:rPr>
        <w:t>在</w:t>
      </w:r>
      <w:r>
        <w:t>语音识别、</w:t>
      </w:r>
      <w:r>
        <w:rPr>
          <w:rFonts w:hint="eastAsia"/>
        </w:rPr>
        <w:t>图像</w:t>
      </w:r>
      <w:r>
        <w:t>分析和自然语言处理领域获得广泛关注。</w:t>
      </w:r>
      <w:r>
        <w:rPr>
          <w:rFonts w:hint="eastAsia"/>
        </w:rPr>
        <w:t>表示</w:t>
      </w:r>
      <w:r>
        <w:t>学习旨在将研究对象的语义信息表示</w:t>
      </w:r>
      <w:r>
        <w:rPr>
          <w:rFonts w:hint="eastAsia"/>
        </w:rPr>
        <w:t>为</w:t>
      </w:r>
      <w:r>
        <w:t>稠密低维</w:t>
      </w:r>
      <w:r>
        <w:rPr>
          <w:rFonts w:hint="eastAsia"/>
        </w:rPr>
        <w:t>实值</w:t>
      </w:r>
      <w:r>
        <w:t>向量。</w:t>
      </w:r>
      <w:r>
        <w:rPr>
          <w:rFonts w:hint="eastAsia"/>
        </w:rPr>
        <w:t>在</w:t>
      </w:r>
      <w:r>
        <w:t>该低</w:t>
      </w:r>
      <w:r>
        <w:rPr>
          <w:rFonts w:hint="eastAsia"/>
        </w:rPr>
        <w:t>维向量</w:t>
      </w:r>
      <w:r>
        <w:t>空间中，</w:t>
      </w:r>
      <w:r>
        <w:t>2</w:t>
      </w:r>
      <w:r>
        <w:rPr>
          <w:rFonts w:hint="eastAsia"/>
        </w:rPr>
        <w:t>个</w:t>
      </w:r>
      <w:r>
        <w:t>对象距离越近则说明其</w:t>
      </w:r>
      <w:r>
        <w:rPr>
          <w:rFonts w:hint="eastAsia"/>
        </w:rPr>
        <w:t>语义</w:t>
      </w:r>
      <w:r>
        <w:t>相似度越高。</w:t>
      </w:r>
    </w:p>
    <w:p w14:paraId="05EA5D34" w14:textId="77777777" w:rsidR="00A56490" w:rsidRDefault="00A56490" w:rsidP="00A56490">
      <w:pPr>
        <w:ind w:firstLineChars="200" w:firstLine="480"/>
      </w:pPr>
      <w:r>
        <w:rPr>
          <w:rFonts w:hint="eastAsia"/>
        </w:rPr>
        <w:t>顾名</w:t>
      </w:r>
      <w:r>
        <w:t>思义，</w:t>
      </w:r>
      <w:r>
        <w:rPr>
          <w:rFonts w:hint="eastAsia"/>
        </w:rPr>
        <w:t>知识</w:t>
      </w:r>
      <w:r>
        <w:t>表示学习</w:t>
      </w:r>
      <w:r>
        <w:rPr>
          <w:rFonts w:hint="eastAsia"/>
        </w:rPr>
        <w:t>是</w:t>
      </w:r>
      <w:r>
        <w:t>面</w:t>
      </w:r>
      <w:r>
        <w:rPr>
          <w:rFonts w:hint="eastAsia"/>
        </w:rPr>
        <w:t>向</w:t>
      </w:r>
      <w:r>
        <w:t>知识库中的实体和关系进行表示学习。</w:t>
      </w:r>
      <w:r>
        <w:rPr>
          <w:rFonts w:hint="eastAsia"/>
        </w:rPr>
        <w:t>该</w:t>
      </w:r>
      <w:r>
        <w:t>方向最近取得了重要进展，</w:t>
      </w:r>
      <w:r>
        <w:rPr>
          <w:rFonts w:hint="eastAsia"/>
        </w:rPr>
        <w:t>可以</w:t>
      </w:r>
      <w:r>
        <w:t>在低</w:t>
      </w:r>
      <w:r>
        <w:rPr>
          <w:rFonts w:hint="eastAsia"/>
        </w:rPr>
        <w:t>维空间</w:t>
      </w:r>
      <w:r>
        <w:t>中高效计算实体和关系的语义联系，</w:t>
      </w:r>
      <w:r>
        <w:rPr>
          <w:rFonts w:hint="eastAsia"/>
        </w:rPr>
        <w:t>有效</w:t>
      </w:r>
      <w:r>
        <w:t>解决数据稀疏问题，</w:t>
      </w:r>
      <w:r>
        <w:rPr>
          <w:rFonts w:hint="eastAsia"/>
        </w:rPr>
        <w:t>使</w:t>
      </w:r>
      <w:r>
        <w:t>知识获取、</w:t>
      </w:r>
      <w:r>
        <w:rPr>
          <w:rFonts w:hint="eastAsia"/>
        </w:rPr>
        <w:t>融合</w:t>
      </w:r>
      <w:r>
        <w:t>和推理的性能得到显著提升。</w:t>
      </w:r>
      <w:r>
        <w:rPr>
          <w:rFonts w:hint="eastAsia"/>
        </w:rPr>
        <w:t>由于</w:t>
      </w:r>
      <w:r>
        <w:t>上述优点，</w:t>
      </w:r>
      <w:r>
        <w:rPr>
          <w:rFonts w:hint="eastAsia"/>
        </w:rPr>
        <w:t>知识</w:t>
      </w:r>
      <w:r>
        <w:t>表示学习引起了广泛</w:t>
      </w:r>
      <w:r>
        <w:rPr>
          <w:rFonts w:hint="eastAsia"/>
        </w:rPr>
        <w:t>关注</w:t>
      </w:r>
      <w:r>
        <w:t>和研究兴趣，</w:t>
      </w:r>
      <w:r>
        <w:rPr>
          <w:rFonts w:hint="eastAsia"/>
        </w:rPr>
        <w:t>但</w:t>
      </w:r>
      <w:r>
        <w:t>该方向仍然面临着诸多挑战。</w:t>
      </w:r>
    </w:p>
    <w:p w14:paraId="0B0651DC" w14:textId="77777777" w:rsidR="00A56490" w:rsidRDefault="00A56490" w:rsidP="00A56490">
      <w:pPr>
        <w:pStyle w:val="2"/>
      </w:pPr>
      <w:bookmarkStart w:id="206" w:name="_Toc478370148"/>
      <w:r>
        <w:rPr>
          <w:rFonts w:hint="eastAsia"/>
        </w:rPr>
        <w:t>基本</w:t>
      </w:r>
      <w:r>
        <w:t>概念</w:t>
      </w:r>
      <w:bookmarkEnd w:id="206"/>
    </w:p>
    <w:p w14:paraId="0C7F20B8" w14:textId="77777777" w:rsidR="00A56490" w:rsidRPr="00885D28" w:rsidRDefault="00A56490" w:rsidP="00A56490">
      <w:pPr>
        <w:pStyle w:val="3"/>
      </w:pPr>
      <w:bookmarkStart w:id="207" w:name="_Toc478370149"/>
      <w:r>
        <w:t>表示学习</w:t>
      </w:r>
      <w:bookmarkEnd w:id="207"/>
    </w:p>
    <w:p w14:paraId="0416E460" w14:textId="77777777" w:rsidR="00A56490" w:rsidRDefault="00A56490" w:rsidP="00A56490">
      <w:pPr>
        <w:ind w:firstLineChars="200" w:firstLine="480"/>
      </w:pPr>
      <w:r>
        <w:t>如前所述，</w:t>
      </w:r>
      <w:r>
        <w:rPr>
          <w:rFonts w:hint="eastAsia"/>
        </w:rPr>
        <w:t>表示</w:t>
      </w:r>
      <w:r>
        <w:t>学习的目标是通过机器学习将研究对象的语义信息表示为稠密低</w:t>
      </w:r>
      <w:r>
        <w:rPr>
          <w:rFonts w:hint="eastAsia"/>
        </w:rPr>
        <w:t>维</w:t>
      </w:r>
      <w:r>
        <w:t>实值向量。例如，</w:t>
      </w:r>
      <w:r>
        <w:rPr>
          <w:rFonts w:hint="eastAsia"/>
        </w:rPr>
        <w:t>在</w:t>
      </w:r>
      <w:r>
        <w:t>图像处理领域，</w:t>
      </w:r>
      <w:r>
        <w:rPr>
          <w:rFonts w:hint="eastAsia"/>
        </w:rPr>
        <w:t>表示</w:t>
      </w:r>
      <w:r>
        <w:t>学习将为每</w:t>
      </w:r>
      <w:r>
        <w:rPr>
          <w:rFonts w:hint="eastAsia"/>
        </w:rPr>
        <w:t>张</w:t>
      </w:r>
      <w:r>
        <w:t>图</w:t>
      </w:r>
      <w:r>
        <w:rPr>
          <w:rFonts w:hint="eastAsia"/>
        </w:rPr>
        <w:t>片</w:t>
      </w:r>
      <w:r>
        <w:t>生成低</w:t>
      </w:r>
      <w:r>
        <w:rPr>
          <w:rFonts w:hint="eastAsia"/>
        </w:rPr>
        <w:t>维</w:t>
      </w:r>
      <w:r>
        <w:t>实值向量表示；</w:t>
      </w:r>
      <w:r>
        <w:rPr>
          <w:rFonts w:hint="eastAsia"/>
        </w:rPr>
        <w:t>在</w:t>
      </w:r>
      <w:r>
        <w:t>自然语言处理领域，</w:t>
      </w:r>
      <w:r>
        <w:rPr>
          <w:rFonts w:hint="eastAsia"/>
        </w:rPr>
        <w:t>表示</w:t>
      </w:r>
      <w:r>
        <w:t>学习将为</w:t>
      </w:r>
      <w:r>
        <w:rPr>
          <w:rFonts w:hint="eastAsia"/>
        </w:rPr>
        <w:t>每</w:t>
      </w:r>
      <w:r>
        <w:t>个单词（或每个短语、</w:t>
      </w:r>
      <w:r>
        <w:rPr>
          <w:rFonts w:hint="eastAsia"/>
        </w:rPr>
        <w:t>句子</w:t>
      </w:r>
      <w:r>
        <w:t>、</w:t>
      </w:r>
      <w:r>
        <w:rPr>
          <w:rFonts w:hint="eastAsia"/>
        </w:rPr>
        <w:t>段落</w:t>
      </w:r>
      <w:r>
        <w:t>、</w:t>
      </w:r>
      <w:r>
        <w:rPr>
          <w:rFonts w:hint="eastAsia"/>
        </w:rPr>
        <w:t>文档</w:t>
      </w:r>
      <w:r>
        <w:t>）生成低</w:t>
      </w:r>
      <w:r>
        <w:rPr>
          <w:rFonts w:hint="eastAsia"/>
        </w:rPr>
        <w:t>维</w:t>
      </w:r>
      <w:r>
        <w:t>实值向量表示。</w:t>
      </w:r>
      <w:r>
        <w:rPr>
          <w:rFonts w:hint="eastAsia"/>
        </w:rPr>
        <w:t>对于</w:t>
      </w:r>
      <w:r>
        <w:t>结构化的知识库，</w:t>
      </w:r>
      <w:r>
        <w:rPr>
          <w:rFonts w:hint="eastAsia"/>
        </w:rPr>
        <w:t>表示学习</w:t>
      </w:r>
      <w:r>
        <w:t>将会把知识库中的实体表示为低</w:t>
      </w:r>
      <w:r>
        <w:rPr>
          <w:rFonts w:hint="eastAsia"/>
        </w:rPr>
        <w:t>维</w:t>
      </w:r>
      <w:r>
        <w:t>实值向量，实体之间的关联关系则会被表示为对应向量之间的数学约束。</w:t>
      </w:r>
      <w:r>
        <w:rPr>
          <w:rFonts w:hint="eastAsia"/>
        </w:rPr>
        <w:t>在</w:t>
      </w:r>
      <w:r>
        <w:t>表示学习产生的低</w:t>
      </w:r>
      <w:r>
        <w:rPr>
          <w:rFonts w:hint="eastAsia"/>
        </w:rPr>
        <w:t>维</w:t>
      </w:r>
      <w:r>
        <w:t>实值向量空间中，</w:t>
      </w:r>
      <w:r>
        <w:rPr>
          <w:rFonts w:hint="eastAsia"/>
        </w:rPr>
        <w:t>我们</w:t>
      </w:r>
      <w:r>
        <w:t>可以通过欧式距离或</w:t>
      </w:r>
      <w:r>
        <w:rPr>
          <w:rFonts w:hint="eastAsia"/>
        </w:rPr>
        <w:t>余弦</w:t>
      </w:r>
      <w:r>
        <w:t>距离等简单方式，</w:t>
      </w:r>
      <w:r>
        <w:rPr>
          <w:rFonts w:hint="eastAsia"/>
        </w:rPr>
        <w:t>计算</w:t>
      </w:r>
      <w:r>
        <w:t>任意</w:t>
      </w:r>
      <w:r>
        <w:t>2</w:t>
      </w:r>
      <w:r>
        <w:rPr>
          <w:rFonts w:hint="eastAsia"/>
        </w:rPr>
        <w:t>个</w:t>
      </w:r>
      <w:r>
        <w:t>对象之间的语义相似度。</w:t>
      </w:r>
    </w:p>
    <w:p w14:paraId="7D43ECD2" w14:textId="77777777" w:rsidR="00A56490" w:rsidRDefault="00A56490" w:rsidP="00A56490">
      <w:pPr>
        <w:ind w:firstLineChars="200" w:firstLine="480"/>
      </w:pPr>
      <w:r>
        <w:t>实际上，</w:t>
      </w:r>
      <w:r>
        <w:rPr>
          <w:rFonts w:hint="eastAsia"/>
        </w:rPr>
        <w:t>在</w:t>
      </w:r>
      <w:r>
        <w:t>表示学习之外，</w:t>
      </w:r>
      <w:r>
        <w:rPr>
          <w:rFonts w:hint="eastAsia"/>
        </w:rPr>
        <w:t>有</w:t>
      </w:r>
      <w:r>
        <w:t>更简单的数据表示</w:t>
      </w:r>
      <w:r>
        <w:rPr>
          <w:rFonts w:hint="eastAsia"/>
        </w:rPr>
        <w:t>方案</w:t>
      </w:r>
      <w:r>
        <w:t>，</w:t>
      </w:r>
      <w:r>
        <w:rPr>
          <w:rFonts w:hint="eastAsia"/>
        </w:rPr>
        <w:t>即</w:t>
      </w:r>
      <w:r>
        <w:t>独热表示（</w:t>
      </w:r>
      <w:r>
        <w:t>one-hot representation</w:t>
      </w:r>
      <w:r>
        <w:t>）</w:t>
      </w:r>
      <w:r>
        <w:t>[</w:t>
      </w:r>
      <w:r w:rsidRPr="00CF712B">
        <w:t>Turian</w:t>
      </w:r>
      <w:r>
        <w:t xml:space="preserve"> 2010]</w:t>
      </w:r>
      <w:r>
        <w:t>。该方案也将研究对象表示为向量，</w:t>
      </w:r>
      <w:r>
        <w:rPr>
          <w:rFonts w:hint="eastAsia"/>
        </w:rPr>
        <w:t>只是</w:t>
      </w:r>
      <w:r>
        <w:t>该向量只有某一维非零，</w:t>
      </w:r>
      <w:r>
        <w:rPr>
          <w:rFonts w:hint="eastAsia"/>
        </w:rPr>
        <w:t>其它</w:t>
      </w:r>
      <w:r>
        <w:t>维度上的值均为零。</w:t>
      </w:r>
      <w:r>
        <w:rPr>
          <w:rFonts w:hint="eastAsia"/>
        </w:rPr>
        <w:t>显而易见</w:t>
      </w:r>
      <w:r>
        <w:t>，</w:t>
      </w:r>
      <w:r>
        <w:rPr>
          <w:rFonts w:hint="eastAsia"/>
        </w:rPr>
        <w:t>味了</w:t>
      </w:r>
      <w:r>
        <w:t>将不同对象区分开，</w:t>
      </w:r>
      <w:r>
        <w:rPr>
          <w:rFonts w:hint="eastAsia"/>
        </w:rPr>
        <w:t>有</w:t>
      </w:r>
      <w:r>
        <w:t>多少个不同的对象，</w:t>
      </w:r>
      <w:r>
        <w:rPr>
          <w:rFonts w:hint="eastAsia"/>
        </w:rPr>
        <w:t>独热</w:t>
      </w:r>
      <w:r>
        <w:t>表示向量就有多长。</w:t>
      </w:r>
      <w:r>
        <w:rPr>
          <w:rFonts w:hint="eastAsia"/>
        </w:rPr>
        <w:t>独热</w:t>
      </w:r>
      <w:r>
        <w:t>表示是</w:t>
      </w:r>
      <w:r>
        <w:rPr>
          <w:rFonts w:hint="eastAsia"/>
        </w:rPr>
        <w:t>信息</w:t>
      </w:r>
      <w:r>
        <w:t>检索和搜索引擎中广泛使用的词袋模型的基础。</w:t>
      </w:r>
      <w:r>
        <w:rPr>
          <w:rFonts w:hint="eastAsia"/>
        </w:rPr>
        <w:t>以</w:t>
      </w:r>
      <w:r>
        <w:t>中文为例，</w:t>
      </w:r>
      <w:r>
        <w:rPr>
          <w:rFonts w:hint="eastAsia"/>
        </w:rPr>
        <w:t>假如</w:t>
      </w:r>
      <w:r>
        <w:t>网页中共有</w:t>
      </w:r>
      <w:r>
        <w:t>W</w:t>
      </w:r>
      <w:r>
        <w:t>个不同的词，</w:t>
      </w:r>
      <w:r>
        <w:rPr>
          <w:rFonts w:hint="eastAsia"/>
        </w:rPr>
        <w:t>词袋</w:t>
      </w:r>
      <w:r>
        <w:t>模型中的</w:t>
      </w:r>
      <w:r>
        <w:rPr>
          <w:rFonts w:hint="eastAsia"/>
        </w:rPr>
        <w:t>每个</w:t>
      </w:r>
      <w:r>
        <w:t>词都被表示为一个</w:t>
      </w:r>
      <w:r>
        <w:t>W</w:t>
      </w:r>
      <w:r>
        <w:t>维的独热表示向量。</w:t>
      </w:r>
      <w:r>
        <w:rPr>
          <w:rFonts w:hint="eastAsia"/>
        </w:rPr>
        <w:t>在此</w:t>
      </w:r>
      <w:r>
        <w:t>基础上，</w:t>
      </w:r>
      <w:r>
        <w:rPr>
          <w:rFonts w:hint="eastAsia"/>
        </w:rPr>
        <w:t>词袋</w:t>
      </w:r>
      <w:r>
        <w:t>模型将每个文档表示为一个</w:t>
      </w:r>
      <w:r>
        <w:t>W</w:t>
      </w:r>
      <w:r>
        <w:t>维向量，</w:t>
      </w:r>
      <w:r>
        <w:rPr>
          <w:rFonts w:hint="eastAsia"/>
        </w:rPr>
        <w:t>每一</w:t>
      </w:r>
      <w:r>
        <w:t>维表示对应的词在该文档中的重要性。</w:t>
      </w:r>
    </w:p>
    <w:p w14:paraId="31E12C1A" w14:textId="77777777" w:rsidR="00A56490" w:rsidRDefault="00A56490" w:rsidP="00A56490">
      <w:pPr>
        <w:ind w:firstLineChars="200" w:firstLine="480"/>
      </w:pPr>
      <w:r>
        <w:lastRenderedPageBreak/>
        <w:t>与表示学习相比，</w:t>
      </w:r>
      <w:r>
        <w:rPr>
          <w:rFonts w:hint="eastAsia"/>
        </w:rPr>
        <w:t>独</w:t>
      </w:r>
      <w:r>
        <w:t>热表示无需学习过程，</w:t>
      </w:r>
      <w:r>
        <w:rPr>
          <w:rFonts w:hint="eastAsia"/>
        </w:rPr>
        <w:t>简单</w:t>
      </w:r>
      <w:r>
        <w:t>高效，</w:t>
      </w:r>
      <w:r>
        <w:rPr>
          <w:rFonts w:hint="eastAsia"/>
        </w:rPr>
        <w:t>在信息</w:t>
      </w:r>
      <w:r>
        <w:t>检索和自然语言处理中得到广泛</w:t>
      </w:r>
      <w:r>
        <w:rPr>
          <w:rFonts w:hint="eastAsia"/>
        </w:rPr>
        <w:t>应用</w:t>
      </w:r>
      <w:r>
        <w:t>。</w:t>
      </w:r>
      <w:r>
        <w:rPr>
          <w:rFonts w:hint="eastAsia"/>
        </w:rPr>
        <w:t>但是</w:t>
      </w:r>
      <w:r>
        <w:t>独热表示的缺点也非常明显。</w:t>
      </w:r>
      <w:r>
        <w:rPr>
          <w:rFonts w:hint="eastAsia"/>
        </w:rPr>
        <w:t>独热</w:t>
      </w:r>
      <w:r>
        <w:t>表示方案假设所有对象都是相互独立的。</w:t>
      </w:r>
      <w:r>
        <w:rPr>
          <w:rFonts w:hint="eastAsia"/>
        </w:rPr>
        <w:t>也就是</w:t>
      </w:r>
      <w:r>
        <w:t>说，</w:t>
      </w:r>
      <w:r>
        <w:rPr>
          <w:rFonts w:hint="eastAsia"/>
        </w:rPr>
        <w:t>在</w:t>
      </w:r>
      <w:r>
        <w:t>独热表示空间中，</w:t>
      </w:r>
      <w:r>
        <w:rPr>
          <w:rFonts w:hint="eastAsia"/>
        </w:rPr>
        <w:t>所有</w:t>
      </w:r>
      <w:r>
        <w:t>对象的向量都是相互正交的，</w:t>
      </w:r>
      <w:r>
        <w:rPr>
          <w:rFonts w:hint="eastAsia"/>
        </w:rPr>
        <w:t>通过</w:t>
      </w:r>
      <w:r>
        <w:t>余弦距离或欧式距离计算的语义相似度均为</w:t>
      </w:r>
      <w:r>
        <w:t>0</w:t>
      </w:r>
      <w:r>
        <w:t>。</w:t>
      </w:r>
      <w:r>
        <w:rPr>
          <w:rFonts w:hint="eastAsia"/>
        </w:rPr>
        <w:t>这</w:t>
      </w:r>
      <w:r>
        <w:t>显然是不符合实际情况的，</w:t>
      </w:r>
      <w:r>
        <w:rPr>
          <w:rFonts w:hint="eastAsia"/>
        </w:rPr>
        <w:t>会</w:t>
      </w:r>
      <w:r>
        <w:t>丢失大量有用信息。</w:t>
      </w:r>
      <w:r>
        <w:rPr>
          <w:rFonts w:hint="eastAsia"/>
        </w:rPr>
        <w:t>例如</w:t>
      </w:r>
      <w:r>
        <w:t>，</w:t>
      </w:r>
      <w:r>
        <w:t>“</w:t>
      </w:r>
      <w:r>
        <w:t>苹果</w:t>
      </w:r>
      <w:r>
        <w:t>”</w:t>
      </w:r>
      <w:r>
        <w:t>和</w:t>
      </w:r>
      <w:r>
        <w:t>“</w:t>
      </w:r>
      <w:r>
        <w:t>香蕉</w:t>
      </w:r>
      <w:r>
        <w:t>”</w:t>
      </w:r>
      <w:r>
        <w:t>虽然是</w:t>
      </w:r>
      <w:r>
        <w:t>2</w:t>
      </w:r>
      <w:r>
        <w:rPr>
          <w:rFonts w:hint="eastAsia"/>
        </w:rPr>
        <w:t>个</w:t>
      </w:r>
      <w:r>
        <w:t>不同的词，</w:t>
      </w:r>
      <w:r>
        <w:rPr>
          <w:rFonts w:hint="eastAsia"/>
        </w:rPr>
        <w:t>但</w:t>
      </w:r>
      <w:r>
        <w:t>由于它们都属于水果，</w:t>
      </w:r>
      <w:r>
        <w:rPr>
          <w:rFonts w:hint="eastAsia"/>
        </w:rPr>
        <w:t>因此</w:t>
      </w:r>
      <w:r>
        <w:t>应当具有较高的语义相似度。</w:t>
      </w:r>
      <w:r>
        <w:rPr>
          <w:rFonts w:hint="eastAsia"/>
        </w:rPr>
        <w:t>显然</w:t>
      </w:r>
      <w:r>
        <w:t>，</w:t>
      </w:r>
      <w:r>
        <w:rPr>
          <w:rFonts w:hint="eastAsia"/>
        </w:rPr>
        <w:t>独热</w:t>
      </w:r>
      <w:r>
        <w:t>表示无法有效利用这些对象间的语义相似度信息。</w:t>
      </w:r>
      <w:r>
        <w:rPr>
          <w:rFonts w:hint="eastAsia"/>
        </w:rPr>
        <w:t>这也是</w:t>
      </w:r>
      <w:r>
        <w:t>词袋模型无法有效表示</w:t>
      </w:r>
      <w:r>
        <w:rPr>
          <w:rFonts w:hint="eastAsia"/>
        </w:rPr>
        <w:t>短</w:t>
      </w:r>
      <w:r>
        <w:t>文本、</w:t>
      </w:r>
      <w:r>
        <w:rPr>
          <w:rFonts w:hint="eastAsia"/>
        </w:rPr>
        <w:t>容易受到</w:t>
      </w:r>
      <w:r>
        <w:t>数据稀疏问题影响的根本原因。</w:t>
      </w:r>
    </w:p>
    <w:p w14:paraId="2665A602" w14:textId="77777777" w:rsidR="00A56490" w:rsidRDefault="00A56490" w:rsidP="00A56490">
      <w:pPr>
        <w:ind w:firstLineChars="200" w:firstLine="480"/>
      </w:pPr>
      <w:r>
        <w:rPr>
          <w:rFonts w:hint="eastAsia"/>
        </w:rPr>
        <w:t>与</w:t>
      </w:r>
      <w:r>
        <w:t>独热表示相比，</w:t>
      </w:r>
      <w:r>
        <w:rPr>
          <w:rFonts w:hint="eastAsia"/>
        </w:rPr>
        <w:t>表示</w:t>
      </w:r>
      <w:r>
        <w:t>学习的向量维度较低，</w:t>
      </w:r>
      <w:r>
        <w:rPr>
          <w:rFonts w:hint="eastAsia"/>
        </w:rPr>
        <w:t>有助于</w:t>
      </w:r>
      <w:r>
        <w:t>提高计算效率，</w:t>
      </w:r>
      <w:r>
        <w:rPr>
          <w:rFonts w:hint="eastAsia"/>
        </w:rPr>
        <w:t>同时</w:t>
      </w:r>
      <w:r>
        <w:t>能够充分利用对象间的语义信息，</w:t>
      </w:r>
      <w:r>
        <w:rPr>
          <w:rFonts w:hint="eastAsia"/>
        </w:rPr>
        <w:t>从而</w:t>
      </w:r>
      <w:r>
        <w:t>有效缓解数据稀疏问题。</w:t>
      </w:r>
      <w:r>
        <w:rPr>
          <w:rFonts w:hint="eastAsia"/>
        </w:rPr>
        <w:t>由于</w:t>
      </w:r>
      <w:r>
        <w:t>表示学习的这些优点，</w:t>
      </w:r>
      <w:r>
        <w:rPr>
          <w:rFonts w:hint="eastAsia"/>
        </w:rPr>
        <w:t>最近</w:t>
      </w:r>
      <w:r>
        <w:t>出现了大量关于单词</w:t>
      </w:r>
      <w:r>
        <w:t>[</w:t>
      </w:r>
      <w:r w:rsidRPr="00CF712B">
        <w:t>Turian</w:t>
      </w:r>
      <w:r>
        <w:t xml:space="preserve"> 2010]</w:t>
      </w:r>
      <w:r>
        <w:t>、</w:t>
      </w:r>
      <w:r>
        <w:rPr>
          <w:rFonts w:hint="eastAsia"/>
        </w:rPr>
        <w:t>短语</w:t>
      </w:r>
      <w:r>
        <w:t>[</w:t>
      </w:r>
      <w:r w:rsidRPr="007C32F9">
        <w:t>Mikolov</w:t>
      </w:r>
      <w:r>
        <w:t xml:space="preserve"> 2013]</w:t>
      </w:r>
      <w:r w:rsidRPr="007C32F9">
        <w:t xml:space="preserve"> </w:t>
      </w:r>
      <w:r>
        <w:t>[Zhao 2015]</w:t>
      </w:r>
      <w:r>
        <w:t>、</w:t>
      </w:r>
      <w:r>
        <w:rPr>
          <w:rFonts w:hint="eastAsia"/>
        </w:rPr>
        <w:t>实体</w:t>
      </w:r>
      <w:r>
        <w:t>[Zhao 2015 a]</w:t>
      </w:r>
      <w:r>
        <w:t>、</w:t>
      </w:r>
      <w:r>
        <w:rPr>
          <w:rFonts w:hint="eastAsia"/>
        </w:rPr>
        <w:t>句子</w:t>
      </w:r>
      <w:r>
        <w:t>[Hu 2014]</w:t>
      </w:r>
      <w:r w:rsidRPr="00B53F7B">
        <w:t xml:space="preserve"> </w:t>
      </w:r>
      <w:r>
        <w:t>[Le 2014]</w:t>
      </w:r>
      <w:r w:rsidRPr="00133383">
        <w:t xml:space="preserve"> </w:t>
      </w:r>
      <w:r>
        <w:t>[</w:t>
      </w:r>
      <w:r w:rsidRPr="00133383">
        <w:t>Blunsom</w:t>
      </w:r>
      <w:r>
        <w:t xml:space="preserve"> 2014]</w:t>
      </w:r>
      <w:r>
        <w:t>、</w:t>
      </w:r>
      <w:r>
        <w:rPr>
          <w:rFonts w:hint="eastAsia"/>
        </w:rPr>
        <w:t>文档</w:t>
      </w:r>
      <w:r>
        <w:t>[Le 2014]</w:t>
      </w:r>
      <w:r>
        <w:t>和社会网络</w:t>
      </w:r>
      <w:r>
        <w:t>[</w:t>
      </w:r>
      <w:r w:rsidRPr="003E511F">
        <w:t>Perozzi</w:t>
      </w:r>
      <w:r>
        <w:t xml:space="preserve"> 2014]</w:t>
      </w:r>
      <w:r w:rsidRPr="007D36CF">
        <w:t xml:space="preserve"> </w:t>
      </w:r>
      <w:r>
        <w:t>[Tang 2015]</w:t>
      </w:r>
      <w:r w:rsidRPr="000F5DB1">
        <w:t xml:space="preserve"> </w:t>
      </w:r>
      <w:r>
        <w:t>[Yang 2015]</w:t>
      </w:r>
      <w:r>
        <w:t>等对象的表示学习研究。</w:t>
      </w:r>
      <w:r>
        <w:rPr>
          <w:rFonts w:hint="eastAsia"/>
        </w:rPr>
        <w:t>特别</w:t>
      </w:r>
      <w:r>
        <w:t>是在词表示方面，</w:t>
      </w:r>
      <w:r>
        <w:rPr>
          <w:rFonts w:hint="eastAsia"/>
        </w:rPr>
        <w:t>针对</w:t>
      </w:r>
      <w:r>
        <w:t>一词多义</w:t>
      </w:r>
      <w:r>
        <w:t>[</w:t>
      </w:r>
      <w:r w:rsidRPr="003D2E04">
        <w:t>Huang</w:t>
      </w:r>
      <w:r>
        <w:t xml:space="preserve"> 2012]</w:t>
      </w:r>
      <w:r w:rsidRPr="005768EB">
        <w:t xml:space="preserve"> </w:t>
      </w:r>
      <w:r>
        <w:t>[</w:t>
      </w:r>
      <w:r w:rsidRPr="005768EB">
        <w:t>Reisinger</w:t>
      </w:r>
      <w:r>
        <w:t xml:space="preserve"> 2010]</w:t>
      </w:r>
      <w:r w:rsidRPr="001077D6">
        <w:t xml:space="preserve"> </w:t>
      </w:r>
      <w:r>
        <w:t>[</w:t>
      </w:r>
      <w:r w:rsidRPr="001B7A6C">
        <w:t>Tian</w:t>
      </w:r>
      <w:r>
        <w:t xml:space="preserve"> 2014]</w:t>
      </w:r>
      <w:r>
        <w:t>、</w:t>
      </w:r>
      <w:r>
        <w:rPr>
          <w:rFonts w:hint="eastAsia"/>
        </w:rPr>
        <w:t>语义</w:t>
      </w:r>
      <w:r>
        <w:t>组合</w:t>
      </w:r>
      <w:r>
        <w:t>[Zhao 2015]</w:t>
      </w:r>
      <w:r w:rsidRPr="00F319B1">
        <w:t xml:space="preserve"> </w:t>
      </w:r>
      <w:r>
        <w:t>[Socher 2013]</w:t>
      </w:r>
      <w:r w:rsidRPr="00CD0496">
        <w:t xml:space="preserve"> </w:t>
      </w:r>
      <w:r>
        <w:t>[Socher 2013 a]</w:t>
      </w:r>
      <w:r w:rsidRPr="00F73579">
        <w:t xml:space="preserve"> </w:t>
      </w:r>
      <w:r>
        <w:t>[</w:t>
      </w:r>
      <w:r w:rsidRPr="00F73579">
        <w:t>Socher</w:t>
      </w:r>
      <w:r>
        <w:t xml:space="preserve"> 2012]</w:t>
      </w:r>
      <w:r>
        <w:t>、</w:t>
      </w:r>
      <w:r>
        <w:rPr>
          <w:rFonts w:hint="eastAsia"/>
        </w:rPr>
        <w:t>语素</w:t>
      </w:r>
      <w:r>
        <w:t>或字母信息</w:t>
      </w:r>
      <w:r>
        <w:t>[</w:t>
      </w:r>
      <w:r w:rsidRPr="00C84592">
        <w:t>Luong</w:t>
      </w:r>
      <w:r>
        <w:t xml:space="preserve"> 2013] [</w:t>
      </w:r>
      <w:r w:rsidRPr="00BD4FAD">
        <w:t>Botha</w:t>
      </w:r>
      <w:r>
        <w:t xml:space="preserve"> 2014]</w:t>
      </w:r>
      <w:r w:rsidRPr="00B853CE">
        <w:t xml:space="preserve"> </w:t>
      </w:r>
      <w:r>
        <w:t>[</w:t>
      </w:r>
      <w:r w:rsidRPr="00F729F8">
        <w:t>Chen</w:t>
      </w:r>
      <w:r>
        <w:t xml:space="preserve"> 2015]</w:t>
      </w:r>
      <w:r>
        <w:t>、</w:t>
      </w:r>
      <w:r>
        <w:rPr>
          <w:rFonts w:hint="eastAsia"/>
        </w:rPr>
        <w:t>跨</w:t>
      </w:r>
      <w:r>
        <w:t>语言</w:t>
      </w:r>
      <w:r>
        <w:rPr>
          <w:color w:val="222222"/>
          <w:shd w:val="clear" w:color="auto" w:fill="FFFFFF"/>
        </w:rPr>
        <w:t>[AP 2014]</w:t>
      </w:r>
      <w:r w:rsidRPr="00290247">
        <w:t xml:space="preserve"> </w:t>
      </w:r>
      <w:r>
        <w:t>[Shi 2015]</w:t>
      </w:r>
      <w:r>
        <w:t>、</w:t>
      </w:r>
      <w:r>
        <w:rPr>
          <w:rFonts w:hint="eastAsia"/>
        </w:rPr>
        <w:t>可解释性</w:t>
      </w:r>
      <w:r>
        <w:t>[Luo 2015]</w:t>
      </w:r>
      <w:r w:rsidRPr="00D573D2">
        <w:t xml:space="preserve"> </w:t>
      </w:r>
      <w:r>
        <w:t>[Murphy 2012]</w:t>
      </w:r>
      <w:r w:rsidRPr="005457B7">
        <w:t xml:space="preserve"> </w:t>
      </w:r>
      <w:r>
        <w:t>[Fyshe 2014]</w:t>
      </w:r>
      <w:r>
        <w:t>等特点提出了相应表示方案，</w:t>
      </w:r>
      <w:r>
        <w:rPr>
          <w:rFonts w:hint="eastAsia"/>
        </w:rPr>
        <w:t>展现</w:t>
      </w:r>
      <w:r>
        <w:t>出分布式表示灵活的可扩展性。</w:t>
      </w:r>
    </w:p>
    <w:p w14:paraId="249E55EC" w14:textId="77777777" w:rsidR="00A56490" w:rsidRDefault="00A56490" w:rsidP="00A56490">
      <w:pPr>
        <w:pStyle w:val="3"/>
      </w:pPr>
      <w:bookmarkStart w:id="208" w:name="_Toc478370150"/>
      <w:r>
        <w:rPr>
          <w:rFonts w:hint="eastAsia"/>
        </w:rPr>
        <w:t>知识表示学习</w:t>
      </w:r>
      <w:bookmarkEnd w:id="208"/>
    </w:p>
    <w:p w14:paraId="6953053D" w14:textId="77777777" w:rsidR="00A56490" w:rsidRDefault="00A56490" w:rsidP="00A56490">
      <w:pPr>
        <w:ind w:firstLineChars="200" w:firstLine="480"/>
      </w:pPr>
      <w:r>
        <w:rPr>
          <w:rFonts w:hint="eastAsia"/>
        </w:rPr>
        <w:t>知识表示学习是面向知识库中实体和关系的表示学习。通过将实体或关系投影到低维向量空间，我们能够实现对实体和关系的语义信息的表示，可以高效地计算实体、关系及其之间的复杂语义关联。这对知识库的构建、推理与应用均有重要意义。</w:t>
      </w:r>
    </w:p>
    <w:p w14:paraId="30FCF271" w14:textId="77777777" w:rsidR="00A56490" w:rsidRDefault="00A56490" w:rsidP="00A56490">
      <w:pPr>
        <w:ind w:firstLineChars="200" w:firstLine="480"/>
      </w:pPr>
      <w:r>
        <w:rPr>
          <w:rFonts w:hint="eastAsia"/>
        </w:rPr>
        <w:t>首先，我们定义知识表示学习的输入。知识表示学习的输入是一个结构化的知识库（</w:t>
      </w:r>
      <w:r>
        <w:rPr>
          <w:rFonts w:hint="eastAsia"/>
        </w:rPr>
        <w:t>knowledge base</w:t>
      </w:r>
      <w:r>
        <w:rPr>
          <w:rFonts w:hint="eastAsia"/>
        </w:rPr>
        <w:t>），或者可以称之为知识图（</w:t>
      </w:r>
      <w:r>
        <w:rPr>
          <w:rFonts w:hint="eastAsia"/>
        </w:rPr>
        <w:t>knowledge graph</w:t>
      </w:r>
      <w:r>
        <w:rPr>
          <w:rFonts w:hint="eastAsia"/>
        </w:rPr>
        <w:t>）。一个知识库</w:t>
      </w:r>
      <w:r>
        <w:rPr>
          <w:rFonts w:hint="eastAsia"/>
        </w:rPr>
        <w:t>G</w:t>
      </w:r>
      <w:r>
        <w:rPr>
          <w:rFonts w:hint="eastAsia"/>
        </w:rPr>
        <w:t>可以用</w:t>
      </w:r>
      <m:oMath>
        <m:r>
          <m:rPr>
            <m:sty m:val="p"/>
          </m:rPr>
          <w:rPr>
            <w:rFonts w:ascii="Cambria Math" w:hAnsi="Cambria Math"/>
          </w:rPr>
          <m:t>G=(E,R,Y)</m:t>
        </m:r>
      </m:oMath>
      <w:r>
        <w:rPr>
          <w:rFonts w:hint="eastAsia"/>
        </w:rPr>
        <w:t>来表示，其中：</w:t>
      </w:r>
    </w:p>
    <w:p w14:paraId="72EDA77F" w14:textId="77777777" w:rsidR="00A56490" w:rsidRDefault="00A56490" w:rsidP="00A56490">
      <w:pPr>
        <w:ind w:firstLineChars="200" w:firstLine="480"/>
      </w:pPr>
      <m:oMath>
        <m:r>
          <m:rPr>
            <m:sty m:val="p"/>
          </m:rPr>
          <w:rPr>
            <w:rFonts w:ascii="Cambria Math" w:hAnsi="Cambria Math"/>
          </w:rPr>
          <m:t>E={</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N</m:t>
                </m:r>
              </m:e>
              <m:sub>
                <m:r>
                  <w:rPr>
                    <w:rFonts w:ascii="Cambria Math" w:hAnsi="Cambria Math"/>
                  </w:rPr>
                  <m:t>E</m:t>
                </m:r>
              </m:sub>
            </m:sSub>
          </m:sub>
        </m:sSub>
        <m:r>
          <m:rPr>
            <m:sty m:val="p"/>
          </m:rPr>
          <w:rPr>
            <w:rFonts w:ascii="Cambria Math" w:hAnsi="Cambria Math"/>
          </w:rPr>
          <m:t>}</m:t>
        </m:r>
      </m:oMath>
      <w:r>
        <w:rPr>
          <w:rFonts w:hint="eastAsia"/>
        </w:rPr>
        <w:t xml:space="preserve"> </w:t>
      </w:r>
      <w:r>
        <w:rPr>
          <w:rFonts w:hint="eastAsia"/>
        </w:rPr>
        <w:t>是实体集合；</w:t>
      </w:r>
    </w:p>
    <w:p w14:paraId="223FBA29" w14:textId="77777777" w:rsidR="00A56490" w:rsidRDefault="00A56490" w:rsidP="00A56490">
      <w:pPr>
        <w:ind w:firstLineChars="200" w:firstLine="480"/>
      </w:pP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N</m:t>
                </m:r>
              </m:e>
              <m:sub>
                <m:r>
                  <w:rPr>
                    <w:rFonts w:ascii="Cambria Math" w:hAnsi="Cambria Math"/>
                  </w:rPr>
                  <m:t>R</m:t>
                </m:r>
              </m:sub>
            </m:sSub>
          </m:sub>
        </m:sSub>
        <m:r>
          <m:rPr>
            <m:sty m:val="p"/>
          </m:rPr>
          <w:rPr>
            <w:rFonts w:ascii="Cambria Math" w:hAnsi="Cambria Math"/>
          </w:rPr>
          <m:t>}</m:t>
        </m:r>
      </m:oMath>
      <w:r>
        <w:rPr>
          <w:rFonts w:hint="eastAsia"/>
        </w:rPr>
        <w:t xml:space="preserve"> </w:t>
      </w:r>
      <w:r>
        <w:rPr>
          <w:rFonts w:hint="eastAsia"/>
        </w:rPr>
        <w:t>是实体间的关联关系类型的集合；</w:t>
      </w:r>
    </w:p>
    <w:p w14:paraId="01D576AA" w14:textId="77777777" w:rsidR="00A56490" w:rsidRDefault="00A56490" w:rsidP="00A56490">
      <w:pPr>
        <w:ind w:firstLineChars="200" w:firstLine="480"/>
      </w:pPr>
      <m:oMath>
        <m:r>
          <m:rPr>
            <m:sty m:val="p"/>
          </m:rPr>
          <w:rPr>
            <w:rFonts w:ascii="Cambria Math" w:hAnsi="Cambria Math"/>
          </w:rPr>
          <m:t>Y∈</m:t>
        </m:r>
        <m:sSup>
          <m:sSupPr>
            <m:ctrlPr>
              <w:rPr>
                <w:rFonts w:ascii="Cambria Math" w:hAnsi="Cambria Math"/>
              </w:rPr>
            </m:ctrlPr>
          </m:sSupPr>
          <m:e>
            <m:r>
              <w:rPr>
                <w:rFonts w:ascii="Cambria Math" w:hAnsi="Cambria Math" w:hint="eastAsia"/>
              </w:rPr>
              <m:t>{0</m:t>
            </m:r>
            <m:r>
              <w:rPr>
                <w:rFonts w:ascii="Cambria Math" w:hAnsi="Cambria Math" w:hint="eastAsia"/>
              </w:rPr>
              <m:t>，</m:t>
            </m:r>
            <m:r>
              <w:rPr>
                <w:rFonts w:ascii="Cambria Math" w:hAnsi="Cambria Math" w:hint="eastAsia"/>
              </w:rPr>
              <m:t>1}</m:t>
            </m:r>
          </m:e>
          <m:sup>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m:t>
                </m:r>
              </m:sub>
            </m:sSub>
          </m:sup>
        </m:sSup>
      </m:oMath>
      <w:r>
        <w:rPr>
          <w:rFonts w:hint="eastAsia"/>
        </w:rPr>
        <w:t xml:space="preserve"> </w:t>
      </w:r>
      <w:r>
        <w:rPr>
          <w:rFonts w:hint="eastAsia"/>
        </w:rPr>
        <w:t>是一个三维张量，用于表示两个实体之间是否存在某种类型的关联关系。更具体地，对于</w:t>
      </w:r>
      <w:r>
        <w:rPr>
          <w:rFonts w:hint="eastAsia"/>
        </w:rPr>
        <w:t>Y</w:t>
      </w:r>
      <w:r>
        <w:rPr>
          <w:rFonts w:hint="eastAsia"/>
        </w:rPr>
        <w:t>中的一个项</w:t>
      </w:r>
      <m:oMath>
        <m:sSub>
          <m:sSubPr>
            <m:ctrlPr>
              <w:rPr>
                <w:rFonts w:ascii="Cambria Math" w:hAnsi="Cambria Math"/>
              </w:rPr>
            </m:ctrlPr>
          </m:sSubPr>
          <m:e>
            <m:r>
              <w:rPr>
                <w:rFonts w:ascii="Cambria Math" w:hAnsi="Cambria Math"/>
              </w:rPr>
              <m:t>y</m:t>
            </m:r>
          </m:e>
          <m:sub>
            <m:r>
              <w:rPr>
                <w:rFonts w:ascii="Cambria Math" w:hAnsi="Cambria Math"/>
              </w:rPr>
              <m:t>ijk</m:t>
            </m:r>
          </m:sub>
        </m:sSub>
      </m:oMath>
      <w:r>
        <w:rPr>
          <w:rFonts w:hint="eastAsia"/>
        </w:rPr>
        <w:t>，其语义为：</w:t>
      </w:r>
    </w:p>
    <w:p w14:paraId="7535FAF9" w14:textId="77777777" w:rsidR="00A56490" w:rsidRPr="00B242A4" w:rsidRDefault="004C733A" w:rsidP="00A56490">
      <w:pPr>
        <w:ind w:firstLineChars="200" w:firstLine="480"/>
      </w:pPr>
      <m:oMathPara>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hint="eastAsia"/>
                      </w:rPr>
                      <m:t>若实体</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与</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hint="eastAsia"/>
                      </w:rPr>
                      <m:t>之间存在类型为</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hint="eastAsia"/>
                      </w:rPr>
                      <m:t>的关系</m:t>
                    </m:r>
                  </m:e>
                </m:mr>
                <m:mr>
                  <m:e>
                    <m:r>
                      <w:rPr>
                        <w:rFonts w:ascii="Cambria Math" w:hAnsi="Cambria Math"/>
                      </w:rPr>
                      <m:t>0</m:t>
                    </m:r>
                  </m:e>
                  <m:e>
                    <m:r>
                      <w:rPr>
                        <w:rFonts w:ascii="Cambria Math" w:hAnsi="Cambria Math" w:hint="eastAsia"/>
                      </w:rPr>
                      <m:t>其它情况</m:t>
                    </m:r>
                  </m:e>
                </m:mr>
              </m:m>
            </m:e>
          </m:d>
        </m:oMath>
      </m:oMathPara>
    </w:p>
    <w:p w14:paraId="32EA0A89" w14:textId="77777777" w:rsidR="00A56490" w:rsidRDefault="00A56490" w:rsidP="00A56490">
      <w:pPr>
        <w:ind w:firstLineChars="200" w:firstLine="480"/>
      </w:pPr>
      <w:r>
        <w:rPr>
          <w:rFonts w:hint="eastAsia"/>
        </w:rPr>
        <w:t>当</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=1</m:t>
        </m:r>
      </m:oMath>
      <w:r>
        <w:rPr>
          <w:rFonts w:hint="eastAsia"/>
        </w:rPr>
        <w:t>时，也可以说该知识库中存在三元组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w:t>
      </w:r>
    </w:p>
    <w:p w14:paraId="57A2FFB6" w14:textId="77777777" w:rsidR="00A56490" w:rsidRDefault="00A56490" w:rsidP="00A56490">
      <w:pPr>
        <w:ind w:firstLineChars="200" w:firstLine="480"/>
      </w:pPr>
      <w:r>
        <w:rPr>
          <w:rFonts w:hint="eastAsia"/>
        </w:rPr>
        <w:t>对于</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的情况，在不同的假设下有不同的解释。例如，在封闭世界假设中，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在现实世界中不成立；而在开放世界假设中，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的语义为：目前暂无法确定三元组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在现实世界中是否成立。对于目前互联网上的大规模知识图，由于其构造方法多是基于众包编辑或是自动抽取生成的，其中往往会出现大量知识缺失的情况。因此，多数情况下我们采用的是开放世界假设。</w:t>
      </w:r>
    </w:p>
    <w:p w14:paraId="2338D012" w14:textId="77777777" w:rsidR="00A56490" w:rsidRDefault="00A56490" w:rsidP="00A56490">
      <w:pPr>
        <w:ind w:firstLineChars="200" w:firstLine="480"/>
      </w:pPr>
      <w:r>
        <w:rPr>
          <w:rFonts w:hint="eastAsia"/>
        </w:rPr>
        <w:t>知识表示学习的基本假设是：存在一个低维、连续、稠密的向量空间，使得知识库中的每个实体可以被映射为该向量空间中的一个向量，且知识库中的每种类型的关联关系可以被映射为该向量空间中的某种形式的数学约束。如此，知识库中蕴含的语义信息就在该向量空间中得到了分布式的表示。知识表示学习的基本流程框架如下所示：</w:t>
      </w:r>
    </w:p>
    <w:p w14:paraId="55930C0B" w14:textId="77777777" w:rsidR="00A56490" w:rsidRDefault="00A56490" w:rsidP="00A56490">
      <w:pPr>
        <w:pStyle w:val="ab"/>
        <w:numPr>
          <w:ilvl w:val="0"/>
          <w:numId w:val="16"/>
        </w:numPr>
        <w:ind w:firstLineChars="0"/>
      </w:pPr>
      <w:r>
        <w:rPr>
          <w:rFonts w:hint="eastAsia"/>
        </w:rPr>
        <w:t>假设存在一个</w:t>
      </w:r>
      <w:r>
        <w:rPr>
          <w:rFonts w:hint="eastAsia"/>
        </w:rPr>
        <w:t>K</w:t>
      </w:r>
      <w:r>
        <w:rPr>
          <w:rFonts w:hint="eastAsia"/>
        </w:rPr>
        <w:t>维的向量空间</w:t>
      </w:r>
      <w:r w:rsidRPr="00D61EF2">
        <w:rPr>
          <w:rFonts w:hint="eastAsia"/>
          <w:b/>
          <w:i/>
        </w:rPr>
        <w:t>S</w:t>
      </w:r>
      <w:r>
        <w:rPr>
          <w:rFonts w:hint="eastAsia"/>
        </w:rPr>
        <w:t>，我们的目的是将知识库</w:t>
      </w:r>
      <w:r>
        <w:rPr>
          <w:rFonts w:hint="eastAsia"/>
        </w:rPr>
        <w:t>G=</w:t>
      </w:r>
      <w:r>
        <w:t xml:space="preserve">(E, R, Y) </w:t>
      </w:r>
      <w:r>
        <w:rPr>
          <w:rFonts w:hint="eastAsia"/>
        </w:rPr>
        <w:t>中蕴含的语义信息在</w:t>
      </w:r>
      <w:r w:rsidRPr="00D61EF2">
        <w:rPr>
          <w:rFonts w:hint="eastAsia"/>
          <w:b/>
          <w:i/>
        </w:rPr>
        <w:t>S</w:t>
      </w:r>
      <w:r>
        <w:rPr>
          <w:rFonts w:hint="eastAsia"/>
        </w:rPr>
        <w:t>中进行分布式的表示。其中，</w:t>
      </w:r>
      <w:r>
        <w:rPr>
          <w:rFonts w:hint="eastAsia"/>
        </w:rPr>
        <w:t>K</w:t>
      </w:r>
      <w:r>
        <w:rPr>
          <w:rFonts w:hint="eastAsia"/>
        </w:rPr>
        <w:t>是一个超参数，其取值一般为</w:t>
      </w:r>
      <w:r>
        <w:rPr>
          <w:rFonts w:hint="eastAsia"/>
        </w:rPr>
        <w:t>100</w:t>
      </w:r>
      <w:r>
        <w:rPr>
          <w:rFonts w:hint="eastAsia"/>
        </w:rPr>
        <w:t>到</w:t>
      </w:r>
      <w:r>
        <w:rPr>
          <w:rFonts w:hint="eastAsia"/>
        </w:rPr>
        <w:t>200</w:t>
      </w:r>
      <w:r>
        <w:rPr>
          <w:rFonts w:hint="eastAsia"/>
        </w:rPr>
        <w:t>。</w:t>
      </w:r>
    </w:p>
    <w:p w14:paraId="0541E31B" w14:textId="77777777" w:rsidR="00A56490" w:rsidRDefault="00A56490" w:rsidP="00A56490">
      <w:pPr>
        <w:pStyle w:val="ab"/>
        <w:numPr>
          <w:ilvl w:val="0"/>
          <w:numId w:val="16"/>
        </w:numPr>
        <w:ind w:firstLineChars="0"/>
      </w:pPr>
      <w:r>
        <w:rPr>
          <w:rFonts w:hint="eastAsia"/>
        </w:rPr>
        <w:t>对于知识库中的每一个实体</w:t>
      </w:r>
      <m:oMath>
        <m:r>
          <m:rPr>
            <m:sty m:val="p"/>
          </m:rPr>
          <w:rPr>
            <w:rFonts w:ascii="Cambria Math" w:hAnsi="Cambria Math"/>
          </w:rPr>
          <m:t>e∈E</m:t>
        </m:r>
      </m:oMath>
      <w:r>
        <w:rPr>
          <w:rFonts w:hint="eastAsia"/>
        </w:rPr>
        <w:t>，记其在</w:t>
      </w:r>
      <w:r w:rsidRPr="00D61EF2">
        <w:rPr>
          <w:rFonts w:hint="eastAsia"/>
          <w:b/>
          <w:i/>
        </w:rPr>
        <w:t>S</w:t>
      </w:r>
      <w:r>
        <w:rPr>
          <w:rFonts w:hint="eastAsia"/>
        </w:rPr>
        <w:t>中对应的向量为</w:t>
      </w:r>
      <w:r>
        <w:rPr>
          <w:b/>
          <w:i/>
        </w:rPr>
        <w:t>e</w:t>
      </w:r>
      <w:r>
        <w:rPr>
          <w:rFonts w:hint="eastAsia"/>
        </w:rPr>
        <w:t>，并在</w:t>
      </w:r>
      <w:r w:rsidRPr="00D61EF2">
        <w:rPr>
          <w:rFonts w:hint="eastAsia"/>
          <w:b/>
          <w:i/>
        </w:rPr>
        <w:t>S</w:t>
      </w:r>
      <w:r>
        <w:rPr>
          <w:rFonts w:hint="eastAsia"/>
        </w:rPr>
        <w:t>中随机选取一个长度不大于</w:t>
      </w:r>
      <w:r>
        <w:rPr>
          <w:rFonts w:hint="eastAsia"/>
        </w:rPr>
        <w:t>1</w:t>
      </w:r>
      <w:r>
        <w:rPr>
          <w:rFonts w:hint="eastAsia"/>
        </w:rPr>
        <w:t>的向量作为</w:t>
      </w:r>
      <w:r>
        <w:rPr>
          <w:rFonts w:hint="eastAsia"/>
          <w:b/>
          <w:i/>
        </w:rPr>
        <w:t>e</w:t>
      </w:r>
      <w:r>
        <w:rPr>
          <w:rFonts w:hint="eastAsia"/>
        </w:rPr>
        <w:t>的初始化取值。</w:t>
      </w:r>
    </w:p>
    <w:p w14:paraId="4BB245DE" w14:textId="77777777" w:rsidR="00A56490" w:rsidRDefault="00A56490" w:rsidP="00A56490">
      <w:pPr>
        <w:pStyle w:val="ab"/>
        <w:numPr>
          <w:ilvl w:val="0"/>
          <w:numId w:val="16"/>
        </w:numPr>
        <w:ind w:firstLineChars="0"/>
      </w:pPr>
      <w:r>
        <w:rPr>
          <w:rFonts w:hint="eastAsia"/>
        </w:rPr>
        <w:t>对于知识库中的每一种类型的关系</w:t>
      </w:r>
      <m:oMath>
        <m:r>
          <m:rPr>
            <m:sty m:val="p"/>
          </m:rPr>
          <w:rPr>
            <w:rFonts w:ascii="Cambria Math" w:hAnsi="Cambria Math"/>
          </w:rPr>
          <m:t>r∈R</m:t>
        </m:r>
      </m:oMath>
      <w:r>
        <w:rPr>
          <w:rFonts w:hint="eastAsia"/>
        </w:rPr>
        <w:t>，将其建模为数学约束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:|E|×|E|→</m:t>
        </m:r>
        <m:sSub>
          <m:sSubPr>
            <m:ctrlPr>
              <w:rPr>
                <w:rFonts w:ascii="Cambria Math" w:hAnsi="Cambria Math"/>
                <w:i/>
              </w:rPr>
            </m:ctrlPr>
          </m:sSubPr>
          <m:e>
            <m:r>
              <m:rPr>
                <m:scr m:val="script"/>
              </m:rPr>
              <w:rPr>
                <w:rFonts w:ascii="Cambria Math" w:hAnsi="Cambria Math"/>
              </w:rPr>
              <m:t>R</m:t>
            </m:r>
          </m:e>
          <m:sub>
            <m:r>
              <w:rPr>
                <w:rFonts w:ascii="Cambria Math" w:eastAsia="MS Gothic" w:hAnsi="Cambria Math" w:cs="MS Gothic" w:hint="eastAsia"/>
              </w:rPr>
              <m:t>*</m:t>
            </m:r>
          </m:sub>
        </m:sSub>
      </m:oMath>
      <w:r>
        <w:rPr>
          <w:rFonts w:hint="eastAsia"/>
        </w:rPr>
        <w:t>。其含义为：对于知识库中的两个实体</w:t>
      </w:r>
      <w:r>
        <w:rPr>
          <w:rFonts w:hint="eastAsia"/>
        </w:rPr>
        <w:t>h</w:t>
      </w:r>
      <w:r>
        <w:rPr>
          <w:rFonts w:hint="eastAsia"/>
        </w:rPr>
        <w:t>和</w:t>
      </w:r>
      <w:r>
        <w:rPr>
          <w:rFonts w:hint="eastAsia"/>
        </w:rPr>
        <w:t>t</w:t>
      </w:r>
      <w:r>
        <w:rPr>
          <w:rFonts w:hint="eastAsia"/>
        </w:rPr>
        <w:t>，若知识库中存在三元组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的值应当趋于</w:t>
      </w:r>
      <w:r>
        <w:rPr>
          <w:rFonts w:hint="eastAsia"/>
        </w:rPr>
        <w:t>0</w:t>
      </w:r>
      <w:r>
        <w:rPr>
          <w:rFonts w:hint="eastAsia"/>
        </w:rPr>
        <w:t>；若知识库中不存在三元组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的值应当偏大。</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中会有一些模型参数，这些参数在初始情况下是随机选取的。</w:t>
      </w:r>
    </w:p>
    <w:p w14:paraId="112F454B" w14:textId="77777777" w:rsidR="00A56490" w:rsidRDefault="00A56490" w:rsidP="00A56490">
      <w:pPr>
        <w:pStyle w:val="ab"/>
        <w:numPr>
          <w:ilvl w:val="0"/>
          <w:numId w:val="16"/>
        </w:numPr>
        <w:ind w:firstLineChars="0"/>
      </w:pPr>
      <w:r>
        <w:rPr>
          <w:rFonts w:hint="eastAsia"/>
        </w:rPr>
        <w:t>以知识库中存在的三元组作为正样本，以知识库中不存在的三元组作为负样本，通过机器学习优化算法（如随机批量梯度下降法）进行训练，从而估计出模型参数：每个实体</w:t>
      </w:r>
      <w:r>
        <w:rPr>
          <w:rFonts w:hint="eastAsia"/>
        </w:rPr>
        <w:t>e</w:t>
      </w:r>
      <w:r>
        <w:rPr>
          <w:rFonts w:hint="eastAsia"/>
        </w:rPr>
        <w:t>对应的向量</w:t>
      </w:r>
      <w:r>
        <w:rPr>
          <w:rFonts w:hint="eastAsia"/>
          <w:b/>
          <w:i/>
        </w:rPr>
        <w:t>e</w:t>
      </w:r>
      <w:r>
        <w:rPr>
          <w:rFonts w:hint="eastAsia"/>
        </w:rPr>
        <w:t>，以及每种关系类型</w:t>
      </w:r>
      <w:r>
        <w:rPr>
          <w:rFonts w:hint="eastAsia"/>
        </w:rPr>
        <w:t>r</w:t>
      </w:r>
      <w:r>
        <w:rPr>
          <w:rFonts w:hint="eastAsia"/>
        </w:rPr>
        <w:t>所对应的函数</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中的参数。</w:t>
      </w:r>
    </w:p>
    <w:p w14:paraId="5D821A72" w14:textId="77777777" w:rsidR="00A56490" w:rsidRDefault="00A56490" w:rsidP="00A56490">
      <w:pPr>
        <w:ind w:firstLineChars="200" w:firstLine="480"/>
      </w:pPr>
      <w:r>
        <w:rPr>
          <w:rFonts w:hint="eastAsia"/>
        </w:rPr>
        <w:t>通过这一流程，我们将知识库中的每个实体表示为了低维语义向量空间中的一个向量，且知识库中的每一个三元组</w:t>
      </w:r>
      <w:r>
        <w:rPr>
          <w:rFonts w:hint="eastAsia"/>
        </w:rPr>
        <w:t>(</w:t>
      </w:r>
      <w:r>
        <w:t>h,r,t</w:t>
      </w:r>
      <w:r>
        <w:rPr>
          <w:rFonts w:hint="eastAsia"/>
        </w:rPr>
        <w:t>)</w:t>
      </w:r>
      <w:r>
        <w:rPr>
          <w:rFonts w:hint="eastAsia"/>
        </w:rPr>
        <w:t>的信息在该空间中都体现为实体</w:t>
      </w:r>
      <w:r>
        <w:rPr>
          <w:rFonts w:hint="eastAsia"/>
        </w:rPr>
        <w:t>h</w:t>
      </w:r>
      <w:r>
        <w:rPr>
          <w:rFonts w:hint="eastAsia"/>
        </w:rPr>
        <w:t>和</w:t>
      </w:r>
      <w:r>
        <w:rPr>
          <w:rFonts w:hint="eastAsia"/>
        </w:rPr>
        <w:t>t</w:t>
      </w:r>
      <w:r>
        <w:rPr>
          <w:rFonts w:hint="eastAsia"/>
        </w:rPr>
        <w:t>对应的向量能够满足</w:t>
      </w:r>
      <m:oMath>
        <m:sSub>
          <m:sSubPr>
            <m:ctrlPr>
              <w:rPr>
                <w:rFonts w:ascii="Cambria Math" w:eastAsia="微软雅黑" w:hAnsi="Cambria Math" w:cstheme="minorBidi"/>
                <w:szCs w:val="22"/>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r>
          <w:rPr>
            <w:rFonts w:ascii="Cambria Math" w:hAnsi="Cambria Math" w:hint="eastAsia"/>
          </w:rPr>
          <m:t>0</m:t>
        </m:r>
      </m:oMath>
      <w:r>
        <w:rPr>
          <w:rFonts w:hint="eastAsia"/>
        </w:rPr>
        <w:t xml:space="preserve"> </w:t>
      </w:r>
      <w:r>
        <w:rPr>
          <w:rFonts w:hint="eastAsia"/>
        </w:rPr>
        <w:t>这一约束。</w:t>
      </w:r>
    </w:p>
    <w:p w14:paraId="633D7D33" w14:textId="77777777" w:rsidR="00A56490" w:rsidRDefault="00A56490" w:rsidP="00A56490">
      <w:pPr>
        <w:ind w:firstLineChars="200" w:firstLine="480"/>
      </w:pPr>
      <w:r>
        <w:rPr>
          <w:rFonts w:hint="eastAsia"/>
        </w:rPr>
        <w:lastRenderedPageBreak/>
        <w:t>知识表示学习得到的分布式具有如下主要优点：</w:t>
      </w:r>
    </w:p>
    <w:p w14:paraId="48F8FC0C" w14:textId="77777777" w:rsidR="00A56490" w:rsidRDefault="00A56490" w:rsidP="00A56490">
      <w:pPr>
        <w:pStyle w:val="ab"/>
        <w:numPr>
          <w:ilvl w:val="0"/>
          <w:numId w:val="18"/>
        </w:numPr>
        <w:ind w:firstLineChars="0"/>
      </w:pPr>
      <w:r>
        <w:rPr>
          <w:rFonts w:hint="eastAsia"/>
        </w:rPr>
        <w:t>显著提升计算效率。知识库的三元组表示实际就是基于独热表示的。如前所分析的，在这种表示方式下，需要设计专门的图算法计算实体间的语义和推理关系，计算复杂度高、可扩展性差。而表示学习得到的分布式表示，则能够高效地实现语义相似度计算等操作，显著提升计算效率。</w:t>
      </w:r>
    </w:p>
    <w:p w14:paraId="12EA2F21" w14:textId="77777777" w:rsidR="00A56490" w:rsidRDefault="00A56490" w:rsidP="00A56490">
      <w:pPr>
        <w:pStyle w:val="ab"/>
        <w:numPr>
          <w:ilvl w:val="0"/>
          <w:numId w:val="18"/>
        </w:numPr>
        <w:ind w:firstLineChars="0"/>
      </w:pPr>
      <w:r>
        <w:rPr>
          <w:rFonts w:hint="eastAsia"/>
        </w:rPr>
        <w:t>有效缓解数据稀疏。由于知识表示学习将实体投影到统一的低维空间中，使每个实体均对应一个稠密向量，从而有效缓解数据稀疏问题。这主要体现在两个方面：一方面，每个实体的向量均为稠密有值得，因此可以度量任意实体之间的语义相似程度。而基于独热表示的图算法，由于受到大规模知识库稀疏特性的影响，往往无法有效计算很多实体之间的语义相似度；另一方面，将大量实体投影到统一空间的过程，也能够将高频实体的语义信息用于帮助低频实体的语义表示，提高低频实体的语义表示的精确性。</w:t>
      </w:r>
    </w:p>
    <w:p w14:paraId="3D1EC581" w14:textId="77777777" w:rsidR="00A56490" w:rsidRDefault="00A56490" w:rsidP="00A56490">
      <w:pPr>
        <w:ind w:firstLineChars="200" w:firstLine="480"/>
      </w:pPr>
      <w:r>
        <w:rPr>
          <w:rFonts w:hint="eastAsia"/>
        </w:rPr>
        <w:t>知识表示学习得到的分布式表示有以下典型应用：</w:t>
      </w:r>
    </w:p>
    <w:p w14:paraId="608BA866" w14:textId="77777777" w:rsidR="00A56490" w:rsidRDefault="00A56490" w:rsidP="00A56490">
      <w:pPr>
        <w:pStyle w:val="ab"/>
        <w:numPr>
          <w:ilvl w:val="0"/>
          <w:numId w:val="17"/>
        </w:numPr>
        <w:ind w:firstLineChars="0"/>
      </w:pPr>
      <w:r>
        <w:rPr>
          <w:rFonts w:hint="eastAsia"/>
        </w:rPr>
        <w:t>相似度计算。利用实体的分布式表示，我们可以快速计算实体间的语义相似度，这对于自然语言处理和信息检索的很多任务具有重要意义。</w:t>
      </w:r>
    </w:p>
    <w:p w14:paraId="68C83648" w14:textId="77777777" w:rsidR="00A56490" w:rsidRDefault="00A56490" w:rsidP="00A56490">
      <w:pPr>
        <w:pStyle w:val="ab"/>
        <w:numPr>
          <w:ilvl w:val="0"/>
          <w:numId w:val="17"/>
        </w:numPr>
        <w:ind w:firstLineChars="0"/>
      </w:pPr>
      <w:r>
        <w:rPr>
          <w:rFonts w:hint="eastAsia"/>
        </w:rPr>
        <w:t>知识图谱补全。构建大规模知识图谱，需要不断补充实体间的关系。利用知识表示学习模型，可以自动推理、预测两个实体的关系，从而实现知识图谱中的关系的补全。</w:t>
      </w:r>
    </w:p>
    <w:p w14:paraId="63D75134" w14:textId="77777777" w:rsidR="00A56490" w:rsidRDefault="00A56490" w:rsidP="00A56490">
      <w:pPr>
        <w:pStyle w:val="ab"/>
        <w:numPr>
          <w:ilvl w:val="0"/>
          <w:numId w:val="17"/>
        </w:numPr>
        <w:ind w:firstLineChars="0"/>
      </w:pPr>
      <w:r>
        <w:rPr>
          <w:rFonts w:hint="eastAsia"/>
        </w:rPr>
        <w:t>其他应用。知识表示学习已被广泛应用于关系抽取、自动问答、实体链指等各种任务中，展现出了巨大的应用潜力。随着深度学习在自然语言处理各项重要任务重得到广泛应用，这将为知识表示学习带来更广阔的应用空间。</w:t>
      </w:r>
    </w:p>
    <w:p w14:paraId="56532B0E" w14:textId="77777777" w:rsidR="00A56490" w:rsidRDefault="00A56490" w:rsidP="00A56490">
      <w:pPr>
        <w:pStyle w:val="2"/>
      </w:pPr>
      <w:bookmarkStart w:id="209" w:name="_Toc478370151"/>
      <w:r>
        <w:rPr>
          <w:rFonts w:hint="eastAsia"/>
        </w:rPr>
        <w:t>知识表示学习的主要方法</w:t>
      </w:r>
      <w:bookmarkEnd w:id="209"/>
    </w:p>
    <w:p w14:paraId="4FA798E5" w14:textId="77777777" w:rsidR="00A56490" w:rsidRDefault="00A56490" w:rsidP="00A56490">
      <w:pPr>
        <w:ind w:firstLineChars="200" w:firstLine="480"/>
      </w:pPr>
      <w:r>
        <w:rPr>
          <w:rFonts w:hint="eastAsia"/>
        </w:rPr>
        <w:t>前文已经纯属了知识表示学习的基本流程框架。在这一框架中，最为关键的是如何将知识库中的关联关系类型建模为数学约束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。针对这一问题，研究者提出了多种模型。接下来，我们介绍其中的几个代表性的模型，包括距离模型、单层神经网络模型、能量模型、双线性模型、张量神经网络模型、矩阵分解模型和翻译模型等。</w:t>
      </w:r>
    </w:p>
    <w:p w14:paraId="6BA156BD" w14:textId="77777777" w:rsidR="00A56490" w:rsidRDefault="00A56490" w:rsidP="00A56490">
      <w:pPr>
        <w:pStyle w:val="3"/>
      </w:pPr>
      <w:bookmarkStart w:id="210" w:name="_Toc478370152"/>
      <w:r>
        <w:rPr>
          <w:rFonts w:hint="eastAsia"/>
        </w:rPr>
        <w:lastRenderedPageBreak/>
        <w:t>距离模型</w:t>
      </w:r>
      <w:bookmarkEnd w:id="210"/>
    </w:p>
    <w:p w14:paraId="278990CA" w14:textId="77777777" w:rsidR="00A56490" w:rsidRDefault="00A56490" w:rsidP="00A56490">
      <w:pPr>
        <w:ind w:firstLineChars="200" w:firstLine="480"/>
      </w:pPr>
      <w:r>
        <w:rPr>
          <w:rFonts w:hint="eastAsia"/>
        </w:rPr>
        <w:t>结构表示（</w:t>
      </w:r>
      <w:r>
        <w:rPr>
          <w:rFonts w:hint="eastAsia"/>
        </w:rPr>
        <w:t>structured embedding, SE</w:t>
      </w:r>
      <w:r>
        <w:rPr>
          <w:rFonts w:hint="eastAsia"/>
        </w:rPr>
        <w:t>）</w:t>
      </w:r>
      <w:r>
        <w:t>[</w:t>
      </w:r>
      <w:r w:rsidRPr="00CB61D8">
        <w:t>Bordes</w:t>
      </w:r>
      <w:r>
        <w:t xml:space="preserve"> 2011]</w:t>
      </w:r>
      <w:r>
        <w:rPr>
          <w:rFonts w:hint="eastAsia"/>
        </w:rPr>
        <w:t>是较早的几个知识表示方法之一。</w:t>
      </w:r>
      <w:r>
        <w:rPr>
          <w:rFonts w:hint="eastAsia"/>
        </w:rPr>
        <w:t>SE</w:t>
      </w:r>
      <w:r>
        <w:rPr>
          <w:rFonts w:hint="eastAsia"/>
        </w:rPr>
        <w:t>为每种关系类型</w:t>
      </w:r>
      <w:r>
        <w:rPr>
          <w:rFonts w:hint="eastAsia"/>
        </w:rPr>
        <w:t>r</w:t>
      </w:r>
      <w:r>
        <w:rPr>
          <w:rFonts w:hint="eastAsia"/>
        </w:rPr>
        <w:t>定义了</w:t>
      </w:r>
      <w:r>
        <w:rPr>
          <w:rFonts w:hint="eastAsia"/>
        </w:rPr>
        <w:t>2</w:t>
      </w:r>
      <w:r>
        <w:rPr>
          <w:rFonts w:hint="eastAsia"/>
        </w:rPr>
        <w:t>个矩阵</w:t>
      </w:r>
      <m:oMath>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d×d</m:t>
            </m:r>
          </m:sup>
        </m:sSup>
      </m:oMath>
      <w:r>
        <w:rPr>
          <w:rFonts w:hint="eastAsia"/>
        </w:rPr>
        <w:t>，用于三元组中头实体和尾实体的投影操作。对应的约束函数为：</w:t>
      </w:r>
    </w:p>
    <w:p w14:paraId="6384603C" w14:textId="77777777" w:rsidR="00A56490" w:rsidRDefault="004C733A" w:rsidP="00A56490">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bi"/>
                </m:rPr>
                <w:rPr>
                  <w:rFonts w:ascii="Cambria Math" w:hAnsi="Cambria Math"/>
                </w:rPr>
                <m:t>h</m:t>
              </m:r>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m:rPr>
                  <m:sty m:val="bi"/>
                </m:rPr>
                <w:rPr>
                  <w:rFonts w:ascii="Cambria Math" w:hAnsi="Cambria Math"/>
                </w:rPr>
                <m:t>t</m:t>
              </m:r>
              <m:r>
                <w:rPr>
                  <w:rFonts w:ascii="Cambria Math" w:hAnsi="Cambria Math"/>
                </w:rPr>
                <m:t>|</m:t>
              </m:r>
            </m:e>
            <m:sub>
              <m:r>
                <w:rPr>
                  <w:rFonts w:ascii="Cambria Math" w:hAnsi="Cambria Math"/>
                </w:rPr>
                <m:t>L1</m:t>
              </m:r>
            </m:sub>
          </m:sSub>
        </m:oMath>
      </m:oMathPara>
    </w:p>
    <w:p w14:paraId="686CC93E" w14:textId="77777777" w:rsidR="00A56490" w:rsidRDefault="00A56490" w:rsidP="00A56490">
      <w:pPr>
        <w:ind w:firstLineChars="200" w:firstLine="480"/>
      </w:pPr>
      <w:r>
        <w:rPr>
          <w:rFonts w:hint="eastAsia"/>
        </w:rPr>
        <w:t>我们可以理解为，</w:t>
      </w:r>
      <w:r>
        <w:rPr>
          <w:rFonts w:hint="eastAsia"/>
        </w:rPr>
        <w:t>SE</w:t>
      </w:r>
      <w:r>
        <w:rPr>
          <w:rFonts w:hint="eastAsia"/>
        </w:rPr>
        <w:t>将头实体向量</w:t>
      </w:r>
      <w:r w:rsidRPr="002A1B76">
        <w:rPr>
          <w:b/>
          <w:i/>
        </w:rPr>
        <w:t>h</w:t>
      </w:r>
      <w:r>
        <w:rPr>
          <w:rFonts w:hint="eastAsia"/>
        </w:rPr>
        <w:t>和尾实体向量</w:t>
      </w:r>
      <w:r w:rsidRPr="002A1B76">
        <w:rPr>
          <w:rFonts w:hint="eastAsia"/>
          <w:b/>
          <w:i/>
        </w:rPr>
        <w:t>t</w:t>
      </w:r>
      <w:r>
        <w:rPr>
          <w:rFonts w:hint="eastAsia"/>
        </w:rPr>
        <w:t>通过关系</w:t>
      </w:r>
      <w:r>
        <w:rPr>
          <w:rFonts w:hint="eastAsia"/>
        </w:rPr>
        <w:t>r</w:t>
      </w:r>
      <w:r>
        <w:rPr>
          <w:rFonts w:hint="eastAsia"/>
        </w:rPr>
        <w:t>的两个矩阵投影到</w:t>
      </w:r>
      <w:r>
        <w:rPr>
          <w:rFonts w:hint="eastAsia"/>
        </w:rPr>
        <w:t>r</w:t>
      </w:r>
      <w:r>
        <w:rPr>
          <w:rFonts w:hint="eastAsia"/>
        </w:rPr>
        <w:t>的对应空间中，然后在该空间中计算两个投影向量之间的距离。这个距离反映了两个实体在关系</w:t>
      </w:r>
      <w:r>
        <w:rPr>
          <w:rFonts w:hint="eastAsia"/>
        </w:rPr>
        <w:t>r</w:t>
      </w:r>
      <w:r>
        <w:rPr>
          <w:rFonts w:hint="eastAsia"/>
        </w:rPr>
        <w:t>下的语义相关度，它们的距离越小，说明这两个实体存在这种关系。</w:t>
      </w:r>
    </w:p>
    <w:p w14:paraId="30713B7F" w14:textId="77777777" w:rsidR="00A56490" w:rsidRDefault="00A56490" w:rsidP="00A56490">
      <w:pPr>
        <w:ind w:firstLineChars="200" w:firstLine="480"/>
      </w:pPr>
      <w:r>
        <w:rPr>
          <w:rFonts w:hint="eastAsia"/>
        </w:rPr>
        <w:t>然而，</w:t>
      </w:r>
      <w:r>
        <w:rPr>
          <w:rFonts w:hint="eastAsia"/>
        </w:rPr>
        <w:t>SE</w:t>
      </w:r>
      <w:r>
        <w:rPr>
          <w:rFonts w:hint="eastAsia"/>
        </w:rPr>
        <w:t>模型有一个重要缺陷：它对头、尾实体使用两个不同的矩阵进行投影，协同性较差，往往无法精确刻画两个实体与关系之间的语义联系。</w:t>
      </w:r>
    </w:p>
    <w:p w14:paraId="0304472A" w14:textId="77777777" w:rsidR="00A56490" w:rsidRDefault="00A56490" w:rsidP="00A56490">
      <w:pPr>
        <w:pStyle w:val="3"/>
      </w:pPr>
      <w:bookmarkStart w:id="211" w:name="_Toc478370153"/>
      <w:r>
        <w:rPr>
          <w:rFonts w:hint="eastAsia"/>
        </w:rPr>
        <w:t>单层神经网络模型</w:t>
      </w:r>
      <w:bookmarkEnd w:id="211"/>
    </w:p>
    <w:p w14:paraId="562AC96F" w14:textId="77777777" w:rsidR="00A56490" w:rsidRDefault="00A56490" w:rsidP="00A56490">
      <w:pPr>
        <w:ind w:firstLineChars="200" w:firstLine="480"/>
      </w:pPr>
      <w:r>
        <w:rPr>
          <w:rFonts w:hint="eastAsia"/>
        </w:rPr>
        <w:t>单层神经网络模型（</w:t>
      </w:r>
      <w:r>
        <w:rPr>
          <w:rFonts w:hint="eastAsia"/>
        </w:rPr>
        <w:t>single layer model, SLM</w:t>
      </w:r>
      <w:r>
        <w:rPr>
          <w:rFonts w:hint="eastAsia"/>
        </w:rPr>
        <w:t>）</w:t>
      </w:r>
      <w:r>
        <w:t>[</w:t>
      </w:r>
      <w:r w:rsidRPr="00613478">
        <w:t>Socher</w:t>
      </w:r>
      <w:r>
        <w:t xml:space="preserve"> 2013 b]</w:t>
      </w:r>
      <w:r>
        <w:rPr>
          <w:rFonts w:hint="eastAsia"/>
        </w:rPr>
        <w:t>尝试采用单层</w:t>
      </w:r>
      <w:r>
        <w:t>神经网络的非线性操作，</w:t>
      </w:r>
      <w:r>
        <w:rPr>
          <w:rFonts w:hint="eastAsia"/>
        </w:rPr>
        <w:t>来</w:t>
      </w:r>
      <w:r>
        <w:t>减轻</w:t>
      </w:r>
      <w:r>
        <w:t>SE</w:t>
      </w:r>
      <w:r>
        <w:t>无法协同精确刻画实体与关系的语义联系的问题。</w:t>
      </w:r>
      <w:r>
        <w:t>SLM</w:t>
      </w:r>
      <w:r>
        <w:t>为每个三元组</w:t>
      </w:r>
      <w:r>
        <w:t>(h,r,t)</w:t>
      </w:r>
      <w:r>
        <w:t>定义了如下评分函数：</w:t>
      </w:r>
    </w:p>
    <w:p w14:paraId="427E837D" w14:textId="77777777" w:rsidR="00A56490" w:rsidRDefault="004C733A"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0A872CED"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m:t>
        </m:r>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为关系</w:t>
      </w:r>
      <w:r>
        <w:t>r</w:t>
      </w:r>
      <w:r>
        <w:t>的表示向量，</w:t>
      </w:r>
      <w:r>
        <w:t>g()</w:t>
      </w:r>
      <w:r>
        <w:t>是</w:t>
      </w:r>
      <w:r>
        <w:t>tanh</w:t>
      </w:r>
      <w:r>
        <w:rPr>
          <w:rFonts w:hint="eastAsia"/>
        </w:rPr>
        <w:t>函数</w:t>
      </w:r>
      <w:r>
        <w:t>。</w:t>
      </w:r>
    </w:p>
    <w:p w14:paraId="7ED343C1" w14:textId="77777777" w:rsidR="00A56490" w:rsidRDefault="00A56490" w:rsidP="00A56490">
      <w:pPr>
        <w:ind w:firstLineChars="200" w:firstLine="480"/>
      </w:pPr>
      <w:r>
        <w:t>虽然</w:t>
      </w:r>
      <w:r>
        <w:t>SLM</w:t>
      </w:r>
      <w:r>
        <w:t>是</w:t>
      </w:r>
      <w:r>
        <w:t>SE</w:t>
      </w:r>
      <w:r>
        <w:t>模型的改进版本，</w:t>
      </w:r>
      <w:r>
        <w:rPr>
          <w:rFonts w:hint="eastAsia"/>
        </w:rPr>
        <w:t>但是</w:t>
      </w:r>
      <w:r>
        <w:t>它的非线性操作仅</w:t>
      </w:r>
      <w:r>
        <w:rPr>
          <w:rFonts w:hint="eastAsia"/>
        </w:rPr>
        <w:t>提供</w:t>
      </w:r>
      <w:r>
        <w:t>了实体和关系之间比较微弱的联系。</w:t>
      </w:r>
      <w:r>
        <w:rPr>
          <w:rFonts w:hint="eastAsia"/>
        </w:rPr>
        <w:t>与此</w:t>
      </w:r>
      <w:r>
        <w:t>同时，</w:t>
      </w:r>
      <w:r>
        <w:rPr>
          <w:rFonts w:hint="eastAsia"/>
        </w:rPr>
        <w:t>却</w:t>
      </w:r>
      <w:r>
        <w:t>引入了更高的计算复杂度。</w:t>
      </w:r>
    </w:p>
    <w:p w14:paraId="09DB4425" w14:textId="77777777" w:rsidR="00A56490" w:rsidRDefault="00A56490" w:rsidP="00A56490">
      <w:pPr>
        <w:pStyle w:val="3"/>
      </w:pPr>
      <w:bookmarkStart w:id="212" w:name="_Toc478370154"/>
      <w:r>
        <w:t>能量模型</w:t>
      </w:r>
      <w:bookmarkEnd w:id="212"/>
    </w:p>
    <w:p w14:paraId="3BD1EAD3" w14:textId="77777777" w:rsidR="00A56490" w:rsidRDefault="00A56490" w:rsidP="00A56490">
      <w:pPr>
        <w:ind w:firstLineChars="200" w:firstLine="480"/>
      </w:pPr>
      <w:r>
        <w:t>语义匹配能量模型（</w:t>
      </w:r>
      <w:r>
        <w:t>semantic matching energy, SME</w:t>
      </w:r>
      <w:r>
        <w:t>）</w:t>
      </w:r>
      <w:r w:rsidRPr="00174BCB">
        <w:t xml:space="preserve"> </w:t>
      </w:r>
      <w:r>
        <w:t>[</w:t>
      </w:r>
      <w:r w:rsidRPr="00D13681">
        <w:t>Bordes</w:t>
      </w:r>
      <w:r>
        <w:t xml:space="preserve"> 2012]</w:t>
      </w:r>
      <w:r>
        <w:t>提出更</w:t>
      </w:r>
      <w:r>
        <w:rPr>
          <w:rFonts w:hint="eastAsia"/>
        </w:rPr>
        <w:t>复杂</w:t>
      </w:r>
      <w:r>
        <w:t>的操作，</w:t>
      </w:r>
      <w:r>
        <w:rPr>
          <w:rFonts w:hint="eastAsia"/>
        </w:rPr>
        <w:t>寻找</w:t>
      </w:r>
      <w:r>
        <w:t>实体和关系之间的语义联系。</w:t>
      </w:r>
      <w:r>
        <w:t>SME</w:t>
      </w:r>
      <w:r>
        <w:t>为每个三元组</w:t>
      </w:r>
      <w:r>
        <w:t>(h,r,t)</w:t>
      </w:r>
      <w:r>
        <w:t>定义了</w:t>
      </w:r>
      <w:r>
        <w:t>2</w:t>
      </w:r>
      <w:r>
        <w:rPr>
          <w:rFonts w:hint="eastAsia"/>
        </w:rPr>
        <w:t>种</w:t>
      </w:r>
      <w:r>
        <w:t>评分函数，</w:t>
      </w:r>
      <w:r>
        <w:rPr>
          <w:rFonts w:hint="eastAsia"/>
        </w:rPr>
        <w:t>分别</w:t>
      </w:r>
      <w:r>
        <w:t>是线性形式：</w:t>
      </w:r>
    </w:p>
    <w:p w14:paraId="7F2A8102" w14:textId="77777777" w:rsidR="00A56490" w:rsidRDefault="004C733A"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1CA41A32" w14:textId="77777777" w:rsidR="00A56490" w:rsidRDefault="00A56490" w:rsidP="00A56490">
      <w:pPr>
        <w:ind w:firstLineChars="200" w:firstLine="480"/>
      </w:pPr>
      <w:r>
        <w:t>和双线性形式：</w:t>
      </w:r>
    </w:p>
    <w:p w14:paraId="5E8DBC5D" w14:textId="77777777" w:rsidR="00A56490" w:rsidRDefault="004C733A"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7E803192"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r>
          <w:rPr>
            <w:rFonts w:ascii="Cambria Math" w:hAnsi="Cambria Math"/>
          </w:rPr>
          <m:t>⨂</m:t>
        </m:r>
      </m:oMath>
      <w:r>
        <w:t>表示按位相乘（即</w:t>
      </w:r>
      <w:r>
        <w:t>Hadamard</w:t>
      </w:r>
      <w:r>
        <w:t>积）；</w:t>
      </w:r>
      <m:oMath>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oMath>
      <w:r>
        <w:t>为偏置向量。</w:t>
      </w:r>
      <w:r>
        <w:rPr>
          <w:rFonts w:hint="eastAsia"/>
        </w:rPr>
        <w:t>此外</w:t>
      </w:r>
      <w:r>
        <w:t>，</w:t>
      </w:r>
      <w:r>
        <w:rPr>
          <w:rFonts w:hint="eastAsia"/>
        </w:rPr>
        <w:t>也</w:t>
      </w:r>
      <w:r>
        <w:t>有研究工作用三</w:t>
      </w:r>
      <w:r>
        <w:rPr>
          <w:rFonts w:hint="eastAsia"/>
        </w:rPr>
        <w:t>阶张量</w:t>
      </w:r>
      <w:r>
        <w:t>代替</w:t>
      </w:r>
      <w:r>
        <w:t>SME</w:t>
      </w:r>
      <w:r>
        <w:t>的</w:t>
      </w:r>
      <w:r>
        <w:rPr>
          <w:rFonts w:hint="eastAsia"/>
        </w:rPr>
        <w:t>双</w:t>
      </w:r>
      <w:r>
        <w:t>线性形式</w:t>
      </w:r>
      <w:r>
        <w:t>[Bordes 2014]</w:t>
      </w:r>
      <w:r>
        <w:t>。</w:t>
      </w:r>
    </w:p>
    <w:p w14:paraId="16FA9C90" w14:textId="77777777" w:rsidR="00A56490" w:rsidRDefault="00A56490" w:rsidP="00A56490">
      <w:pPr>
        <w:pStyle w:val="3"/>
      </w:pPr>
      <w:bookmarkStart w:id="213" w:name="_Toc478370155"/>
      <w:r>
        <w:lastRenderedPageBreak/>
        <w:t>隐</w:t>
      </w:r>
      <w:r>
        <w:rPr>
          <w:rFonts w:hint="eastAsia"/>
        </w:rPr>
        <w:t>变量</w:t>
      </w:r>
      <w:r>
        <w:t>模型</w:t>
      </w:r>
      <w:bookmarkEnd w:id="213"/>
    </w:p>
    <w:p w14:paraId="2754F0CB" w14:textId="77777777" w:rsidR="00A56490" w:rsidRDefault="00A56490" w:rsidP="00A56490">
      <w:pPr>
        <w:ind w:firstLineChars="200" w:firstLine="480"/>
      </w:pPr>
      <w:r>
        <w:t>隐</w:t>
      </w:r>
      <w:r>
        <w:rPr>
          <w:rFonts w:hint="eastAsia"/>
        </w:rPr>
        <w:t>变量</w:t>
      </w:r>
      <w:r>
        <w:t>模型（</w:t>
      </w:r>
      <w:r>
        <w:t>latent factor model, LFM</w:t>
      </w:r>
      <w:r>
        <w:t>）</w:t>
      </w:r>
      <w:r>
        <w:t>[</w:t>
      </w:r>
      <w:r w:rsidRPr="00D02DA8">
        <w:t>Jenatton</w:t>
      </w:r>
      <w:r>
        <w:t xml:space="preserve"> 2012]</w:t>
      </w:r>
      <w:r w:rsidRPr="00755BA9">
        <w:t xml:space="preserve"> </w:t>
      </w:r>
      <w:r>
        <w:t>[</w:t>
      </w:r>
      <w:r w:rsidRPr="00DA577E">
        <w:t>Sutskever</w:t>
      </w:r>
      <w:r>
        <w:t xml:space="preserve"> 2009]</w:t>
      </w:r>
      <w:r>
        <w:t>提出利用基于关系的双线性变换，</w:t>
      </w:r>
      <w:r>
        <w:rPr>
          <w:rFonts w:hint="eastAsia"/>
        </w:rPr>
        <w:t>刻画</w:t>
      </w:r>
      <w:r>
        <w:t>实体和</w:t>
      </w:r>
      <w:r>
        <w:rPr>
          <w:rFonts w:hint="eastAsia"/>
        </w:rPr>
        <w:t>关系</w:t>
      </w:r>
      <w:r>
        <w:t>之间的二</w:t>
      </w:r>
      <w:r>
        <w:rPr>
          <w:rFonts w:hint="eastAsia"/>
        </w:rPr>
        <w:t>阶联系</w:t>
      </w:r>
      <w:r>
        <w:t>。</w:t>
      </w:r>
      <w:r>
        <w:t>LFM</w:t>
      </w:r>
      <w:r>
        <w:t>为每个三元组</w:t>
      </w:r>
      <w:r>
        <w:t>(h,r,t)</w:t>
      </w:r>
      <w:r>
        <w:t>定义了如下双线性评分函数：</w:t>
      </w:r>
    </w:p>
    <w:p w14:paraId="00A6633B" w14:textId="77777777" w:rsidR="00A56490" w:rsidRDefault="004C733A"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l</m:t>
              </m:r>
            </m:e>
            <m:sub>
              <m:r>
                <w:rPr>
                  <w:rFonts w:ascii="Cambria Math" w:hAnsi="Cambria Math"/>
                </w:rPr>
                <m:t>h</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0A398CDA"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m:t>
            </m:r>
          </m:sup>
        </m:sSup>
      </m:oMath>
      <w:r>
        <w:t>是关系</w:t>
      </w:r>
      <w:r>
        <w:t>r</w:t>
      </w:r>
      <w:r>
        <w:t>对应的双线性变换矩阵。</w:t>
      </w:r>
      <w:r>
        <w:rPr>
          <w:rFonts w:hint="eastAsia"/>
        </w:rPr>
        <w:t>与</w:t>
      </w:r>
      <w:r>
        <w:t>以往模型相比，</w:t>
      </w:r>
      <w:r>
        <w:t>LFM</w:t>
      </w:r>
      <w:r>
        <w:t>取得巨大</w:t>
      </w:r>
      <w:r>
        <w:rPr>
          <w:rFonts w:hint="eastAsia"/>
        </w:rPr>
        <w:t>突破</w:t>
      </w:r>
      <w:r>
        <w:t>：</w:t>
      </w:r>
      <w:r>
        <w:rPr>
          <w:rFonts w:hint="eastAsia"/>
        </w:rPr>
        <w:t>通过</w:t>
      </w:r>
      <w:r>
        <w:t>简单有效的方法刻画了实体和关系的语义联系，</w:t>
      </w:r>
      <w:r>
        <w:rPr>
          <w:rFonts w:hint="eastAsia"/>
        </w:rPr>
        <w:t>协同性</w:t>
      </w:r>
      <w:r>
        <w:t>较好，</w:t>
      </w:r>
      <w:r>
        <w:rPr>
          <w:rFonts w:hint="eastAsia"/>
        </w:rPr>
        <w:t>计算</w:t>
      </w:r>
      <w:r>
        <w:t>复杂度低。</w:t>
      </w:r>
    </w:p>
    <w:p w14:paraId="5CDD466F" w14:textId="77777777" w:rsidR="00A56490" w:rsidRDefault="00A56490" w:rsidP="00A56490">
      <w:pPr>
        <w:ind w:firstLineChars="200" w:firstLine="480"/>
      </w:pPr>
      <w:r>
        <w:rPr>
          <w:rFonts w:hint="eastAsia"/>
        </w:rPr>
        <w:t>后来</w:t>
      </w:r>
      <w:r>
        <w:t>的</w:t>
      </w:r>
      <w:r>
        <w:t>DISTMULT</w:t>
      </w:r>
      <w:r>
        <w:t>模型</w:t>
      </w:r>
      <w:r>
        <w:t>[Yang 2014]</w:t>
      </w:r>
      <w:r>
        <w:t>还探索了</w:t>
      </w:r>
      <w:r>
        <w:t>LFM</w:t>
      </w:r>
      <w:r>
        <w:t>的简化形式：</w:t>
      </w:r>
      <w:r>
        <w:rPr>
          <w:rFonts w:hint="eastAsia"/>
        </w:rPr>
        <w:t>将</w:t>
      </w:r>
      <w:r>
        <w:t>关系矩阵</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oMath>
      <w:r>
        <w:t>设置为对角阵。</w:t>
      </w:r>
      <w:r>
        <w:rPr>
          <w:rFonts w:hint="eastAsia"/>
        </w:rPr>
        <w:t>实验</w:t>
      </w:r>
      <w:r>
        <w:t>表明，</w:t>
      </w:r>
      <w:r>
        <w:rPr>
          <w:rFonts w:hint="eastAsia"/>
        </w:rPr>
        <w:t>这种简化</w:t>
      </w:r>
      <w:r>
        <w:t>不仅极大降低了模型复杂度，</w:t>
      </w:r>
      <w:r>
        <w:rPr>
          <w:rFonts w:hint="eastAsia"/>
        </w:rPr>
        <w:t>模型</w:t>
      </w:r>
      <w:r>
        <w:t>效果反而得到了显著</w:t>
      </w:r>
      <w:r>
        <w:rPr>
          <w:rFonts w:hint="eastAsia"/>
        </w:rPr>
        <w:t>提升</w:t>
      </w:r>
      <w:r>
        <w:t>。</w:t>
      </w:r>
    </w:p>
    <w:p w14:paraId="2FE4015B" w14:textId="77777777" w:rsidR="00A56490" w:rsidRDefault="00A56490" w:rsidP="00A56490">
      <w:pPr>
        <w:pStyle w:val="3"/>
      </w:pPr>
      <w:bookmarkStart w:id="214" w:name="_Toc478370156"/>
      <w:r>
        <w:t>张</w:t>
      </w:r>
      <w:r>
        <w:rPr>
          <w:rFonts w:hint="eastAsia"/>
        </w:rPr>
        <w:t>量</w:t>
      </w:r>
      <w:r>
        <w:t>神经网络模型</w:t>
      </w:r>
      <w:bookmarkEnd w:id="214"/>
    </w:p>
    <w:p w14:paraId="5914C6F1" w14:textId="77777777" w:rsidR="00A56490" w:rsidRDefault="00A56490" w:rsidP="00A56490">
      <w:pPr>
        <w:ind w:firstLineChars="200" w:firstLine="480"/>
      </w:pPr>
      <w:r>
        <w:t>张量神经网络模型（</w:t>
      </w:r>
      <w:r>
        <w:t>neural tensor network, NTN</w:t>
      </w:r>
      <w:r>
        <w:t>）</w:t>
      </w:r>
      <w:r>
        <w:t>[</w:t>
      </w:r>
      <w:r w:rsidRPr="00613478">
        <w:t>Socher</w:t>
      </w:r>
      <w:r>
        <w:t xml:space="preserve"> 2013 b]</w:t>
      </w:r>
      <w:r>
        <w:t>的基本思想是用双线性张量取代传统神经网络中的线性变换层，</w:t>
      </w:r>
      <w:r>
        <w:rPr>
          <w:rFonts w:hint="eastAsia"/>
        </w:rPr>
        <w:t>在</w:t>
      </w:r>
      <w:r>
        <w:t>不同的维度下将头、</w:t>
      </w:r>
      <w:r>
        <w:rPr>
          <w:rFonts w:hint="eastAsia"/>
        </w:rPr>
        <w:t>尾</w:t>
      </w:r>
      <w:r>
        <w:t>实体向量联系起来。</w:t>
      </w:r>
      <w:r>
        <w:rPr>
          <w:rFonts w:hint="eastAsia"/>
        </w:rPr>
        <w:t>其</w:t>
      </w:r>
      <w:r>
        <w:t>基本思想如</w:t>
      </w:r>
      <w:r>
        <w:fldChar w:fldCharType="begin"/>
      </w:r>
      <w:r>
        <w:instrText xml:space="preserve"> REF _Ref478198921 \h </w:instrText>
      </w:r>
      <w:r>
        <w:fldChar w:fldCharType="separate"/>
      </w:r>
      <w:r w:rsidR="00BB6D6D" w:rsidRPr="007A4435">
        <w:rPr>
          <w:rFonts w:hint="eastAsia"/>
        </w:rPr>
        <w:t>图</w:t>
      </w:r>
      <w:r w:rsidR="00BB6D6D" w:rsidRPr="007A4435">
        <w:rPr>
          <w:rFonts w:hint="eastAsia"/>
        </w:rPr>
        <w:t xml:space="preserve"> </w:t>
      </w:r>
      <w:r w:rsidR="00BB6D6D">
        <w:rPr>
          <w:noProof/>
        </w:rPr>
        <w:t>3</w:t>
      </w:r>
      <w:r w:rsidR="00BB6D6D" w:rsidRPr="007A4435">
        <w:noBreakHyphen/>
      </w:r>
      <w:r w:rsidR="00BB6D6D">
        <w:rPr>
          <w:noProof/>
        </w:rPr>
        <w:t>1</w:t>
      </w:r>
      <w:r>
        <w:fldChar w:fldCharType="end"/>
      </w:r>
      <w:r>
        <w:t>所示。</w:t>
      </w:r>
    </w:p>
    <w:p w14:paraId="0D20DEF3" w14:textId="77777777" w:rsidR="00A56490" w:rsidRDefault="00A56490" w:rsidP="00A56490">
      <w:pPr>
        <w:ind w:firstLineChars="200" w:firstLine="480"/>
      </w:pPr>
    </w:p>
    <w:p w14:paraId="4115CA1F" w14:textId="77777777" w:rsidR="00A56490" w:rsidRDefault="00A56490" w:rsidP="00A56490">
      <w:pPr>
        <w:keepNext/>
      </w:pPr>
      <w:r>
        <w:rPr>
          <w:noProof/>
        </w:rPr>
        <w:drawing>
          <wp:inline distT="0" distB="0" distL="0" distR="0" wp14:anchorId="40386354" wp14:editId="4E476BDA">
            <wp:extent cx="5486400" cy="2555875"/>
            <wp:effectExtent l="0" t="0" r="0" b="9525"/>
            <wp:docPr id="15" name="图片 15" descr="../../屏幕快照%202017-03-25%20上午9.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上午9.51.3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555875"/>
                    </a:xfrm>
                    <a:prstGeom prst="rect">
                      <a:avLst/>
                    </a:prstGeom>
                    <a:noFill/>
                    <a:ln>
                      <a:noFill/>
                    </a:ln>
                  </pic:spPr>
                </pic:pic>
              </a:graphicData>
            </a:graphic>
          </wp:inline>
        </w:drawing>
      </w:r>
    </w:p>
    <w:p w14:paraId="7BF7E9CA" w14:textId="0219D2AE" w:rsidR="00A56490" w:rsidRPr="007A4435" w:rsidRDefault="00A56490" w:rsidP="00A56490">
      <w:pPr>
        <w:pStyle w:val="ae"/>
        <w:jc w:val="center"/>
        <w:rPr>
          <w:sz w:val="24"/>
          <w:szCs w:val="24"/>
        </w:rPr>
      </w:pPr>
      <w:bookmarkStart w:id="215" w:name="_Ref478198921"/>
      <w:bookmarkStart w:id="216" w:name="_Toc478204143"/>
      <w:r w:rsidRPr="007A4435">
        <w:rPr>
          <w:rFonts w:hint="eastAsia"/>
          <w:sz w:val="24"/>
          <w:szCs w:val="24"/>
        </w:rPr>
        <w:t>图</w:t>
      </w:r>
      <w:r w:rsidRPr="007A4435">
        <w:rPr>
          <w:rFonts w:hint="eastAsia"/>
          <w:sz w:val="24"/>
          <w:szCs w:val="24"/>
        </w:rPr>
        <w:t xml:space="preserve"> </w:t>
      </w:r>
      <w:r w:rsidR="00CD4616">
        <w:rPr>
          <w:sz w:val="24"/>
          <w:szCs w:val="24"/>
        </w:rPr>
        <w:fldChar w:fldCharType="begin"/>
      </w:r>
      <w:r w:rsidR="00CD4616">
        <w:rPr>
          <w:sz w:val="24"/>
          <w:szCs w:val="24"/>
        </w:rPr>
        <w:instrText xml:space="preserve"> </w:instrText>
      </w:r>
      <w:r w:rsidR="00CD4616">
        <w:rPr>
          <w:rFonts w:hint="eastAsia"/>
          <w:sz w:val="24"/>
          <w:szCs w:val="24"/>
        </w:rPr>
        <w:instrText>STYLEREF 1 \s</w:instrText>
      </w:r>
      <w:r w:rsidR="00CD4616">
        <w:rPr>
          <w:sz w:val="24"/>
          <w:szCs w:val="24"/>
        </w:rPr>
        <w:instrText xml:space="preserve"> </w:instrText>
      </w:r>
      <w:r w:rsidR="00CD4616">
        <w:rPr>
          <w:sz w:val="24"/>
          <w:szCs w:val="24"/>
        </w:rPr>
        <w:fldChar w:fldCharType="separate"/>
      </w:r>
      <w:r w:rsidR="00CD4616">
        <w:rPr>
          <w:noProof/>
          <w:sz w:val="24"/>
          <w:szCs w:val="24"/>
        </w:rPr>
        <w:t>3</w:t>
      </w:r>
      <w:r w:rsidR="00CD4616">
        <w:rPr>
          <w:sz w:val="24"/>
          <w:szCs w:val="24"/>
        </w:rPr>
        <w:fldChar w:fldCharType="end"/>
      </w:r>
      <w:r w:rsidR="00CD4616">
        <w:rPr>
          <w:sz w:val="24"/>
          <w:szCs w:val="24"/>
        </w:rPr>
        <w:noBreakHyphen/>
      </w:r>
      <w:r w:rsidR="00CD4616">
        <w:rPr>
          <w:sz w:val="24"/>
          <w:szCs w:val="24"/>
        </w:rPr>
        <w:fldChar w:fldCharType="begin"/>
      </w:r>
      <w:r w:rsidR="00CD4616">
        <w:rPr>
          <w:sz w:val="24"/>
          <w:szCs w:val="24"/>
        </w:rPr>
        <w:instrText xml:space="preserve"> </w:instrText>
      </w:r>
      <w:r w:rsidR="00CD4616">
        <w:rPr>
          <w:rFonts w:hint="eastAsia"/>
          <w:sz w:val="24"/>
          <w:szCs w:val="24"/>
        </w:rPr>
        <w:instrText xml:space="preserve">SEQ </w:instrText>
      </w:r>
      <w:r w:rsidR="00CD4616">
        <w:rPr>
          <w:rFonts w:hint="eastAsia"/>
          <w:sz w:val="24"/>
          <w:szCs w:val="24"/>
        </w:rPr>
        <w:instrText>图</w:instrText>
      </w:r>
      <w:r w:rsidR="00CD4616">
        <w:rPr>
          <w:rFonts w:hint="eastAsia"/>
          <w:sz w:val="24"/>
          <w:szCs w:val="24"/>
        </w:rPr>
        <w:instrText xml:space="preserve"> \* ARABIC \s 1</w:instrText>
      </w:r>
      <w:r w:rsidR="00CD4616">
        <w:rPr>
          <w:sz w:val="24"/>
          <w:szCs w:val="24"/>
        </w:rPr>
        <w:instrText xml:space="preserve"> </w:instrText>
      </w:r>
      <w:r w:rsidR="00CD4616">
        <w:rPr>
          <w:sz w:val="24"/>
          <w:szCs w:val="24"/>
        </w:rPr>
        <w:fldChar w:fldCharType="separate"/>
      </w:r>
      <w:r w:rsidR="00CD4616">
        <w:rPr>
          <w:noProof/>
          <w:sz w:val="24"/>
          <w:szCs w:val="24"/>
        </w:rPr>
        <w:t>1</w:t>
      </w:r>
      <w:r w:rsidR="00CD4616">
        <w:rPr>
          <w:sz w:val="24"/>
          <w:szCs w:val="24"/>
        </w:rPr>
        <w:fldChar w:fldCharType="end"/>
      </w:r>
      <w:bookmarkEnd w:id="215"/>
      <w:r w:rsidRPr="007A4435">
        <w:rPr>
          <w:sz w:val="24"/>
          <w:szCs w:val="24"/>
        </w:rPr>
        <w:t xml:space="preserve"> </w:t>
      </w:r>
      <w:r w:rsidRPr="007A4435">
        <w:rPr>
          <w:sz w:val="24"/>
          <w:szCs w:val="24"/>
        </w:rPr>
        <w:t>张量神经网络模型</w:t>
      </w:r>
      <w:bookmarkEnd w:id="216"/>
    </w:p>
    <w:p w14:paraId="70D0E51D" w14:textId="77777777" w:rsidR="00A56490" w:rsidRDefault="00A56490" w:rsidP="00A56490"/>
    <w:p w14:paraId="18F277C2" w14:textId="77777777" w:rsidR="00A56490" w:rsidRDefault="00A56490" w:rsidP="00A56490">
      <w:pPr>
        <w:ind w:firstLineChars="200" w:firstLine="480"/>
      </w:pPr>
      <w:r>
        <w:t>NTN</w:t>
      </w:r>
      <w:r>
        <w:t>为每个三元组</w:t>
      </w:r>
      <w:r>
        <w:t>(h,r,t)</w:t>
      </w:r>
      <w:r>
        <w:t>定义了如下评分函数，</w:t>
      </w:r>
      <w:r>
        <w:rPr>
          <w:rFonts w:hint="eastAsia"/>
        </w:rPr>
        <w:t>评价</w:t>
      </w:r>
      <w:r>
        <w:t>2</w:t>
      </w:r>
      <w:r>
        <w:rPr>
          <w:rFonts w:hint="eastAsia"/>
        </w:rPr>
        <w:t>个</w:t>
      </w:r>
      <w:r>
        <w:t>实体之间存在某个特定关系</w:t>
      </w:r>
      <w:r>
        <w:t>r</w:t>
      </w:r>
      <w:r>
        <w:t>的可能性：</w:t>
      </w:r>
    </w:p>
    <w:p w14:paraId="28E90872" w14:textId="77777777" w:rsidR="00A56490" w:rsidRDefault="004C733A"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r</m:t>
              </m:r>
            </m:sub>
          </m:sSub>
          <m:r>
            <w:rPr>
              <w:rFonts w:ascii="Cambria Math" w:hAnsi="Cambria Math"/>
            </w:rPr>
            <m:t>)</m:t>
          </m:r>
        </m:oMath>
      </m:oMathPara>
    </w:p>
    <w:p w14:paraId="0EF5D562" w14:textId="77777777" w:rsidR="00A56490" w:rsidRPr="0068092E" w:rsidRDefault="00A56490" w:rsidP="00A56490">
      <w:pPr>
        <w:ind w:firstLineChars="200" w:firstLine="480"/>
      </w:pPr>
      <w:r>
        <w:lastRenderedPageBreak/>
        <w:t>其中</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oMath>
      <w:r>
        <w:t>是一个与关系相关的线性层，</w:t>
      </w:r>
      <w:r>
        <w:t>g()</w:t>
      </w:r>
      <w:r>
        <w:t>是</w:t>
      </w:r>
      <w:r>
        <w:t>tanh</w:t>
      </w:r>
      <w:r>
        <w:t>函数，</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d×d×k</m:t>
            </m:r>
          </m:sup>
        </m:sSup>
      </m:oMath>
      <w:r>
        <w:t>是一个三</w:t>
      </w:r>
      <w:r>
        <w:rPr>
          <w:rFonts w:hint="eastAsia"/>
        </w:rPr>
        <w:t>阶张量</w:t>
      </w:r>
      <w:r>
        <w:t>，</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是与关系</w:t>
      </w:r>
      <w:r>
        <w:t>r</w:t>
      </w:r>
      <w:r>
        <w:t>有关的投影矩阵。</w:t>
      </w:r>
      <w:r>
        <w:rPr>
          <w:rFonts w:hint="eastAsia"/>
        </w:rPr>
        <w:t>可以</w:t>
      </w:r>
      <w:r>
        <w:t>看出，</w:t>
      </w:r>
      <w:r>
        <w:rPr>
          <w:rFonts w:hint="eastAsia"/>
        </w:rPr>
        <w:t>前</w:t>
      </w:r>
      <w:r>
        <w:t>述</w:t>
      </w:r>
      <w:r>
        <w:t>SLM</w:t>
      </w:r>
      <w:r>
        <w:t>是</w:t>
      </w:r>
      <w:r>
        <w:t>NTN</w:t>
      </w:r>
      <w:r>
        <w:t>的简化版本，</w:t>
      </w:r>
      <w:r>
        <w:rPr>
          <w:rFonts w:hint="eastAsia"/>
        </w:rPr>
        <w:t>是</w:t>
      </w:r>
      <w:r>
        <w:t>NTN</w:t>
      </w:r>
      <w:r>
        <w:t>将其中张量的层数设置为</w:t>
      </w:r>
      <w:r>
        <w:t>0</w:t>
      </w:r>
      <w:r>
        <w:rPr>
          <w:rFonts w:hint="eastAsia"/>
        </w:rPr>
        <w:t>时</w:t>
      </w:r>
      <w:r>
        <w:t>的特殊情况。</w:t>
      </w:r>
    </w:p>
    <w:p w14:paraId="0807CD86" w14:textId="77777777" w:rsidR="00A56490" w:rsidRDefault="00A56490" w:rsidP="00A56490">
      <w:pPr>
        <w:ind w:firstLineChars="200" w:firstLine="480"/>
      </w:pPr>
      <w:r>
        <w:t>值得注意的是，</w:t>
      </w:r>
      <w:r>
        <w:rPr>
          <w:rFonts w:hint="eastAsia"/>
        </w:rPr>
        <w:t>与</w:t>
      </w:r>
      <w:r>
        <w:t>以往模型不同，</w:t>
      </w:r>
      <w:r>
        <w:t>NTN</w:t>
      </w:r>
      <w:r>
        <w:t>中的实体向量是该实体中所有</w:t>
      </w:r>
      <w:r>
        <w:rPr>
          <w:rFonts w:hint="eastAsia"/>
        </w:rPr>
        <w:t>单词</w:t>
      </w:r>
      <w:r>
        <w:t>向量的平均值。</w:t>
      </w:r>
      <w:r>
        <w:rPr>
          <w:rFonts w:hint="eastAsia"/>
        </w:rPr>
        <w:t>这样做</w:t>
      </w:r>
      <w:r>
        <w:t>的好处是，</w:t>
      </w:r>
      <w:r>
        <w:rPr>
          <w:rFonts w:hint="eastAsia"/>
        </w:rPr>
        <w:t>实体</w:t>
      </w:r>
      <w:r>
        <w:t>中的单词数量远小于实体数量，</w:t>
      </w:r>
      <w:r>
        <w:rPr>
          <w:rFonts w:hint="eastAsia"/>
        </w:rPr>
        <w:t>可以</w:t>
      </w:r>
      <w:r>
        <w:t>充分重复利用</w:t>
      </w:r>
      <w:r>
        <w:rPr>
          <w:rFonts w:hint="eastAsia"/>
        </w:rPr>
        <w:t>单词</w:t>
      </w:r>
      <w:r>
        <w:t>向量构建实体表示，</w:t>
      </w:r>
      <w:r>
        <w:rPr>
          <w:rFonts w:hint="eastAsia"/>
        </w:rPr>
        <w:t>降低</w:t>
      </w:r>
      <w:r>
        <w:t>实体表示学习的稀疏性问题，</w:t>
      </w:r>
      <w:r>
        <w:rPr>
          <w:rFonts w:hint="eastAsia"/>
        </w:rPr>
        <w:t>增强</w:t>
      </w:r>
      <w:r>
        <w:t>不同实体的语义联系。</w:t>
      </w:r>
    </w:p>
    <w:p w14:paraId="2E6434A5" w14:textId="77777777" w:rsidR="00A56490" w:rsidRDefault="00A56490" w:rsidP="00A56490">
      <w:pPr>
        <w:ind w:firstLineChars="200" w:firstLine="480"/>
      </w:pPr>
      <w:r>
        <w:rPr>
          <w:rFonts w:hint="eastAsia"/>
        </w:rPr>
        <w:t>由于</w:t>
      </w:r>
      <w:r>
        <w:t>NTN</w:t>
      </w:r>
      <w:r>
        <w:t>引入了张量操作，</w:t>
      </w:r>
      <w:r>
        <w:rPr>
          <w:rFonts w:hint="eastAsia"/>
        </w:rPr>
        <w:t>虽然</w:t>
      </w:r>
      <w:r>
        <w:t>能够更精确</w:t>
      </w:r>
      <w:r>
        <w:rPr>
          <w:rFonts w:hint="eastAsia"/>
        </w:rPr>
        <w:t>地</w:t>
      </w:r>
      <w:r>
        <w:t>刻画实体和关系的复杂语义联系，</w:t>
      </w:r>
      <w:r>
        <w:rPr>
          <w:rFonts w:hint="eastAsia"/>
        </w:rPr>
        <w:t>但是</w:t>
      </w:r>
      <w:r>
        <w:t>计算复杂度非常高，</w:t>
      </w:r>
      <w:r>
        <w:rPr>
          <w:rFonts w:hint="eastAsia"/>
        </w:rPr>
        <w:t>需要</w:t>
      </w:r>
      <w:r>
        <w:t>大量三元组样例才能得到充分学习。</w:t>
      </w:r>
      <w:r>
        <w:rPr>
          <w:rFonts w:hint="eastAsia"/>
        </w:rPr>
        <w:t>实验</w:t>
      </w:r>
      <w:r>
        <w:t>表明，</w:t>
      </w:r>
      <w:r>
        <w:t>NTN</w:t>
      </w:r>
      <w:r>
        <w:t>在大规模稀疏知识图谱上的效果较差</w:t>
      </w:r>
      <w:r>
        <w:t>[</w:t>
      </w:r>
      <w:r w:rsidRPr="00001C07">
        <w:t>Bordes</w:t>
      </w:r>
      <w:r>
        <w:t xml:space="preserve"> 2013]</w:t>
      </w:r>
      <w:r>
        <w:t>。</w:t>
      </w:r>
    </w:p>
    <w:p w14:paraId="369AB93A" w14:textId="747BA124" w:rsidR="00435D8A" w:rsidRDefault="00435D8A" w:rsidP="00435D8A">
      <w:pPr>
        <w:pStyle w:val="3"/>
      </w:pPr>
      <w:bookmarkStart w:id="217" w:name="_Toc478370157"/>
      <w:r>
        <w:t>矩阵分解模型</w:t>
      </w:r>
      <w:bookmarkEnd w:id="217"/>
    </w:p>
    <w:p w14:paraId="68C0C514" w14:textId="46CFCD3C" w:rsidR="00435D8A" w:rsidRDefault="00435D8A" w:rsidP="00A56490">
      <w:pPr>
        <w:ind w:firstLineChars="200" w:firstLine="480"/>
      </w:pPr>
      <w:r>
        <w:t>矩阵分解是得到低</w:t>
      </w:r>
      <w:r>
        <w:rPr>
          <w:rFonts w:hint="eastAsia"/>
        </w:rPr>
        <w:t>维向量</w:t>
      </w:r>
      <w:r>
        <w:t>表示的重要途径。</w:t>
      </w:r>
      <w:r>
        <w:rPr>
          <w:rFonts w:hint="eastAsia"/>
        </w:rPr>
        <w:t>因此</w:t>
      </w:r>
      <w:r>
        <w:t>，</w:t>
      </w:r>
      <w:r>
        <w:rPr>
          <w:rFonts w:hint="eastAsia"/>
        </w:rPr>
        <w:t>也有</w:t>
      </w:r>
      <w:r>
        <w:t>研究者提出采用矩阵分解进行知识表示学习。</w:t>
      </w:r>
      <w:r>
        <w:rPr>
          <w:rFonts w:hint="eastAsia"/>
        </w:rPr>
        <w:t>这方面</w:t>
      </w:r>
      <w:r>
        <w:t>的代表方法是</w:t>
      </w:r>
      <w:r>
        <w:t>RESACL</w:t>
      </w:r>
      <w:r>
        <w:t>模型</w:t>
      </w:r>
      <w:r w:rsidR="00BC6141">
        <w:t>[</w:t>
      </w:r>
      <w:r w:rsidR="00BC6141" w:rsidRPr="004A5055">
        <w:t>Nickel</w:t>
      </w:r>
      <w:r w:rsidR="00BC6141">
        <w:t xml:space="preserve"> 2011]</w:t>
      </w:r>
      <w:r w:rsidR="00353334" w:rsidRPr="00353334">
        <w:t xml:space="preserve"> </w:t>
      </w:r>
      <w:r w:rsidR="00353334">
        <w:t>[</w:t>
      </w:r>
      <w:r w:rsidR="00353334" w:rsidRPr="00843D1C">
        <w:t>Nickel</w:t>
      </w:r>
      <w:r w:rsidR="00353334">
        <w:t xml:space="preserve"> 2012]</w:t>
      </w:r>
      <w:r>
        <w:t>。</w:t>
      </w:r>
    </w:p>
    <w:p w14:paraId="681F814D" w14:textId="2E03A284" w:rsidR="001A296D" w:rsidRDefault="001A296D" w:rsidP="00A56490">
      <w:pPr>
        <w:ind w:firstLineChars="200" w:firstLine="480"/>
      </w:pPr>
      <w:r>
        <w:t>在该模型中，</w:t>
      </w:r>
      <w:r>
        <w:rPr>
          <w:rFonts w:hint="eastAsia"/>
        </w:rPr>
        <w:t>知识库</w:t>
      </w:r>
      <w:r>
        <w:t>三元组构成一个大的张量</w:t>
      </w:r>
      <w:r w:rsidRPr="001A296D">
        <w:rPr>
          <w:b/>
          <w:i/>
        </w:rPr>
        <w:t>X</w:t>
      </w:r>
      <w:r>
        <w:t>，如果三元组</w:t>
      </w:r>
      <w:r>
        <w:t>(h,r,t)</w:t>
      </w:r>
      <w:r>
        <w:t>存在，</w:t>
      </w:r>
      <w:r>
        <w:rPr>
          <w:rFonts w:hint="eastAsia"/>
        </w:rPr>
        <w:t>则</w:t>
      </w:r>
      <w:r>
        <w:t>：</w:t>
      </w:r>
    </w:p>
    <w:p w14:paraId="447DED41" w14:textId="6FEAA0BB" w:rsidR="001A296D" w:rsidRPr="001A296D" w:rsidRDefault="004C733A" w:rsidP="00A56490">
      <w:pPr>
        <w:ind w:firstLineChars="200" w:firstLine="480"/>
      </w:pPr>
      <m:oMathPara>
        <m:oMath>
          <m:sSub>
            <m:sSubPr>
              <m:ctrlPr>
                <w:rPr>
                  <w:rFonts w:ascii="Cambria Math" w:hAnsi="Cambria Math"/>
                  <w:i/>
                </w:rPr>
              </m:ctrlPr>
            </m:sSubPr>
            <m:e>
              <m:r>
                <w:rPr>
                  <w:rFonts w:ascii="Cambria Math" w:hAnsi="Cambria Math"/>
                </w:rPr>
                <m:t>X</m:t>
              </m:r>
            </m:e>
            <m:sub>
              <m:r>
                <w:rPr>
                  <w:rFonts w:ascii="Cambria Math" w:hAnsi="Cambria Math"/>
                </w:rPr>
                <m:t>hrt</m:t>
              </m:r>
            </m:sub>
          </m:sSub>
          <m:r>
            <w:rPr>
              <w:rFonts w:ascii="Cambria Math" w:hAnsi="Cambria Math"/>
            </w:rPr>
            <m:t>=1</m:t>
          </m:r>
        </m:oMath>
      </m:oMathPara>
    </w:p>
    <w:p w14:paraId="2AA53780" w14:textId="047E3375" w:rsidR="001A296D" w:rsidRDefault="001A296D" w:rsidP="001A296D">
      <w:pPr>
        <w:ind w:firstLineChars="200" w:firstLine="480"/>
      </w:pPr>
      <w:r>
        <w:t>否则为</w:t>
      </w:r>
      <w:r>
        <w:t>0</w:t>
      </w:r>
      <w:r>
        <w:t>。</w:t>
      </w:r>
    </w:p>
    <w:p w14:paraId="52A3FEF2" w14:textId="308FE04A" w:rsidR="00195122" w:rsidRDefault="001A296D" w:rsidP="00195122">
      <w:pPr>
        <w:ind w:firstLineChars="200" w:firstLine="480"/>
      </w:pPr>
      <w:r>
        <w:rPr>
          <w:rFonts w:hint="eastAsia"/>
        </w:rPr>
        <w:t>张量</w:t>
      </w:r>
      <w:r>
        <w:t>分解旨在将每个三元组</w:t>
      </w:r>
      <w:r>
        <w:t>(h,r,t)</w:t>
      </w:r>
      <w:r>
        <w:t>对应的张量值</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分解为实体和关系表示，</w:t>
      </w:r>
      <w:r>
        <w:rPr>
          <w:rFonts w:hint="eastAsia"/>
        </w:rPr>
        <w:t>使得</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尽量地接近于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195122">
        <w:t>。</w:t>
      </w:r>
    </w:p>
    <w:p w14:paraId="193565D2" w14:textId="3A253A46" w:rsidR="00195122" w:rsidRDefault="00195122" w:rsidP="00195122">
      <w:pPr>
        <w:ind w:firstLineChars="200" w:firstLine="480"/>
      </w:pPr>
      <w:r>
        <w:rPr>
          <w:rFonts w:hint="eastAsia"/>
        </w:rPr>
        <w:t>可以</w:t>
      </w:r>
      <w:r>
        <w:t>看到</w:t>
      </w:r>
      <w:r>
        <w:t>RESACL</w:t>
      </w:r>
      <w:r>
        <w:rPr>
          <w:rFonts w:hint="eastAsia"/>
        </w:rPr>
        <w:t>的</w:t>
      </w:r>
      <w:r>
        <w:t>基本思想与前述</w:t>
      </w:r>
      <w:r>
        <w:t>LFM</w:t>
      </w:r>
      <w:r>
        <w:t>类似。</w:t>
      </w:r>
      <w:r>
        <w:rPr>
          <w:rFonts w:hint="eastAsia"/>
        </w:rPr>
        <w:t>不同</w:t>
      </w:r>
      <w:r>
        <w:t>之处在于，</w:t>
      </w:r>
      <w:r>
        <w:t>RESACL</w:t>
      </w:r>
      <w:r>
        <w:t>会优化张量中的所有位置，包括值为</w:t>
      </w:r>
      <w:r>
        <w:t>0</w:t>
      </w:r>
      <w:r>
        <w:rPr>
          <w:rFonts w:hint="eastAsia"/>
        </w:rPr>
        <w:t>的</w:t>
      </w:r>
      <w:r>
        <w:t>位置；而</w:t>
      </w:r>
      <w:r>
        <w:t>LFM</w:t>
      </w:r>
      <w:r>
        <w:t>只会优化知识库中存在的三元组。</w:t>
      </w:r>
    </w:p>
    <w:p w14:paraId="51781E9F" w14:textId="0E31879E" w:rsidR="00AD7ECA" w:rsidRDefault="00AD7ECA" w:rsidP="00AD7ECA">
      <w:pPr>
        <w:pStyle w:val="3"/>
      </w:pPr>
      <w:bookmarkStart w:id="218" w:name="_Toc478370158"/>
      <w:r>
        <w:t>翻译模型</w:t>
      </w:r>
      <w:bookmarkEnd w:id="218"/>
    </w:p>
    <w:p w14:paraId="2B200943" w14:textId="7FF29782" w:rsidR="00AD7ECA" w:rsidRDefault="00EB6DB0" w:rsidP="00195122">
      <w:pPr>
        <w:ind w:firstLineChars="200" w:firstLine="480"/>
      </w:pPr>
      <w:r>
        <w:t>表示学习在自然语言处理领域受到广泛关注起源于</w:t>
      </w:r>
      <w:r>
        <w:t>Mikolov</w:t>
      </w:r>
      <w:r>
        <w:t>等人在</w:t>
      </w:r>
      <w:r>
        <w:t>2013</w:t>
      </w:r>
      <w:r>
        <w:rPr>
          <w:rFonts w:hint="eastAsia"/>
        </w:rPr>
        <w:t>年</w:t>
      </w:r>
      <w:r>
        <w:t>研发的</w:t>
      </w:r>
      <w:r>
        <w:t>word2vec</w:t>
      </w:r>
      <w:r>
        <w:t>词表示学习模型和工具包</w:t>
      </w:r>
      <w:r w:rsidR="00D65040">
        <w:t>[</w:t>
      </w:r>
      <w:r w:rsidR="00D65040" w:rsidRPr="007C32F9">
        <w:t>Mikolov</w:t>
      </w:r>
      <w:r w:rsidR="00D65040">
        <w:t xml:space="preserve"> 2013]</w:t>
      </w:r>
      <w:r w:rsidR="00D40B27" w:rsidRPr="00D40B27">
        <w:t xml:space="preserve"> </w:t>
      </w:r>
      <w:r w:rsidR="00D40B27">
        <w:t>[</w:t>
      </w:r>
      <w:r w:rsidR="00D40B27" w:rsidRPr="00D40B27">
        <w:t>Mikolov</w:t>
      </w:r>
      <w:r w:rsidR="00D40B27">
        <w:t xml:space="preserve"> 2013 a]</w:t>
      </w:r>
      <w:r>
        <w:t>。</w:t>
      </w:r>
      <w:r w:rsidR="00260336">
        <w:t>利用该模型，</w:t>
      </w:r>
      <w:r w:rsidR="00260336">
        <w:t>Mikolov</w:t>
      </w:r>
      <w:r w:rsidR="00260336">
        <w:t>等人发现词向量空间存在有趣的平移</w:t>
      </w:r>
      <w:r w:rsidR="00260336">
        <w:rPr>
          <w:rFonts w:hint="eastAsia"/>
        </w:rPr>
        <w:t>不变</w:t>
      </w:r>
      <w:r w:rsidR="00260336">
        <w:t>现象。</w:t>
      </w:r>
      <w:r w:rsidR="00260336">
        <w:rPr>
          <w:rFonts w:hint="eastAsia"/>
        </w:rPr>
        <w:t>例如</w:t>
      </w:r>
      <w:r w:rsidR="00260336">
        <w:t>，</w:t>
      </w:r>
      <w:r w:rsidR="00260336">
        <w:rPr>
          <w:rFonts w:hint="eastAsia"/>
        </w:rPr>
        <w:t>他们</w:t>
      </w:r>
      <w:r w:rsidR="00260336">
        <w:t>发现：</w:t>
      </w:r>
    </w:p>
    <w:p w14:paraId="0EE0557F" w14:textId="77777777" w:rsidR="00260336" w:rsidRPr="001B0896" w:rsidRDefault="00260336" w:rsidP="00260336">
      <w:pPr>
        <w:ind w:firstLineChars="200" w:firstLine="480"/>
      </w:pPr>
      <m:oMathPara>
        <m:oMath>
          <m:r>
            <m:rPr>
              <m:sty m:val="bi"/>
            </m:rPr>
            <w:rPr>
              <w:rFonts w:ascii="Cambria Math" w:hAnsi="Cambria Math"/>
            </w:rPr>
            <m:t>C</m:t>
          </m:r>
          <m:d>
            <m:dPr>
              <m:ctrlPr>
                <w:rPr>
                  <w:rFonts w:ascii="Cambria Math" w:hAnsi="Cambria Math"/>
                  <w:i/>
                </w:rPr>
              </m:ctrlPr>
            </m:dPr>
            <m:e>
              <m:r>
                <w:rPr>
                  <w:rFonts w:ascii="Cambria Math" w:hAnsi="Cambria Math"/>
                </w:rPr>
                <m:t>king</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queen</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man</m:t>
              </m:r>
            </m:e>
          </m:d>
          <m:r>
            <w:rPr>
              <w:rFonts w:ascii="Cambria Math" w:hAnsi="Cambria Math"/>
            </w:rPr>
            <m:t>-</m:t>
          </m:r>
          <m:r>
            <m:rPr>
              <m:sty m:val="bi"/>
            </m:rPr>
            <w:rPr>
              <w:rFonts w:ascii="Cambria Math" w:hAnsi="Cambria Math"/>
            </w:rPr>
            <m:t>C</m:t>
          </m:r>
          <m:r>
            <w:rPr>
              <w:rFonts w:ascii="Cambria Math" w:hAnsi="Cambria Math"/>
            </w:rPr>
            <m:t>(woman)</m:t>
          </m:r>
        </m:oMath>
      </m:oMathPara>
    </w:p>
    <w:p w14:paraId="5533DD2C" w14:textId="440219C2" w:rsidR="00260336" w:rsidRDefault="00260336" w:rsidP="00195122">
      <w:pPr>
        <w:ind w:firstLineChars="200" w:firstLine="480"/>
      </w:pPr>
      <w:r>
        <w:t>这里</w:t>
      </w:r>
      <m:oMath>
        <m:r>
          <m:rPr>
            <m:sty m:val="bi"/>
          </m:rPr>
          <w:rPr>
            <w:rFonts w:ascii="Cambria Math" w:hAnsi="Cambria Math"/>
          </w:rPr>
          <m:t>C</m:t>
        </m:r>
        <m:d>
          <m:dPr>
            <m:ctrlPr>
              <w:rPr>
                <w:rFonts w:ascii="Cambria Math" w:hAnsi="Cambria Math"/>
                <w:i/>
              </w:rPr>
            </m:ctrlPr>
          </m:dPr>
          <m:e>
            <m:r>
              <w:rPr>
                <w:rFonts w:ascii="Cambria Math" w:hAnsi="Cambria Math"/>
              </w:rPr>
              <m:t>w</m:t>
            </m:r>
          </m:e>
        </m:d>
      </m:oMath>
      <w:r>
        <w:t>表示利用</w:t>
      </w:r>
      <w:r>
        <w:t>word2vec</w:t>
      </w:r>
      <w:r>
        <w:t>学习的到的单词</w:t>
      </w:r>
      <w:r>
        <w:t>w</w:t>
      </w:r>
      <w:r>
        <w:t>的词向量。</w:t>
      </w:r>
      <w:r>
        <w:rPr>
          <w:rFonts w:hint="eastAsia"/>
        </w:rPr>
        <w:t>也就是</w:t>
      </w:r>
      <w:r>
        <w:t>说，</w:t>
      </w:r>
      <w:r>
        <w:rPr>
          <w:rFonts w:hint="eastAsia"/>
        </w:rPr>
        <w:t>词</w:t>
      </w:r>
      <w:r>
        <w:t>向量能够捕捉到</w:t>
      </w:r>
      <w:r>
        <w:rPr>
          <w:rFonts w:hint="eastAsia"/>
        </w:rPr>
        <w:t>单词</w:t>
      </w:r>
      <w:r>
        <w:t>king</w:t>
      </w:r>
      <w:r>
        <w:t>和</w:t>
      </w:r>
      <w:r>
        <w:t>queen</w:t>
      </w:r>
      <w:r>
        <w:t>之间、</w:t>
      </w:r>
      <w:r>
        <w:t>man</w:t>
      </w:r>
      <w:r>
        <w:t>和</w:t>
      </w:r>
      <w:r>
        <w:t>woman</w:t>
      </w:r>
      <w:r>
        <w:t>之间的某种相同的</w:t>
      </w:r>
      <w:r>
        <w:rPr>
          <w:rFonts w:hint="eastAsia"/>
        </w:rPr>
        <w:t>隐含</w:t>
      </w:r>
      <w:r>
        <w:t>语义关系。</w:t>
      </w:r>
      <w:r>
        <w:t>Mikolov</w:t>
      </w:r>
      <w:r>
        <w:t>等人通过类比推理实验</w:t>
      </w:r>
      <w:r>
        <w:t>[</w:t>
      </w:r>
      <w:r w:rsidRPr="007C32F9">
        <w:t>Mikolov</w:t>
      </w:r>
      <w:r>
        <w:t xml:space="preserve"> 2013]</w:t>
      </w:r>
      <w:r w:rsidRPr="00D40B27">
        <w:t xml:space="preserve"> </w:t>
      </w:r>
      <w:r>
        <w:t>[</w:t>
      </w:r>
      <w:r w:rsidRPr="00D40B27">
        <w:t>Mikolov</w:t>
      </w:r>
      <w:r>
        <w:t xml:space="preserve"> 2013 a]</w:t>
      </w:r>
      <w:r>
        <w:t>发现，</w:t>
      </w:r>
      <w:r>
        <w:rPr>
          <w:rFonts w:hint="eastAsia"/>
        </w:rPr>
        <w:t>这种</w:t>
      </w:r>
      <w:r>
        <w:t>平</w:t>
      </w:r>
      <w:r>
        <w:rPr>
          <w:rFonts w:hint="eastAsia"/>
        </w:rPr>
        <w:lastRenderedPageBreak/>
        <w:t>移不变</w:t>
      </w:r>
      <w:r>
        <w:t>现象普遍存在于词汇的语义关系和句法关系中。</w:t>
      </w:r>
      <w:r>
        <w:rPr>
          <w:rFonts w:hint="eastAsia"/>
        </w:rPr>
        <w:t>有</w:t>
      </w:r>
      <w:r>
        <w:t>研究者</w:t>
      </w:r>
      <w:r>
        <w:rPr>
          <w:rFonts w:hint="eastAsia"/>
        </w:rPr>
        <w:t>还</w:t>
      </w:r>
      <w:r>
        <w:t>利用词表示的这种特性寻找词汇之间的上下位关系</w:t>
      </w:r>
      <w:r w:rsidR="00EE60F5">
        <w:t>[</w:t>
      </w:r>
      <w:r w:rsidR="00EE60F5" w:rsidRPr="00260336">
        <w:t>Fu</w:t>
      </w:r>
      <w:r w:rsidR="00EE60F5">
        <w:t xml:space="preserve"> 2014]</w:t>
      </w:r>
      <w:r>
        <w:t>。</w:t>
      </w:r>
    </w:p>
    <w:p w14:paraId="7FE853B5" w14:textId="6D9327B8" w:rsidR="00260336" w:rsidRDefault="007079F7" w:rsidP="00195122">
      <w:pPr>
        <w:ind w:firstLineChars="200" w:firstLine="480"/>
      </w:pPr>
      <w:r>
        <w:t>受到该</w:t>
      </w:r>
      <w:r>
        <w:rPr>
          <w:rFonts w:hint="eastAsia"/>
        </w:rPr>
        <w:t>现象</w:t>
      </w:r>
      <w:r>
        <w:t>的启发，</w:t>
      </w:r>
      <w:r>
        <w:t>Bordes</w:t>
      </w:r>
      <w:r>
        <w:t>等人提出了</w:t>
      </w:r>
      <w:r>
        <w:t>TransE</w:t>
      </w:r>
      <w:r>
        <w:t>模型</w:t>
      </w:r>
      <w:r>
        <w:t>[</w:t>
      </w:r>
      <w:r w:rsidRPr="00001C07">
        <w:t>Bordes</w:t>
      </w:r>
      <w:r>
        <w:t xml:space="preserve"> 2013]</w:t>
      </w:r>
      <w:r>
        <w:t>，将知识库中的关系看作实体间的某种平</w:t>
      </w:r>
      <w:r>
        <w:rPr>
          <w:rFonts w:hint="eastAsia"/>
        </w:rPr>
        <w:t>移向量</w:t>
      </w:r>
      <w:r>
        <w:t>。</w:t>
      </w:r>
      <w:r>
        <w:rPr>
          <w:rFonts w:hint="eastAsia"/>
        </w:rPr>
        <w:t>对于</w:t>
      </w:r>
      <w:r>
        <w:t>每个三元组</w:t>
      </w:r>
      <w:r>
        <w:t>(h,r,t)</w:t>
      </w:r>
      <w:r>
        <w:t>，</w:t>
      </w:r>
      <w:r>
        <w:t>TransE</w:t>
      </w:r>
      <w:r>
        <w:t>用关系</w:t>
      </w:r>
      <w:r>
        <w:t>r</w:t>
      </w:r>
      <w:r>
        <w:t>的向量</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作为头实体向量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和尾实体向量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之间的平移。</w:t>
      </w:r>
      <w:r>
        <w:rPr>
          <w:rFonts w:hint="eastAsia"/>
        </w:rPr>
        <w:t>我们</w:t>
      </w:r>
      <w:r>
        <w:t>也可以将</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看作从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到</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的翻译，</w:t>
      </w:r>
      <w:r>
        <w:rPr>
          <w:rFonts w:hint="eastAsia"/>
        </w:rPr>
        <w:t>因此</w:t>
      </w:r>
      <w:r>
        <w:t>TransE</w:t>
      </w:r>
      <w:r>
        <w:t>也被称为翻译模型。</w:t>
      </w:r>
    </w:p>
    <w:p w14:paraId="2EE726F1" w14:textId="77777777" w:rsidR="00CD4616" w:rsidRDefault="00CD4616" w:rsidP="00195122">
      <w:pPr>
        <w:ind w:firstLineChars="200" w:firstLine="480"/>
      </w:pPr>
    </w:p>
    <w:p w14:paraId="5499CCE7" w14:textId="77777777" w:rsidR="00CD4616" w:rsidRDefault="00CD4616" w:rsidP="00CD4616">
      <w:pPr>
        <w:keepNext/>
        <w:ind w:firstLineChars="200" w:firstLine="480"/>
        <w:jc w:val="center"/>
      </w:pPr>
      <w:r>
        <w:rPr>
          <w:noProof/>
        </w:rPr>
        <w:drawing>
          <wp:inline distT="0" distB="0" distL="0" distR="0" wp14:anchorId="7E3498FD" wp14:editId="55367B56">
            <wp:extent cx="2496820" cy="2063115"/>
            <wp:effectExtent l="0" t="0" r="0" b="0"/>
            <wp:docPr id="16" name="图片 16" descr="../../屏幕快照%202017-03-25%20下午1.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下午1.06.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2063115"/>
                    </a:xfrm>
                    <a:prstGeom prst="rect">
                      <a:avLst/>
                    </a:prstGeom>
                    <a:noFill/>
                    <a:ln>
                      <a:noFill/>
                    </a:ln>
                  </pic:spPr>
                </pic:pic>
              </a:graphicData>
            </a:graphic>
          </wp:inline>
        </w:drawing>
      </w:r>
    </w:p>
    <w:p w14:paraId="04AEC27B" w14:textId="4070C053" w:rsidR="00CD4616" w:rsidRPr="00CD4616" w:rsidRDefault="00CD4616" w:rsidP="00CD4616">
      <w:pPr>
        <w:pStyle w:val="ae"/>
        <w:jc w:val="center"/>
        <w:rPr>
          <w:sz w:val="24"/>
          <w:szCs w:val="24"/>
        </w:rPr>
      </w:pPr>
      <w:bookmarkStart w:id="219" w:name="_Ref478210577"/>
      <w:r w:rsidRPr="00CD4616">
        <w:rPr>
          <w:rFonts w:hint="eastAsia"/>
          <w:sz w:val="24"/>
          <w:szCs w:val="24"/>
        </w:rPr>
        <w:t>图</w:t>
      </w:r>
      <w:r w:rsidRPr="00CD4616">
        <w:rPr>
          <w:rFonts w:hint="eastAsia"/>
          <w:sz w:val="24"/>
          <w:szCs w:val="24"/>
        </w:rPr>
        <w:t xml:space="preserve"> </w:t>
      </w:r>
      <w:r w:rsidRPr="00CD4616">
        <w:rPr>
          <w:sz w:val="24"/>
          <w:szCs w:val="24"/>
        </w:rPr>
        <w:fldChar w:fldCharType="begin"/>
      </w:r>
      <w:r w:rsidRPr="00CD4616">
        <w:rPr>
          <w:sz w:val="24"/>
          <w:szCs w:val="24"/>
        </w:rPr>
        <w:instrText xml:space="preserve"> </w:instrText>
      </w:r>
      <w:r w:rsidRPr="00CD4616">
        <w:rPr>
          <w:rFonts w:hint="eastAsia"/>
          <w:sz w:val="24"/>
          <w:szCs w:val="24"/>
        </w:rPr>
        <w:instrText>STYLEREF 1 \s</w:instrText>
      </w:r>
      <w:r w:rsidRPr="00CD4616">
        <w:rPr>
          <w:sz w:val="24"/>
          <w:szCs w:val="24"/>
        </w:rPr>
        <w:instrText xml:space="preserve"> </w:instrText>
      </w:r>
      <w:r w:rsidRPr="00CD4616">
        <w:rPr>
          <w:sz w:val="24"/>
          <w:szCs w:val="24"/>
        </w:rPr>
        <w:fldChar w:fldCharType="separate"/>
      </w:r>
      <w:r w:rsidRPr="00CD4616">
        <w:rPr>
          <w:noProof/>
          <w:sz w:val="24"/>
          <w:szCs w:val="24"/>
        </w:rPr>
        <w:t>3</w:t>
      </w:r>
      <w:r w:rsidRPr="00CD4616">
        <w:rPr>
          <w:sz w:val="24"/>
          <w:szCs w:val="24"/>
        </w:rPr>
        <w:fldChar w:fldCharType="end"/>
      </w:r>
      <w:r w:rsidRPr="00CD4616">
        <w:rPr>
          <w:sz w:val="24"/>
          <w:szCs w:val="24"/>
        </w:rPr>
        <w:noBreakHyphen/>
      </w:r>
      <w:r w:rsidRPr="00CD4616">
        <w:rPr>
          <w:sz w:val="24"/>
          <w:szCs w:val="24"/>
        </w:rPr>
        <w:fldChar w:fldCharType="begin"/>
      </w:r>
      <w:r w:rsidRPr="00CD4616">
        <w:rPr>
          <w:sz w:val="24"/>
          <w:szCs w:val="24"/>
        </w:rPr>
        <w:instrText xml:space="preserve"> </w:instrText>
      </w:r>
      <w:r w:rsidRPr="00CD4616">
        <w:rPr>
          <w:rFonts w:hint="eastAsia"/>
          <w:sz w:val="24"/>
          <w:szCs w:val="24"/>
        </w:rPr>
        <w:instrText xml:space="preserve">SEQ </w:instrText>
      </w:r>
      <w:r w:rsidRPr="00CD4616">
        <w:rPr>
          <w:rFonts w:hint="eastAsia"/>
          <w:sz w:val="24"/>
          <w:szCs w:val="24"/>
        </w:rPr>
        <w:instrText>图</w:instrText>
      </w:r>
      <w:r w:rsidRPr="00CD4616">
        <w:rPr>
          <w:rFonts w:hint="eastAsia"/>
          <w:sz w:val="24"/>
          <w:szCs w:val="24"/>
        </w:rPr>
        <w:instrText xml:space="preserve"> \* ARABIC \s 1</w:instrText>
      </w:r>
      <w:r w:rsidRPr="00CD4616">
        <w:rPr>
          <w:sz w:val="24"/>
          <w:szCs w:val="24"/>
        </w:rPr>
        <w:instrText xml:space="preserve"> </w:instrText>
      </w:r>
      <w:r w:rsidRPr="00CD4616">
        <w:rPr>
          <w:sz w:val="24"/>
          <w:szCs w:val="24"/>
        </w:rPr>
        <w:fldChar w:fldCharType="separate"/>
      </w:r>
      <w:r w:rsidRPr="00CD4616">
        <w:rPr>
          <w:noProof/>
          <w:sz w:val="24"/>
          <w:szCs w:val="24"/>
        </w:rPr>
        <w:t>2</w:t>
      </w:r>
      <w:r w:rsidRPr="00CD4616">
        <w:rPr>
          <w:sz w:val="24"/>
          <w:szCs w:val="24"/>
        </w:rPr>
        <w:fldChar w:fldCharType="end"/>
      </w:r>
      <w:bookmarkEnd w:id="219"/>
      <w:r w:rsidRPr="00CD4616">
        <w:rPr>
          <w:sz w:val="24"/>
          <w:szCs w:val="24"/>
        </w:rPr>
        <w:t xml:space="preserve"> TransE</w:t>
      </w:r>
      <w:r w:rsidRPr="00CD4616">
        <w:rPr>
          <w:sz w:val="24"/>
          <w:szCs w:val="24"/>
        </w:rPr>
        <w:t>模型</w:t>
      </w:r>
    </w:p>
    <w:p w14:paraId="74CDCADB" w14:textId="77777777" w:rsidR="00CD4616" w:rsidRDefault="00CD4616" w:rsidP="00CD4616">
      <w:pPr>
        <w:ind w:firstLineChars="200" w:firstLine="480"/>
        <w:jc w:val="center"/>
      </w:pPr>
    </w:p>
    <w:p w14:paraId="058E2F23" w14:textId="2A06DC81" w:rsidR="00CD4616" w:rsidRDefault="00CD4616" w:rsidP="00195122">
      <w:pPr>
        <w:ind w:firstLineChars="200" w:firstLine="480"/>
      </w:pPr>
      <w:r>
        <w:t>如</w:t>
      </w:r>
      <w:r>
        <w:fldChar w:fldCharType="begin"/>
      </w:r>
      <w:r>
        <w:instrText xml:space="preserve"> REF _Ref478210577 \h </w:instrText>
      </w:r>
      <w:r>
        <w:fldChar w:fldCharType="separate"/>
      </w:r>
      <w:r w:rsidRPr="00CD4616">
        <w:rPr>
          <w:rFonts w:hint="eastAsia"/>
        </w:rPr>
        <w:t>图</w:t>
      </w:r>
      <w:r w:rsidRPr="00CD4616">
        <w:rPr>
          <w:rFonts w:hint="eastAsia"/>
        </w:rPr>
        <w:t xml:space="preserve"> </w:t>
      </w:r>
      <w:r w:rsidRPr="00CD4616">
        <w:rPr>
          <w:noProof/>
        </w:rPr>
        <w:t>3</w:t>
      </w:r>
      <w:r w:rsidRPr="00CD4616">
        <w:noBreakHyphen/>
      </w:r>
      <w:r w:rsidRPr="00CD4616">
        <w:rPr>
          <w:noProof/>
        </w:rPr>
        <w:t>2</w:t>
      </w:r>
      <w:r>
        <w:fldChar w:fldCharType="end"/>
      </w:r>
      <w:r>
        <w:t>所示，</w:t>
      </w:r>
      <w:r>
        <w:rPr>
          <w:rFonts w:hint="eastAsia"/>
        </w:rPr>
        <w:t>对于</w:t>
      </w:r>
      <w:r>
        <w:t>每个三元组</w:t>
      </w:r>
      <w:r>
        <w:t>(h,r,t)</w:t>
      </w:r>
      <w:r>
        <w:t>，</w:t>
      </w:r>
      <w:r>
        <w:t>TransE</w:t>
      </w:r>
      <w:r>
        <w:t>希望：</w:t>
      </w:r>
    </w:p>
    <w:p w14:paraId="209C5F75" w14:textId="7D1612EE" w:rsidR="00CD4616" w:rsidRDefault="004C733A"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m:rPr>
              <m:sty m:val="p"/>
            </m:rP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644601E6" w14:textId="67175F7F" w:rsidR="00CD4616" w:rsidRDefault="00CD4616" w:rsidP="00195122">
      <w:pPr>
        <w:ind w:firstLineChars="200" w:firstLine="480"/>
      </w:pPr>
      <w:r>
        <w:t>TransE</w:t>
      </w:r>
      <w:r>
        <w:t>模型定义了如下损失函数：</w:t>
      </w:r>
    </w:p>
    <w:p w14:paraId="06B7875F" w14:textId="46EFC712" w:rsidR="00CD4616" w:rsidRDefault="004C733A"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9D10122" w14:textId="4DA68FDC" w:rsidR="00CD4616" w:rsidRDefault="00CD4616" w:rsidP="00195122">
      <w:pPr>
        <w:ind w:firstLineChars="200" w:firstLine="480"/>
      </w:pPr>
      <w:r>
        <w:t>即向量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或</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距离。</w:t>
      </w:r>
    </w:p>
    <w:p w14:paraId="4F9A797E" w14:textId="28B9DE09" w:rsidR="00C74452" w:rsidRDefault="00C74452" w:rsidP="00195122">
      <w:pPr>
        <w:ind w:firstLineChars="200" w:firstLine="480"/>
      </w:pPr>
      <w:r>
        <w:t>在时机学习过程中，</w:t>
      </w:r>
      <w:r>
        <w:rPr>
          <w:rFonts w:hint="eastAsia"/>
        </w:rPr>
        <w:t>为了</w:t>
      </w:r>
      <w:r>
        <w:t>增强知识表示的区分能力，</w:t>
      </w:r>
      <w:r>
        <w:t>TransE</w:t>
      </w:r>
      <w:r>
        <w:t>采用最大间隔方法，</w:t>
      </w:r>
      <w:r>
        <w:rPr>
          <w:rFonts w:hint="eastAsia"/>
        </w:rPr>
        <w:t>定义</w:t>
      </w:r>
      <w:r>
        <w:t>了如下优化目标函数：</w:t>
      </w:r>
    </w:p>
    <w:p w14:paraId="7D87D715" w14:textId="582B8512" w:rsidR="00C74452" w:rsidRDefault="00C74452" w:rsidP="00195122">
      <w:pPr>
        <w:ind w:firstLineChars="200" w:firstLine="480"/>
      </w:pPr>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+γ-</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e>
          </m:nary>
        </m:oMath>
      </m:oMathPara>
    </w:p>
    <w:p w14:paraId="5F533C55" w14:textId="7FC867E7" w:rsidR="00C74452" w:rsidRDefault="00177688" w:rsidP="00195122">
      <w:pPr>
        <w:ind w:firstLineChars="200" w:firstLine="480"/>
      </w:pPr>
      <w:r>
        <w:t>其中，</w:t>
      </w:r>
      <w:r>
        <w:t>S</w:t>
      </w:r>
      <w:r>
        <w:t>是合法三元组的集合，</w:t>
      </w:r>
      <m:oMath>
        <m:sSup>
          <m:sSupPr>
            <m:ctrlPr>
              <w:rPr>
                <w:rFonts w:ascii="Cambria Math" w:hAnsi="Cambria Math"/>
                <w:i/>
              </w:rPr>
            </m:ctrlPr>
          </m:sSupPr>
          <m:e>
            <m:r>
              <w:rPr>
                <w:rFonts w:ascii="Cambria Math" w:hAnsi="Cambria Math"/>
              </w:rPr>
              <m:t>S</m:t>
            </m:r>
          </m:e>
          <m:sup>
            <m:r>
              <w:rPr>
                <w:rFonts w:ascii="Cambria Math" w:hAnsi="Cambria Math"/>
              </w:rPr>
              <m:t>-</m:t>
            </m:r>
          </m:sup>
        </m:sSup>
      </m:oMath>
      <w:r>
        <w:t>为错误三元组的集合，</w:t>
      </w:r>
      <w:r>
        <w:t>max(x,y)</w:t>
      </w:r>
      <w:r>
        <w:t>返回</w:t>
      </w:r>
      <w:r>
        <w:t>x</w:t>
      </w:r>
      <w:r>
        <w:t>和</w:t>
      </w:r>
      <w:r>
        <w:t>y</w:t>
      </w:r>
      <w:r>
        <w:t>中较大的值，</w:t>
      </w:r>
      <m:oMath>
        <m:r>
          <w:rPr>
            <w:rFonts w:ascii="Cambria Math" w:hAnsi="Cambria Math"/>
          </w:rPr>
          <m:t>γ</m:t>
        </m:r>
      </m:oMath>
      <w:r>
        <w:t>为合法三元组得分与错误三元组得分之间的间隔距离。</w:t>
      </w:r>
    </w:p>
    <w:p w14:paraId="496A0766" w14:textId="15D14BE5" w:rsidR="000A35A5" w:rsidRDefault="000A35A5" w:rsidP="00195122">
      <w:pPr>
        <w:ind w:firstLineChars="200" w:firstLine="480"/>
      </w:pPr>
      <w:r>
        <w:t>错误三元组并非随机产生的，</w:t>
      </w:r>
      <w:r>
        <w:rPr>
          <w:rFonts w:hint="eastAsia"/>
        </w:rPr>
        <w:t>为了</w:t>
      </w:r>
      <w:r>
        <w:t>选取有代表性的错误三元组，</w:t>
      </w:r>
      <w:r>
        <w:t>TransE</w:t>
      </w:r>
      <w:r>
        <w:t>将</w:t>
      </w:r>
      <w:r>
        <w:t>S</w:t>
      </w:r>
      <w:r>
        <w:t>中每个三元组的头实体、</w:t>
      </w:r>
      <w:r>
        <w:rPr>
          <w:rFonts w:hint="eastAsia"/>
        </w:rPr>
        <w:t>关系</w:t>
      </w:r>
      <w:r>
        <w:t>和尾实体其中之一随机替换成其他实体或关系来得到</w:t>
      </w:r>
      <m:oMath>
        <m:sSup>
          <m:sSupPr>
            <m:ctrlPr>
              <w:rPr>
                <w:rFonts w:ascii="Cambria Math" w:hAnsi="Cambria Math"/>
                <w:i/>
              </w:rPr>
            </m:ctrlPr>
          </m:sSupPr>
          <m:e>
            <m:r>
              <w:rPr>
                <w:rFonts w:ascii="Cambria Math" w:hAnsi="Cambria Math"/>
              </w:rPr>
              <m:t>S</m:t>
            </m:r>
          </m:e>
          <m:sup>
            <m:r>
              <w:rPr>
                <w:rFonts w:ascii="Cambria Math" w:hAnsi="Cambria Math"/>
              </w:rPr>
              <m:t>-</m:t>
            </m:r>
          </m:sup>
        </m:sSup>
      </m:oMath>
      <w:r>
        <w:t>，</w:t>
      </w:r>
      <w:r>
        <w:rPr>
          <w:rFonts w:hint="eastAsia"/>
        </w:rPr>
        <w:t>即</w:t>
      </w:r>
      <w:r>
        <w:t>：</w:t>
      </w:r>
    </w:p>
    <w:p w14:paraId="19595461" w14:textId="19E216BA" w:rsidR="000A35A5" w:rsidRPr="00323D24" w:rsidRDefault="004C733A" w:rsidP="00195122">
      <w:pPr>
        <w:ind w:firstLineChars="200" w:firstLine="48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,r,t</m:t>
                  </m:r>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h,r,</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oMath>
      </m:oMathPara>
    </w:p>
    <w:p w14:paraId="437DD9C9" w14:textId="0AFA4BCD" w:rsidR="00323D24" w:rsidRDefault="00323D24" w:rsidP="008817D2">
      <w:r>
        <w:lastRenderedPageBreak/>
        <w:t>在</w:t>
      </w:r>
      <w:r>
        <w:rPr>
          <w:rFonts w:hint="eastAsia"/>
        </w:rPr>
        <w:t>基于</w:t>
      </w:r>
      <w:r>
        <w:t>最大间隔的优化目标函数之外，在</w:t>
      </w:r>
      <w:r w:rsidR="00163BC0">
        <w:t>使用</w:t>
      </w:r>
      <w:r w:rsidR="00163BC0">
        <w:t>TransE</w:t>
      </w:r>
      <w:r w:rsidR="00163BC0">
        <w:t>模型</w:t>
      </w:r>
      <w:r w:rsidR="00163BC0">
        <w:rPr>
          <w:rFonts w:hint="eastAsia"/>
        </w:rPr>
        <w:t>时</w:t>
      </w:r>
      <w:r w:rsidR="00C86EBF">
        <w:t>，还</w:t>
      </w:r>
      <w:r w:rsidR="00C86EBF">
        <w:rPr>
          <w:rFonts w:hint="eastAsia"/>
        </w:rPr>
        <w:t>可以使用</w:t>
      </w:r>
      <w:r w:rsidR="00C86EBF">
        <w:t>基于</w:t>
      </w:r>
      <w:r w:rsidR="00845D41">
        <w:rPr>
          <w:rFonts w:hint="eastAsia"/>
        </w:rPr>
        <w:t>贝</w:t>
      </w:r>
      <w:r w:rsidR="00C86EBF">
        <w:t>叶斯</w:t>
      </w:r>
      <w:r w:rsidR="00FF0197">
        <w:t>统计学的优化目标函数：</w:t>
      </w:r>
    </w:p>
    <w:p w14:paraId="17A899DE" w14:textId="4CF6A017" w:rsidR="00396893" w:rsidRDefault="00396893" w:rsidP="008817D2">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up>
                  </m:sSup>
                </m:den>
              </m:f>
            </m:e>
          </m:nary>
        </m:oMath>
      </m:oMathPara>
    </w:p>
    <w:p w14:paraId="36BB92E9" w14:textId="00CD7814" w:rsidR="002B4BD7" w:rsidRDefault="002B4BD7" w:rsidP="00195122">
      <w:pPr>
        <w:ind w:firstLineChars="200" w:firstLine="480"/>
      </w:pPr>
      <w:r>
        <w:rPr>
          <w:rFonts w:hint="eastAsia"/>
        </w:rPr>
        <w:t>与</w:t>
      </w:r>
      <w:r>
        <w:t>以往模型相比，</w:t>
      </w:r>
      <w:r>
        <w:t>TransE</w:t>
      </w:r>
      <w:r>
        <w:t>模型参数较少，</w:t>
      </w:r>
      <w:r>
        <w:rPr>
          <w:rFonts w:hint="eastAsia"/>
        </w:rPr>
        <w:t>计算</w:t>
      </w:r>
      <w:r>
        <w:t>复杂度低，</w:t>
      </w:r>
      <w:r>
        <w:rPr>
          <w:rFonts w:hint="eastAsia"/>
        </w:rPr>
        <w:t>却能</w:t>
      </w:r>
      <w:r>
        <w:t>直接</w:t>
      </w:r>
      <w:r>
        <w:rPr>
          <w:rFonts w:hint="eastAsia"/>
        </w:rPr>
        <w:t>建立</w:t>
      </w:r>
      <w:r>
        <w:t>实体和关系之间的复杂语义联系。</w:t>
      </w:r>
      <w:r>
        <w:t>Bordes</w:t>
      </w:r>
      <w:r>
        <w:t>等人在</w:t>
      </w:r>
      <w:r>
        <w:t>WordNet</w:t>
      </w:r>
      <w:r>
        <w:t>和</w:t>
      </w:r>
      <w:r>
        <w:t>Freebase</w:t>
      </w:r>
      <w:r>
        <w:t>等数据集伤进行链接预测等评测任务，</w:t>
      </w:r>
      <w:r>
        <w:rPr>
          <w:rFonts w:hint="eastAsia"/>
        </w:rPr>
        <w:t>实验</w:t>
      </w:r>
      <w:r>
        <w:t>表明</w:t>
      </w:r>
      <w:r>
        <w:t>TransE</w:t>
      </w:r>
      <w:r>
        <w:t>的性能较以往模型有显著提升。</w:t>
      </w:r>
      <w:r>
        <w:rPr>
          <w:rFonts w:hint="eastAsia"/>
        </w:rPr>
        <w:t>特别</w:t>
      </w:r>
      <w:r>
        <w:t>是在大规模稀疏知识图谱上，</w:t>
      </w:r>
      <w:r>
        <w:t>TransE</w:t>
      </w:r>
      <w:r>
        <w:t>的性能尤其惊人。</w:t>
      </w:r>
    </w:p>
    <w:p w14:paraId="658459BA" w14:textId="0E4AD4AF" w:rsidR="002B4BD7" w:rsidRDefault="002B4BD7" w:rsidP="00195122">
      <w:pPr>
        <w:ind w:firstLineChars="200" w:firstLine="480"/>
      </w:pPr>
      <w:r>
        <w:t>由于</w:t>
      </w:r>
      <w:r>
        <w:t>TransE</w:t>
      </w:r>
      <w:r>
        <w:t>简单有效，</w:t>
      </w:r>
      <w:r>
        <w:rPr>
          <w:rFonts w:hint="eastAsia"/>
        </w:rPr>
        <w:t>自</w:t>
      </w:r>
      <w:r>
        <w:t>提出以来，</w:t>
      </w:r>
      <w:r>
        <w:rPr>
          <w:rFonts w:hint="eastAsia"/>
        </w:rPr>
        <w:t>有</w:t>
      </w:r>
      <w:r>
        <w:t>大量研究工作对</w:t>
      </w:r>
      <w:r>
        <w:t>TransE</w:t>
      </w:r>
      <w:r>
        <w:t>进行扩展和应用。</w:t>
      </w:r>
      <w:r>
        <w:rPr>
          <w:rFonts w:hint="eastAsia"/>
        </w:rPr>
        <w:t>可以说</w:t>
      </w:r>
      <w:r>
        <w:t>，</w:t>
      </w:r>
      <w:r>
        <w:t>TransE</w:t>
      </w:r>
      <w:r>
        <w:t>已经成为知识表示学习的代表模型。</w:t>
      </w:r>
      <w:r w:rsidR="007D0063">
        <w:t>在后面的章节中，</w:t>
      </w:r>
      <w:r w:rsidR="007D0063">
        <w:rPr>
          <w:rFonts w:hint="eastAsia"/>
        </w:rPr>
        <w:t>我们</w:t>
      </w:r>
      <w:r w:rsidR="007D0063">
        <w:t>将以</w:t>
      </w:r>
      <w:r w:rsidR="007D0063">
        <w:t>TransE</w:t>
      </w:r>
      <w:r w:rsidR="007D0063">
        <w:t>为例，</w:t>
      </w:r>
      <w:r w:rsidR="007D0063">
        <w:rPr>
          <w:rFonts w:hint="eastAsia"/>
        </w:rPr>
        <w:t>介绍</w:t>
      </w:r>
      <w:r w:rsidR="007D0063">
        <w:t>知识表示学习的主要挑战与解决方案。</w:t>
      </w:r>
    </w:p>
    <w:p w14:paraId="70E505D6" w14:textId="15072C89" w:rsidR="00851F14" w:rsidRDefault="00851F14" w:rsidP="00851F14">
      <w:pPr>
        <w:pStyle w:val="3"/>
      </w:pPr>
      <w:bookmarkStart w:id="220" w:name="_Toc478370159"/>
      <w:r>
        <w:t>其他模型</w:t>
      </w:r>
      <w:bookmarkEnd w:id="220"/>
    </w:p>
    <w:p w14:paraId="1D1DC799" w14:textId="2424F0EB" w:rsidR="00851F14" w:rsidRDefault="00851F14" w:rsidP="00195122">
      <w:pPr>
        <w:ind w:firstLineChars="200" w:firstLine="480"/>
      </w:pPr>
      <w:r>
        <w:t>在</w:t>
      </w:r>
      <w:r>
        <w:t>TransE</w:t>
      </w:r>
      <w:r>
        <w:t>提出之后，</w:t>
      </w:r>
      <w:r>
        <w:rPr>
          <w:rFonts w:hint="eastAsia"/>
        </w:rPr>
        <w:t>大部分</w:t>
      </w:r>
      <w:r>
        <w:t>知识表示学习模型是以</w:t>
      </w:r>
      <w:r>
        <w:t>TransE</w:t>
      </w:r>
      <w:r>
        <w:t>为基础的扩展。</w:t>
      </w:r>
      <w:r>
        <w:rPr>
          <w:rFonts w:hint="eastAsia"/>
        </w:rPr>
        <w:t>在</w:t>
      </w:r>
      <w:r>
        <w:t>TransE</w:t>
      </w:r>
      <w:r>
        <w:t>扩展模型</w:t>
      </w:r>
      <w:r>
        <w:rPr>
          <w:rFonts w:hint="eastAsia"/>
        </w:rPr>
        <w:t>以外</w:t>
      </w:r>
      <w:r>
        <w:t>，</w:t>
      </w:r>
      <w:r>
        <w:rPr>
          <w:rFonts w:hint="eastAsia"/>
        </w:rPr>
        <w:t>这里</w:t>
      </w:r>
      <w:r>
        <w:t>主要介绍全息表示模型（</w:t>
      </w:r>
      <w:r>
        <w:t>holographic embeddings, Hole</w:t>
      </w:r>
      <w:r>
        <w:t>）</w:t>
      </w:r>
      <w:r w:rsidR="00D613FD">
        <w:t>[</w:t>
      </w:r>
      <w:r w:rsidR="00D613FD" w:rsidRPr="005A3FD1">
        <w:t>Nickel</w:t>
      </w:r>
      <w:r w:rsidR="00D613FD">
        <w:t xml:space="preserve"> 2015]</w:t>
      </w:r>
      <w:r>
        <w:t>。</w:t>
      </w:r>
    </w:p>
    <w:p w14:paraId="38B86C60" w14:textId="719DF6A8" w:rsidR="004C733A" w:rsidRDefault="004C733A" w:rsidP="00195122">
      <w:pPr>
        <w:ind w:firstLineChars="200" w:firstLine="480"/>
      </w:pPr>
      <w:r>
        <w:t>Hole</w:t>
      </w:r>
      <w:r>
        <w:t>提出使用头、</w:t>
      </w:r>
      <w:r>
        <w:rPr>
          <w:rFonts w:hint="eastAsia"/>
        </w:rPr>
        <w:t>尾</w:t>
      </w:r>
      <w:r>
        <w:t>实体向量的</w:t>
      </w:r>
      <w:r>
        <w:t>“</w:t>
      </w:r>
      <w:r>
        <w:t>循环相关</w:t>
      </w:r>
      <w:r>
        <w:t>”</w:t>
      </w:r>
      <w:r>
        <w:t>操作来表示该实体对。这里，</w:t>
      </w:r>
      <w:r>
        <w:rPr>
          <w:rFonts w:hint="eastAsia"/>
        </w:rPr>
        <w:t>循环相关</w:t>
      </w:r>
      <w:r>
        <w:t>*</w:t>
      </w:r>
      <w:r>
        <w:t>：</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操作如下：</w:t>
      </w:r>
    </w:p>
    <w:p w14:paraId="540C82B1" w14:textId="5B2BF808" w:rsidR="004C733A" w:rsidRDefault="004C733A" w:rsidP="00195122">
      <w:pPr>
        <w:ind w:firstLineChars="200" w:firstLine="480"/>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i+k</m:t>
                          </m:r>
                        </m:e>
                      </m:d>
                      <m:r>
                        <w:rPr>
                          <w:rFonts w:ascii="Cambria Math" w:hAnsi="Cambria Math"/>
                        </w:rPr>
                        <m:t xml:space="preserve"> mod d</m:t>
                      </m:r>
                    </m:sub>
                  </m:sSub>
                </m:sub>
              </m:sSub>
            </m:e>
          </m:nary>
        </m:oMath>
      </m:oMathPara>
    </w:p>
    <w:p w14:paraId="7EFE9D49" w14:textId="057CFADF" w:rsidR="004C733A" w:rsidRDefault="004C733A" w:rsidP="00195122">
      <w:pPr>
        <w:ind w:firstLineChars="200" w:firstLine="480"/>
      </w:pPr>
      <w:r>
        <w:t>循环相关操作可以看</w:t>
      </w:r>
      <w:r>
        <w:rPr>
          <w:rFonts w:hint="eastAsia"/>
        </w:rPr>
        <w:t>作</w:t>
      </w:r>
      <w:r>
        <w:t>张量乘法特殊形式，</w:t>
      </w:r>
      <w:r>
        <w:rPr>
          <w:rFonts w:hint="eastAsia"/>
        </w:rPr>
        <w:t>具有</w:t>
      </w:r>
      <w:r>
        <w:t>较强的表达能力，</w:t>
      </w:r>
      <w:r>
        <w:rPr>
          <w:rFonts w:hint="eastAsia"/>
        </w:rPr>
        <w:t>具有</w:t>
      </w:r>
      <w:r>
        <w:t>以下</w:t>
      </w:r>
      <w:r>
        <w:t>3</w:t>
      </w:r>
      <w:r>
        <w:rPr>
          <w:rFonts w:hint="eastAsia"/>
        </w:rPr>
        <w:t>个</w:t>
      </w:r>
      <w:r>
        <w:t>优点：</w:t>
      </w:r>
      <w:r>
        <w:t>1</w:t>
      </w:r>
      <w:r>
        <w:t>）</w:t>
      </w:r>
      <w:r>
        <w:rPr>
          <w:rFonts w:hint="eastAsia"/>
        </w:rPr>
        <w:t>不可</w:t>
      </w:r>
      <w:r>
        <w:t>交换性。</w:t>
      </w:r>
      <w:r>
        <w:rPr>
          <w:rFonts w:hint="eastAsia"/>
        </w:rPr>
        <w:t>循环</w:t>
      </w:r>
      <w:r>
        <w:t>相关是</w:t>
      </w:r>
      <w:r>
        <w:rPr>
          <w:rFonts w:hint="eastAsia"/>
        </w:rPr>
        <w:t>不可</w:t>
      </w:r>
      <w:r>
        <w:t>交换的，</w:t>
      </w:r>
      <w:r>
        <w:rPr>
          <w:rFonts w:hint="eastAsia"/>
        </w:rPr>
        <w:t>即</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w:t>
      </w:r>
      <w:r w:rsidR="00C5269F">
        <w:rPr>
          <w:rFonts w:hint="eastAsia"/>
        </w:rPr>
        <w:t>而</w:t>
      </w:r>
      <w:r w:rsidR="00C5269F">
        <w:t>知识库中很多关系是</w:t>
      </w:r>
      <w:r w:rsidR="00C5269F">
        <w:rPr>
          <w:rFonts w:hint="eastAsia"/>
        </w:rPr>
        <w:t>不可</w:t>
      </w:r>
      <w:r w:rsidR="00C5269F">
        <w:t>交换的，</w:t>
      </w:r>
      <w:r w:rsidR="00C5269F">
        <w:rPr>
          <w:rFonts w:hint="eastAsia"/>
        </w:rPr>
        <w:t>因此</w:t>
      </w:r>
      <w:r w:rsidR="00C5269F">
        <w:t>该特点具有重要意义。</w:t>
      </w:r>
      <w:r w:rsidR="00C5269F">
        <w:t>2</w:t>
      </w:r>
      <w:r w:rsidR="00C5269F">
        <w:t>）</w:t>
      </w:r>
      <w:r w:rsidR="00C5269F">
        <w:rPr>
          <w:rFonts w:hint="eastAsia"/>
        </w:rPr>
        <w:t>相关性</w:t>
      </w:r>
      <w:r w:rsidR="00C5269F">
        <w:t>。循环相关操作的到的向量每</w:t>
      </w:r>
      <w:r w:rsidR="00C5269F">
        <w:rPr>
          <w:rFonts w:hint="eastAsia"/>
        </w:rPr>
        <w:t>一</w:t>
      </w:r>
      <w:r w:rsidR="00C5269F">
        <w:t>维</w:t>
      </w:r>
      <w:r w:rsidR="00C5269F">
        <w:rPr>
          <w:rFonts w:hint="eastAsia"/>
        </w:rPr>
        <w:t>都</w:t>
      </w:r>
      <w:r w:rsidR="00C5269F">
        <w:t>衡量了向量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的某种相似性。</w:t>
      </w:r>
      <w:r w:rsidR="00C5269F">
        <w:rPr>
          <w:rFonts w:hint="eastAsia"/>
        </w:rPr>
        <w:t>例如</w:t>
      </w:r>
      <w:r w:rsidR="00C5269F">
        <w:t>，</w:t>
      </w:r>
      <w:r w:rsidR="00C5269F">
        <w:rPr>
          <w:rFonts w:hint="eastAsia"/>
        </w:rPr>
        <w:t>循环</w:t>
      </w:r>
      <w:r w:rsidR="00C5269F">
        <w:t>相关的第一位</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nary>
      </m:oMath>
      <w:r w:rsidR="00C5269F">
        <w:t>相当于向量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的内</w:t>
      </w:r>
      <w:r w:rsidR="00C5269F">
        <w:rPr>
          <w:rFonts w:hint="eastAsia"/>
        </w:rPr>
        <w:t>积。</w:t>
      </w:r>
      <w:r w:rsidR="00EB550E">
        <w:t>该性质处理头、</w:t>
      </w:r>
      <w:r w:rsidR="00EB550E">
        <w:rPr>
          <w:rFonts w:hint="eastAsia"/>
        </w:rPr>
        <w:t>尾</w:t>
      </w:r>
      <w:r w:rsidR="00EB550E">
        <w:t>实体比较相似的关系（例如</w:t>
      </w:r>
      <w:r w:rsidR="00EB550E">
        <w:t>“</w:t>
      </w:r>
      <w:r w:rsidR="00EB550E">
        <w:t>夫妻</w:t>
      </w:r>
      <w:r w:rsidR="00EB550E">
        <w:t>”</w:t>
      </w:r>
      <w:r w:rsidR="00EB550E">
        <w:t>关系）时具有重要意义。</w:t>
      </w:r>
      <w:r w:rsidR="00EB550E">
        <w:t>3</w:t>
      </w:r>
      <w:r w:rsidR="00EB550E">
        <w:t>）</w:t>
      </w:r>
      <w:r w:rsidR="00EB550E">
        <w:rPr>
          <w:rFonts w:hint="eastAsia"/>
        </w:rPr>
        <w:t>计算</w:t>
      </w:r>
      <w:r w:rsidR="00EB550E">
        <w:t>效率高。</w:t>
      </w:r>
      <w:r w:rsidR="00EB550E">
        <w:rPr>
          <w:rFonts w:hint="eastAsia"/>
        </w:rPr>
        <w:t>循环相关</w:t>
      </w:r>
      <w:r w:rsidR="00EB550E">
        <w:t>操作还可以使用如下公式进行优化：</w:t>
      </w:r>
    </w:p>
    <w:p w14:paraId="2E04B413" w14:textId="26E429F0" w:rsidR="00EB550E" w:rsidRDefault="00EB550E"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)⨀F(</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26B0F8CE" w14:textId="75F43FD8" w:rsidR="00EB550E" w:rsidRDefault="00EB550E" w:rsidP="00195122">
      <w:pPr>
        <w:ind w:firstLineChars="200" w:firstLine="480"/>
      </w:pPr>
      <w:r>
        <w:t>这里</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(x)</m:t>
        </m:r>
      </m:oMath>
      <w:r w:rsidR="00BA6091">
        <w:t>为傅立叶变换</w:t>
      </w:r>
      <w:r w:rsidR="00BA6091">
        <w:rPr>
          <w:rFonts w:hint="eastAsia"/>
        </w:rPr>
        <w:t>与</w:t>
      </w:r>
      <w:r w:rsidR="00BA6091">
        <w:t>逆</w:t>
      </w:r>
      <w:r w:rsidR="00BA6091">
        <w:rPr>
          <w:rFonts w:hint="eastAsia"/>
        </w:rPr>
        <w:t>傅立叶</w:t>
      </w:r>
      <w:r w:rsidR="00BA6091">
        <w:t>变换，</w:t>
      </w:r>
      <w:r w:rsidR="00BA6091">
        <w:rPr>
          <w:rFonts w:hint="eastAsia"/>
        </w:rPr>
        <w:t>可以</w:t>
      </w:r>
      <w:r w:rsidR="00BA6091">
        <w:t>用快速</w:t>
      </w:r>
      <w:r w:rsidR="00BA6091">
        <w:rPr>
          <w:rFonts w:hint="eastAsia"/>
        </w:rPr>
        <w:t>傅立叶</w:t>
      </w:r>
      <w:r w:rsidR="00BA6091">
        <w:t>变换加速计算。</w:t>
      </w:r>
    </w:p>
    <w:p w14:paraId="0A7CEF47" w14:textId="009421EE" w:rsidR="00BA6091" w:rsidRDefault="00BA6091" w:rsidP="00195122">
      <w:pPr>
        <w:ind w:firstLineChars="200" w:firstLine="480"/>
      </w:pPr>
      <w:r>
        <w:rPr>
          <w:rFonts w:hint="eastAsia"/>
        </w:rPr>
        <w:t>对于</w:t>
      </w:r>
      <w:r>
        <w:t>每个三元组</w:t>
      </w:r>
      <w:r>
        <w:t>(h,r,t)</w:t>
      </w:r>
      <w:r>
        <w:t>，</w:t>
      </w:r>
      <w:r>
        <w:t>Hole</w:t>
      </w:r>
      <w:r>
        <w:t>定义了如下评分函数：</w:t>
      </w:r>
    </w:p>
    <w:p w14:paraId="1DF5FA68" w14:textId="700B1987" w:rsidR="00BA6091" w:rsidRDefault="00BA6091" w:rsidP="00195122">
      <w:pPr>
        <w:ind w:firstLineChars="200" w:firstLine="480"/>
        <w:rPr>
          <w:rFonts w:hint="eastAsia"/>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=σ(</m:t>
          </m:r>
          <m:sSubSup>
            <m:sSubSupPr>
              <m:ctrlPr>
                <w:rPr>
                  <w:rFonts w:ascii="Cambria Math" w:hAnsi="Cambria Math"/>
                  <w:i/>
                </w:rPr>
              </m:ctrlPr>
            </m:sSubSupPr>
            <m:e>
              <m:r>
                <m:rPr>
                  <m:sty m:val="bi"/>
                </m:rPr>
                <w:rPr>
                  <w:rFonts w:ascii="Cambria Math" w:hAnsi="Cambria Math"/>
                </w:rPr>
                <m:t>l</m:t>
              </m:r>
            </m:e>
            <m:sub>
              <m:r>
                <w:rPr>
                  <w:rFonts w:ascii="Cambria Math" w:hAnsi="Cambria Math"/>
                </w:rPr>
                <m:t>r</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4DE65923" w14:textId="643733B8" w:rsidR="00BA6091" w:rsidRDefault="00BA6091" w:rsidP="00195122">
      <w:pPr>
        <w:ind w:firstLineChars="200" w:firstLine="480"/>
      </w:pPr>
      <w:r>
        <w:lastRenderedPageBreak/>
        <w:t>这里</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为</w:t>
      </w:r>
      <w:r>
        <w:t>sigmoid</w:t>
      </w:r>
      <w:r>
        <w:t>函数。</w:t>
      </w:r>
    </w:p>
    <w:p w14:paraId="446EA831" w14:textId="5A816461" w:rsidR="00BA6091" w:rsidRDefault="00BA6091" w:rsidP="00195122">
      <w:pPr>
        <w:ind w:firstLineChars="200" w:firstLine="480"/>
      </w:pPr>
      <w:r>
        <w:rPr>
          <w:rFonts w:hint="eastAsia"/>
        </w:rPr>
        <w:t>由于</w:t>
      </w:r>
      <w:r>
        <w:t>该模型刚刚提出，</w:t>
      </w:r>
      <w:r>
        <w:rPr>
          <w:rFonts w:hint="eastAsia"/>
        </w:rPr>
        <w:t>尚未</w:t>
      </w:r>
      <w:r>
        <w:t>验证其效果，</w:t>
      </w:r>
      <w:r>
        <w:rPr>
          <w:rFonts w:hint="eastAsia"/>
        </w:rPr>
        <w:t>单身</w:t>
      </w:r>
      <w:r>
        <w:t>无疑为知识表示学习提供了全新的视角，</w:t>
      </w:r>
      <w:r>
        <w:rPr>
          <w:rFonts w:hint="eastAsia"/>
        </w:rPr>
        <w:t>值得</w:t>
      </w:r>
      <w:r>
        <w:t>关注。</w:t>
      </w:r>
    </w:p>
    <w:p w14:paraId="58BDDB23" w14:textId="469A1A66" w:rsidR="00AA5F68" w:rsidRDefault="00C17648" w:rsidP="00AA5F68">
      <w:pPr>
        <w:pStyle w:val="2"/>
      </w:pPr>
      <w:r>
        <w:t>主要挑战与解决方案</w:t>
      </w:r>
    </w:p>
    <w:p w14:paraId="4E96943B" w14:textId="04E3AEC6" w:rsidR="00AA5F68" w:rsidRDefault="00BC2C68" w:rsidP="00195122">
      <w:pPr>
        <w:ind w:firstLineChars="200" w:firstLine="480"/>
      </w:pPr>
      <w:r>
        <w:t>以</w:t>
      </w:r>
      <w:r>
        <w:t>TransE</w:t>
      </w:r>
      <w:r>
        <w:t>为代表的知识表示学习模型，</w:t>
      </w:r>
      <w:r>
        <w:rPr>
          <w:rFonts w:hint="eastAsia"/>
        </w:rPr>
        <w:t>已经</w:t>
      </w:r>
      <w:r>
        <w:t>在知识图谱补全、</w:t>
      </w:r>
      <w:r>
        <w:rPr>
          <w:rFonts w:hint="eastAsia"/>
        </w:rPr>
        <w:t>关系</w:t>
      </w:r>
      <w:r>
        <w:t>抽取</w:t>
      </w:r>
      <w:r>
        <w:rPr>
          <w:rFonts w:hint="eastAsia"/>
        </w:rPr>
        <w:t>等</w:t>
      </w:r>
      <w:r>
        <w:t>任务中取得了瞩目成果。</w:t>
      </w:r>
      <w:r>
        <w:rPr>
          <w:rFonts w:hint="eastAsia"/>
        </w:rPr>
        <w:t>但是</w:t>
      </w:r>
      <w:r>
        <w:t>，</w:t>
      </w:r>
      <w:r>
        <w:rPr>
          <w:rFonts w:hint="eastAsia"/>
        </w:rPr>
        <w:t>知识</w:t>
      </w:r>
      <w:r>
        <w:t>表示学习仍然面临很多挑战。</w:t>
      </w:r>
      <w:r>
        <w:rPr>
          <w:rFonts w:hint="eastAsia"/>
        </w:rPr>
        <w:t>这里</w:t>
      </w:r>
      <w:r>
        <w:t>，</w:t>
      </w:r>
      <w:r>
        <w:rPr>
          <w:rFonts w:hint="eastAsia"/>
        </w:rPr>
        <w:t>我们</w:t>
      </w:r>
      <w:r>
        <w:t>以</w:t>
      </w:r>
      <w:r>
        <w:t>TransE</w:t>
      </w:r>
      <w:r>
        <w:t>为代表模型，</w:t>
      </w:r>
      <w:r>
        <w:rPr>
          <w:rFonts w:hint="eastAsia"/>
        </w:rPr>
        <w:t>总结</w:t>
      </w:r>
      <w:r>
        <w:t>认为</w:t>
      </w:r>
      <w:r>
        <w:t>TransE</w:t>
      </w:r>
      <w:r>
        <w:t>面临的</w:t>
      </w:r>
      <w:r>
        <w:t>3</w:t>
      </w:r>
      <w:r>
        <w:rPr>
          <w:rFonts w:hint="eastAsia"/>
        </w:rPr>
        <w:t>个</w:t>
      </w:r>
      <w:r>
        <w:t>主要挑战，</w:t>
      </w:r>
      <w:r>
        <w:rPr>
          <w:rFonts w:hint="eastAsia"/>
        </w:rPr>
        <w:t>以及</w:t>
      </w:r>
      <w:r>
        <w:t>在相关工作中提出的一些解决方案。</w:t>
      </w:r>
    </w:p>
    <w:p w14:paraId="2DB492DC" w14:textId="37C68F8D" w:rsidR="00BC2C68" w:rsidRDefault="00BC2C68" w:rsidP="00BC2C68">
      <w:pPr>
        <w:pStyle w:val="3"/>
      </w:pPr>
      <w:r>
        <w:t>复杂关系建模</w:t>
      </w:r>
    </w:p>
    <w:p w14:paraId="5882860F" w14:textId="5A12BE1F" w:rsidR="00BC2C68" w:rsidRDefault="0021308F" w:rsidP="00195122">
      <w:pPr>
        <w:ind w:firstLineChars="200" w:firstLine="480"/>
      </w:pPr>
      <w:r>
        <w:t>TransE</w:t>
      </w:r>
      <w:r>
        <w:t>由于模型简单，</w:t>
      </w:r>
      <w:r>
        <w:rPr>
          <w:rFonts w:hint="eastAsia"/>
        </w:rPr>
        <w:t>计算</w:t>
      </w:r>
      <w:r>
        <w:t>效率高，</w:t>
      </w:r>
      <w:r>
        <w:rPr>
          <w:rFonts w:hint="eastAsia"/>
        </w:rPr>
        <w:t>在</w:t>
      </w:r>
      <w:r>
        <w:t>大规模知识图谱上的效果很好。</w:t>
      </w:r>
      <w:r>
        <w:rPr>
          <w:rFonts w:hint="eastAsia"/>
        </w:rPr>
        <w:t>但是</w:t>
      </w:r>
      <w:r>
        <w:t>，</w:t>
      </w:r>
      <w:r>
        <w:rPr>
          <w:rFonts w:hint="eastAsia"/>
        </w:rPr>
        <w:t>也正是</w:t>
      </w:r>
      <w:r>
        <w:t>由于模型过于简单，</w:t>
      </w:r>
      <w:r>
        <w:rPr>
          <w:rFonts w:hint="eastAsia"/>
        </w:rPr>
        <w:t>导致了</w:t>
      </w:r>
      <w:r>
        <w:t>TransE</w:t>
      </w:r>
      <w:r>
        <w:t>在面对知识库中的复杂关系时效果并不好。</w:t>
      </w:r>
    </w:p>
    <w:p w14:paraId="56029365" w14:textId="4A3EA79D" w:rsidR="00447846" w:rsidRPr="00C5269F" w:rsidRDefault="00447846" w:rsidP="00195122">
      <w:pPr>
        <w:ind w:firstLineChars="200" w:firstLine="480"/>
      </w:pPr>
      <w:r>
        <w:rPr>
          <w:rFonts w:hint="eastAsia"/>
        </w:rPr>
        <w:t>根据</w:t>
      </w:r>
      <w:r>
        <w:t>知识库中关系两端</w:t>
      </w:r>
      <w:r>
        <w:rPr>
          <w:rFonts w:hint="eastAsia"/>
        </w:rPr>
        <w:t>连接</w:t>
      </w:r>
      <w:r>
        <w:t>的实体的</w:t>
      </w:r>
      <w:r>
        <w:rPr>
          <w:rFonts w:hint="eastAsia"/>
        </w:rPr>
        <w:t>数目</w:t>
      </w:r>
      <w:r>
        <w:t>，</w:t>
      </w:r>
      <w:r>
        <w:rPr>
          <w:rFonts w:hint="eastAsia"/>
        </w:rPr>
        <w:t>可以</w:t>
      </w:r>
      <w:r>
        <w:t>将关系划分为</w:t>
      </w:r>
      <w:r>
        <w:t>1-1</w:t>
      </w:r>
      <w:r>
        <w:t>，</w:t>
      </w:r>
      <w:r>
        <w:t>1-N</w:t>
      </w:r>
      <w:r>
        <w:t>，</w:t>
      </w:r>
      <w:r>
        <w:t>N-1</w:t>
      </w:r>
      <w:r>
        <w:rPr>
          <w:rFonts w:hint="eastAsia"/>
        </w:rPr>
        <w:t>和</w:t>
      </w:r>
      <w:r>
        <w:t>N-N</w:t>
      </w:r>
      <w:r>
        <w:t>四种类型。</w:t>
      </w:r>
      <w:r w:rsidR="00A963E2">
        <w:t>例如，</w:t>
      </w:r>
      <w:r w:rsidR="00793D21">
        <w:t>r</w:t>
      </w:r>
      <w:r w:rsidR="00793D21">
        <w:t>是一个</w:t>
      </w:r>
      <w:r w:rsidR="00793D21">
        <w:t>N-1</w:t>
      </w:r>
      <w:r w:rsidR="00793D21">
        <w:rPr>
          <w:rFonts w:hint="eastAsia"/>
        </w:rPr>
        <w:t>类型</w:t>
      </w:r>
      <w:r w:rsidR="00793D21">
        <w:t>的关系，</w:t>
      </w:r>
      <w:r w:rsidR="00793D21">
        <w:rPr>
          <w:rFonts w:hint="eastAsia"/>
        </w:rPr>
        <w:t>指的</w:t>
      </w:r>
      <w:r w:rsidR="00793D21">
        <w:t>是：</w:t>
      </w:r>
      <w:r w:rsidR="00793D21">
        <w:rPr>
          <w:rFonts w:hint="eastAsia"/>
        </w:rPr>
        <w:t>若</w:t>
      </w:r>
      <w:r w:rsidR="00793D21">
        <w:t>知识库中存在三元组</w:t>
      </w:r>
      <w:r w:rsidR="00793D21">
        <w:t>(h,r,t)</w:t>
      </w:r>
      <w:r w:rsidR="00793D21">
        <w:t>，</w:t>
      </w:r>
      <w:r w:rsidR="00793D21">
        <w:rPr>
          <w:rFonts w:hint="eastAsia"/>
        </w:rPr>
        <w:t>则</w:t>
      </w:r>
      <w:r w:rsidR="00793D21">
        <w:t>知识库中可能存在三元组</w:t>
      </w:r>
      <w:r w:rsidR="00793D21">
        <w:t>(h’,r,t)</w:t>
      </w:r>
      <w:r w:rsidR="00793D21">
        <w:t>，</w:t>
      </w:r>
      <w:r w:rsidR="00793D21">
        <w:rPr>
          <w:rFonts w:hint="eastAsia"/>
        </w:rPr>
        <w:t>但</w:t>
      </w:r>
      <w:r w:rsidR="00793D21">
        <w:t>不可能存在三元组</w:t>
      </w:r>
      <w:r w:rsidR="00793D21">
        <w:t>(h,r,t’)</w:t>
      </w:r>
      <w:r w:rsidR="00793D21">
        <w:t>。</w:t>
      </w:r>
      <w:r w:rsidR="00793D21">
        <w:rPr>
          <w:rFonts w:hint="eastAsia"/>
        </w:rPr>
        <w:t>我们</w:t>
      </w:r>
      <w:r w:rsidR="00793D21">
        <w:t>将</w:t>
      </w:r>
      <w:r w:rsidR="00793D21">
        <w:t>1-N</w:t>
      </w:r>
      <w:r w:rsidR="00793D21">
        <w:t>，</w:t>
      </w:r>
      <w:r w:rsidR="00793D21">
        <w:t>N-1</w:t>
      </w:r>
      <w:r w:rsidR="00793D21">
        <w:t>和</w:t>
      </w:r>
      <w:r w:rsidR="00793D21">
        <w:t>N-N</w:t>
      </w:r>
      <w:r w:rsidR="00793D21">
        <w:rPr>
          <w:rFonts w:hint="eastAsia"/>
        </w:rPr>
        <w:t>称为</w:t>
      </w:r>
      <w:r w:rsidR="00793D21">
        <w:t>复杂关系。</w:t>
      </w:r>
      <w:bookmarkStart w:id="221" w:name="_GoBack"/>
      <w:bookmarkEnd w:id="221"/>
    </w:p>
    <w:p w14:paraId="554462CD" w14:textId="5599F690" w:rsidR="00A56490" w:rsidRDefault="00A56490" w:rsidP="00A56490">
      <w:pPr>
        <w:pStyle w:val="2"/>
      </w:pPr>
      <w:bookmarkStart w:id="222" w:name="_Toc478370160"/>
      <w:r>
        <w:t>参考文献</w:t>
      </w:r>
      <w:bookmarkEnd w:id="222"/>
    </w:p>
    <w:p w14:paraId="3B8F298A" w14:textId="77777777" w:rsidR="00A56490" w:rsidRDefault="00A56490" w:rsidP="00A56490">
      <w:pPr>
        <w:ind w:left="480" w:hangingChars="200" w:hanging="480"/>
        <w:rPr>
          <w:color w:val="222222"/>
          <w:shd w:val="clear" w:color="auto" w:fill="FFFFFF"/>
        </w:rPr>
      </w:pPr>
      <w:r>
        <w:rPr>
          <w:color w:val="222222"/>
          <w:shd w:val="clear" w:color="auto" w:fill="FFFFFF"/>
        </w:rPr>
        <w:t xml:space="preserve">[AP 2014] </w:t>
      </w:r>
      <w:r w:rsidRPr="00B752EF">
        <w:rPr>
          <w:color w:val="222222"/>
          <w:shd w:val="clear" w:color="auto" w:fill="FFFFFF"/>
        </w:rPr>
        <w:t>AP, S. C., Lauly, S., Larochelle, H., Khapra, M., Ravindran, B., Raykar, V. C., &amp; Saha, A. (2014). An autoencoder approach to learning bilingual word representations. In Advances in Neural Information Processing Systems (pp. 1853-1861).</w:t>
      </w:r>
    </w:p>
    <w:p w14:paraId="7E396F84" w14:textId="77777777" w:rsidR="00A56490" w:rsidRDefault="00A56490" w:rsidP="00A56490">
      <w:pPr>
        <w:ind w:left="480" w:hangingChars="200" w:hanging="480"/>
        <w:rPr>
          <w:color w:val="222222"/>
          <w:shd w:val="clear" w:color="auto" w:fill="FFFFFF"/>
        </w:rPr>
      </w:pPr>
      <w:r>
        <w:rPr>
          <w:color w:val="222222"/>
          <w:shd w:val="clear" w:color="auto" w:fill="FFFFFF"/>
        </w:rPr>
        <w:t xml:space="preserve">[Bengio 2009] </w:t>
      </w:r>
      <w:r w:rsidRPr="00375B5E">
        <w:rPr>
          <w:color w:val="222222"/>
          <w:shd w:val="clear" w:color="auto" w:fill="FFFFFF"/>
        </w:rPr>
        <w:t>Bengio, Y. (2009). Learning deep architectures for AI.</w:t>
      </w:r>
      <w:r w:rsidRPr="00375B5E">
        <w:rPr>
          <w:rStyle w:val="apple-converted-space"/>
          <w:color w:val="222222"/>
          <w:shd w:val="clear" w:color="auto" w:fill="FFFFFF"/>
        </w:rPr>
        <w:t> </w:t>
      </w:r>
      <w:r w:rsidRPr="00375B5E">
        <w:rPr>
          <w:i/>
          <w:iCs/>
          <w:color w:val="222222"/>
          <w:shd w:val="clear" w:color="auto" w:fill="FFFFFF"/>
        </w:rPr>
        <w:t>Foundations and trends® in Machine Learning</w:t>
      </w:r>
      <w:r w:rsidRPr="00375B5E">
        <w:rPr>
          <w:color w:val="222222"/>
          <w:shd w:val="clear" w:color="auto" w:fill="FFFFFF"/>
        </w:rPr>
        <w:t>,</w:t>
      </w:r>
      <w:r w:rsidRPr="00375B5E">
        <w:rPr>
          <w:rStyle w:val="apple-converted-space"/>
          <w:color w:val="222222"/>
          <w:shd w:val="clear" w:color="auto" w:fill="FFFFFF"/>
        </w:rPr>
        <w:t> </w:t>
      </w:r>
      <w:r w:rsidRPr="00375B5E">
        <w:rPr>
          <w:i/>
          <w:iCs/>
          <w:color w:val="222222"/>
          <w:shd w:val="clear" w:color="auto" w:fill="FFFFFF"/>
        </w:rPr>
        <w:t>2</w:t>
      </w:r>
      <w:r w:rsidRPr="00375B5E">
        <w:rPr>
          <w:color w:val="222222"/>
          <w:shd w:val="clear" w:color="auto" w:fill="FFFFFF"/>
        </w:rPr>
        <w:t>(1), 1-127.</w:t>
      </w:r>
    </w:p>
    <w:p w14:paraId="7C7819BA" w14:textId="77777777" w:rsidR="00A56490" w:rsidRDefault="00A56490" w:rsidP="00A56490">
      <w:pPr>
        <w:ind w:left="480" w:hangingChars="200" w:hanging="480"/>
      </w:pPr>
      <w:r>
        <w:t xml:space="preserve">[Bengio 2013] </w:t>
      </w:r>
      <w:r w:rsidRPr="007F78F8">
        <w:t>Bengio, Y., Courville, A., &amp; Vincent, P. (2013). Representation learning: A review and new perspectives. IEEE transactions on pattern analysis and machine intelligence, 35(8), 1798-1828.</w:t>
      </w:r>
    </w:p>
    <w:p w14:paraId="268001AA" w14:textId="77777777" w:rsidR="00A56490" w:rsidRDefault="00A56490" w:rsidP="00A56490">
      <w:pPr>
        <w:ind w:left="480" w:hangingChars="200" w:hanging="480"/>
      </w:pPr>
      <w:r>
        <w:t>[</w:t>
      </w:r>
      <w:r w:rsidRPr="00133383">
        <w:t>Blunsom</w:t>
      </w:r>
      <w:r>
        <w:t xml:space="preserve"> 2014] </w:t>
      </w:r>
      <w:r w:rsidRPr="00133383">
        <w:t>Blunsom, P., Grefenstette, E., &amp; Kalchbrenner, N. (2014). A convolutional neural network for modelling sentences. In Proceedings of the 52nd Annual Meeting of the Association for Computational Linguistics. Proceedings of the 52nd Annual Meeting of the Association for Computational Linguistics.</w:t>
      </w:r>
    </w:p>
    <w:p w14:paraId="17CC8B6F" w14:textId="77777777" w:rsidR="00A56490" w:rsidRDefault="00A56490" w:rsidP="00A56490">
      <w:pPr>
        <w:ind w:left="480" w:hangingChars="200" w:hanging="480"/>
      </w:pPr>
      <w:r>
        <w:t>[</w:t>
      </w:r>
      <w:r w:rsidRPr="00CB61D8">
        <w:t>Bordes</w:t>
      </w:r>
      <w:r>
        <w:t xml:space="preserve"> 2011] </w:t>
      </w:r>
      <w:r w:rsidRPr="00CB61D8">
        <w:t>Bordes, A., Weston, J., Collobert, R., &amp; Bengio, Y. (2011). Learning structured embeddings of knowledge bases. In Conference on artificial intelligence (No. EPFL-CONF-192344).</w:t>
      </w:r>
    </w:p>
    <w:p w14:paraId="1D0DEF67" w14:textId="77777777" w:rsidR="00A56490" w:rsidRDefault="00A56490" w:rsidP="00A56490">
      <w:pPr>
        <w:ind w:left="480" w:hangingChars="200" w:hanging="480"/>
      </w:pPr>
      <w:r>
        <w:t>[</w:t>
      </w:r>
      <w:r w:rsidRPr="00D13681">
        <w:t>Bordes</w:t>
      </w:r>
      <w:r>
        <w:t xml:space="preserve"> 2012] </w:t>
      </w:r>
      <w:r w:rsidRPr="00D13681">
        <w:t>Bordes, A., Glorot, X., Weston, J., &amp; Bengio, Y. (2012, April). Joint Learning of Words and Meaning Representations for Open-Text Semantic Parsing. In AISTATS (Vol. 22, pp. 127-135).</w:t>
      </w:r>
    </w:p>
    <w:p w14:paraId="3AA6003C" w14:textId="77777777" w:rsidR="00A56490" w:rsidRDefault="00A56490" w:rsidP="00A56490">
      <w:pPr>
        <w:ind w:left="480" w:hangingChars="200" w:hanging="480"/>
      </w:pPr>
      <w:r>
        <w:lastRenderedPageBreak/>
        <w:t>[</w:t>
      </w:r>
      <w:r w:rsidRPr="00001C07">
        <w:t>Bordes</w:t>
      </w:r>
      <w:r>
        <w:t xml:space="preserve"> 2013] </w:t>
      </w:r>
      <w:r w:rsidRPr="00001C07">
        <w:t>Bordes, A., Usunier, N., Garcia-Duran, A., Weston, J., &amp; Yakhnenko, O. (2013). Translating embeddings for modeling multi-relational data. In Advances in neural information processing systems (pp. 2787-2795).</w:t>
      </w:r>
    </w:p>
    <w:p w14:paraId="0D63D205" w14:textId="77777777" w:rsidR="00A56490" w:rsidRDefault="00A56490" w:rsidP="00A56490">
      <w:pPr>
        <w:ind w:left="480" w:hangingChars="200" w:hanging="480"/>
      </w:pPr>
      <w:r>
        <w:t xml:space="preserve">[Bordes 2014] </w:t>
      </w:r>
      <w:r w:rsidRPr="003D52F4">
        <w:t>Bordes, A., Glorot, X., Weston, J., &amp; Bengio, Y. (2014). A semantic matching energy function for learning with multi-relational data. Machine Learning, 94(2), 233-259.</w:t>
      </w:r>
    </w:p>
    <w:p w14:paraId="497CC396" w14:textId="77777777" w:rsidR="00A56490" w:rsidRDefault="00A56490" w:rsidP="00A56490">
      <w:pPr>
        <w:ind w:left="480" w:hangingChars="200" w:hanging="480"/>
      </w:pPr>
      <w:r>
        <w:t>[</w:t>
      </w:r>
      <w:r w:rsidRPr="00BD4FAD">
        <w:t>Botha</w:t>
      </w:r>
      <w:r>
        <w:t xml:space="preserve"> 2014] </w:t>
      </w:r>
      <w:r w:rsidRPr="00BD4FAD">
        <w:t>Botha, J. A., &amp; Blunsom, P. (2014, June). Compositional Morphology for Word Representations and Language Modelling. In ICML (pp. 1899-1907).</w:t>
      </w:r>
    </w:p>
    <w:p w14:paraId="52682D0E" w14:textId="77777777" w:rsidR="00A56490" w:rsidRDefault="00A56490" w:rsidP="00A56490">
      <w:pPr>
        <w:ind w:left="480" w:hangingChars="200" w:hanging="480"/>
      </w:pPr>
      <w:r>
        <w:t>[</w:t>
      </w:r>
      <w:r w:rsidRPr="00F729F8">
        <w:t>Chen</w:t>
      </w:r>
      <w:r>
        <w:t xml:space="preserve"> 2015] </w:t>
      </w:r>
      <w:r w:rsidRPr="00F729F8">
        <w:t>Chen, X., Xu, L., Liu, Z., Sun, M., &amp; Luan, H. B. (2015, July). Joint Learning of Character and Word Embeddings. In IJCAI (pp. 1236-1242).</w:t>
      </w:r>
    </w:p>
    <w:p w14:paraId="2F3E06DD" w14:textId="18DE18DC" w:rsidR="00260336" w:rsidRDefault="00260336" w:rsidP="00A56490">
      <w:pPr>
        <w:ind w:left="480" w:hangingChars="200" w:hanging="480"/>
      </w:pPr>
      <w:r>
        <w:t>[</w:t>
      </w:r>
      <w:r w:rsidRPr="00260336">
        <w:t>Fu</w:t>
      </w:r>
      <w:r>
        <w:t xml:space="preserve"> 2014] </w:t>
      </w:r>
      <w:r w:rsidRPr="00260336">
        <w:t>Fu, R., Guo, J., Qin, B., Che, W., Wang, H., &amp; Liu, T. (2014). Learning Semantic Hierarchies via Word Embeddings. In ACL (1) (pp. 1199-1209).</w:t>
      </w:r>
    </w:p>
    <w:p w14:paraId="01954A95" w14:textId="77777777" w:rsidR="00A56490" w:rsidRDefault="00A56490" w:rsidP="00A56490">
      <w:pPr>
        <w:ind w:left="480" w:hangingChars="200" w:hanging="480"/>
      </w:pPr>
      <w:r>
        <w:t xml:space="preserve">[Fyshe 2014] </w:t>
      </w:r>
      <w:r w:rsidRPr="003278A2">
        <w:t>Fyshe, A., Talukdar, P. P., Murphy, B., &amp; Mitchell, T. M. (2014, June). Interpretable semantic vectors from a joint model of brain-and text-based meaning. In Proceedings of the conference. Association for Computational Linguistics. Meeting (Vol. 2014, p. 489). NIH Public Access.</w:t>
      </w:r>
    </w:p>
    <w:p w14:paraId="575AD719" w14:textId="77777777" w:rsidR="00A56490" w:rsidRDefault="00A56490" w:rsidP="00A56490">
      <w:pPr>
        <w:ind w:left="480" w:hangingChars="200" w:hanging="480"/>
      </w:pPr>
      <w:r>
        <w:t xml:space="preserve">[Hu 2014] </w:t>
      </w:r>
      <w:r w:rsidRPr="00FD103A">
        <w:t>Hu, B., Lu, Z., Li, H., &amp; Chen, Q. (2014). Convolutional neural network architectures for matching natural language sentences. In Advances in neural information processing systems (pp. 2042-2050).</w:t>
      </w:r>
    </w:p>
    <w:p w14:paraId="52FAB0ED" w14:textId="77777777" w:rsidR="00A56490" w:rsidRDefault="00A56490" w:rsidP="00A56490">
      <w:pPr>
        <w:ind w:left="480" w:hangingChars="200" w:hanging="480"/>
      </w:pPr>
      <w:r>
        <w:t>[</w:t>
      </w:r>
      <w:r w:rsidRPr="003D2E04">
        <w:t>Huang</w:t>
      </w:r>
      <w:r>
        <w:t xml:space="preserve"> 2012] </w:t>
      </w:r>
      <w:r w:rsidRPr="003D2E04">
        <w:t>Huang, E. H., Socher, R., Manning, C. D., &amp; Ng, A. Y. (2012, July). Improving word representations via global context and multiple word prototypes. In Proceedings of the 50th Annual Meeting of the Association for Computational Linguistics: Long Papers-Volume 1 (pp. 873-882). Association for Computational Linguistics.</w:t>
      </w:r>
    </w:p>
    <w:p w14:paraId="7662470A" w14:textId="77777777" w:rsidR="00A56490" w:rsidRDefault="00A56490" w:rsidP="00A56490">
      <w:pPr>
        <w:ind w:left="480" w:hangingChars="200" w:hanging="480"/>
      </w:pPr>
      <w:r>
        <w:t>[</w:t>
      </w:r>
      <w:r w:rsidRPr="00D02DA8">
        <w:t>Jenatton</w:t>
      </w:r>
      <w:r>
        <w:t xml:space="preserve"> 2012] </w:t>
      </w:r>
      <w:r w:rsidRPr="00D02DA8">
        <w:t>Jenatton, R., Roux, N. L., Bordes, A., &amp; Obozinski, G. R. (2012). A latent factor model for highly multi-relational data. In Advances in Neural Information Processing Systems (pp. 3167-3175).</w:t>
      </w:r>
    </w:p>
    <w:p w14:paraId="334C4DC2" w14:textId="77777777" w:rsidR="00A56490" w:rsidRDefault="00A56490" w:rsidP="00A56490">
      <w:pPr>
        <w:ind w:left="480" w:hangingChars="200" w:hanging="480"/>
      </w:pPr>
      <w:r>
        <w:t xml:space="preserve">[Le 2014] </w:t>
      </w:r>
      <w:r w:rsidRPr="005B5759">
        <w:t>Le, Q. V., &amp; Mikolov, T. (2014, June). Distributed Representations of Sentences and Documents. In ICML (Vol. 14, pp. 1188-1196).</w:t>
      </w:r>
    </w:p>
    <w:p w14:paraId="114FE086" w14:textId="77777777" w:rsidR="00A56490" w:rsidRDefault="00A56490" w:rsidP="00A56490">
      <w:pPr>
        <w:ind w:left="480" w:hangingChars="200" w:hanging="480"/>
      </w:pPr>
      <w:r>
        <w:t xml:space="preserve">[Luo 2015] </w:t>
      </w:r>
      <w:r w:rsidRPr="003245C3">
        <w:t>Luo, H., Liu, Z., Luan, H. B., &amp; Sun, M. (2015). Online Learning of Interpretable Word Embeddings. In EMNLP (pp. 1687-1692).</w:t>
      </w:r>
    </w:p>
    <w:p w14:paraId="40652E60" w14:textId="77777777" w:rsidR="00A56490" w:rsidRDefault="00A56490" w:rsidP="00A56490">
      <w:pPr>
        <w:ind w:left="480" w:hangingChars="200" w:hanging="480"/>
      </w:pPr>
      <w:r>
        <w:t>[</w:t>
      </w:r>
      <w:r w:rsidRPr="00C84592">
        <w:t>Luong</w:t>
      </w:r>
      <w:r>
        <w:t xml:space="preserve"> 2013] </w:t>
      </w:r>
      <w:r w:rsidRPr="00C84592">
        <w:t>Luong, T., Socher, R., &amp; Manning, C. D. (2013, August). Better word representations with recursive neural networks for morphology. In CoNLL (pp. 104-113).</w:t>
      </w:r>
    </w:p>
    <w:p w14:paraId="04B0ED79" w14:textId="77777777" w:rsidR="00A56490" w:rsidRDefault="00A56490" w:rsidP="00A56490">
      <w:pPr>
        <w:ind w:left="480" w:hangingChars="200" w:hanging="480"/>
      </w:pPr>
      <w:r>
        <w:t>[</w:t>
      </w:r>
      <w:r w:rsidRPr="003E511F">
        <w:t>Perozzi</w:t>
      </w:r>
      <w:r>
        <w:t xml:space="preserve"> 2014] </w:t>
      </w:r>
      <w:r w:rsidRPr="003E511F">
        <w:t>Perozzi, B., Al-Rfou, R., &amp; Skiena, S. (2014, August). Deepwalk: Online learning of social representations. In Proceedings of the 20th ACM SIGKDD international conference on Knowledge discovery and data mining (pp. 701-710). ACM.</w:t>
      </w:r>
    </w:p>
    <w:p w14:paraId="1292F135" w14:textId="77777777" w:rsidR="00A56490" w:rsidRDefault="00A56490" w:rsidP="00A56490">
      <w:pPr>
        <w:ind w:left="480" w:hangingChars="200" w:hanging="480"/>
      </w:pPr>
      <w:r>
        <w:t>[</w:t>
      </w:r>
      <w:r w:rsidRPr="007C32F9">
        <w:t>Mikolov</w:t>
      </w:r>
      <w:r>
        <w:t xml:space="preserve"> 2013] </w:t>
      </w:r>
      <w:r w:rsidRPr="007C32F9">
        <w:t>Mikolov, T., Sutskever, I., Chen, K., Corrado, G. S., &amp; Dean, J. (2013). Distributed representations of words and phrases and their compositionality. In Advances in neural information processing systems (pp. 3111-3119).</w:t>
      </w:r>
    </w:p>
    <w:p w14:paraId="18672677" w14:textId="0E34EFFC" w:rsidR="00D40B27" w:rsidRDefault="00D40B27" w:rsidP="00A56490">
      <w:pPr>
        <w:ind w:left="480" w:hangingChars="200" w:hanging="480"/>
      </w:pPr>
      <w:r>
        <w:t>[</w:t>
      </w:r>
      <w:r w:rsidRPr="00D40B27">
        <w:t>Mikolov</w:t>
      </w:r>
      <w:r>
        <w:t xml:space="preserve"> 2013 a] </w:t>
      </w:r>
      <w:r w:rsidRPr="00D40B27">
        <w:t>Mikolov, T., Chen, K., Corrado, G., &amp; Dean, J. (2013). Efficient estimation of word representations in vector space. arXiv preprint arXiv:1301.3781.</w:t>
      </w:r>
    </w:p>
    <w:p w14:paraId="2A3C4536" w14:textId="77777777" w:rsidR="00A56490" w:rsidRDefault="00A56490" w:rsidP="00A56490">
      <w:pPr>
        <w:ind w:left="480" w:hangingChars="200" w:hanging="480"/>
      </w:pPr>
      <w:r>
        <w:t xml:space="preserve">[Murphy 2012] </w:t>
      </w:r>
      <w:r w:rsidRPr="00D573D2">
        <w:t>Murphy, B., Talukdar, P. P., &amp; Mitchell, T. (2012, January). Learning effective and interpretable semantic models using non-negative sparse embedding. Association for Computational Linguistics.</w:t>
      </w:r>
    </w:p>
    <w:p w14:paraId="210BCBBC" w14:textId="236A925F" w:rsidR="004A5055" w:rsidRDefault="004A5055" w:rsidP="00A56490">
      <w:pPr>
        <w:ind w:left="480" w:hangingChars="200" w:hanging="480"/>
      </w:pPr>
      <w:r>
        <w:lastRenderedPageBreak/>
        <w:t>[</w:t>
      </w:r>
      <w:r w:rsidRPr="004A5055">
        <w:t>Nickel</w:t>
      </w:r>
      <w:r>
        <w:t xml:space="preserve"> 2011] </w:t>
      </w:r>
      <w:r w:rsidRPr="004A5055">
        <w:t>Nickel, M., Tresp, V., &amp; Kriegel, H. P. (2011). A three-way model for collective learning on multi-relational data. In Proceedings of the 28th international conference on machine learning (ICML-11) (pp. 809-816).</w:t>
      </w:r>
    </w:p>
    <w:p w14:paraId="266081DF" w14:textId="7F3DB408" w:rsidR="00843D1C" w:rsidRDefault="00843D1C" w:rsidP="00A56490">
      <w:pPr>
        <w:ind w:left="480" w:hangingChars="200" w:hanging="480"/>
      </w:pPr>
      <w:r>
        <w:t>[</w:t>
      </w:r>
      <w:r w:rsidRPr="00843D1C">
        <w:t>Nickel</w:t>
      </w:r>
      <w:r>
        <w:t xml:space="preserve"> 2012] </w:t>
      </w:r>
      <w:r w:rsidRPr="00843D1C">
        <w:t>Nickel, M., Tresp, V., &amp; Kriegel, H. P. (2012, April). Factorizing yago: scalable machine learning for linked data. In Proceedings of the 21st international conference on World Wide Web (pp. 271-280). ACM.</w:t>
      </w:r>
    </w:p>
    <w:p w14:paraId="67AB7801" w14:textId="2B1F45E5" w:rsidR="005A3FD1" w:rsidRDefault="005A3FD1" w:rsidP="00A56490">
      <w:pPr>
        <w:ind w:left="480" w:hangingChars="200" w:hanging="480"/>
      </w:pPr>
      <w:r>
        <w:t>[</w:t>
      </w:r>
      <w:r w:rsidRPr="005A3FD1">
        <w:t>Nickel</w:t>
      </w:r>
      <w:r>
        <w:t xml:space="preserve"> 2015] </w:t>
      </w:r>
      <w:r w:rsidRPr="005A3FD1">
        <w:t>Nickel, M., Rosasco, L., &amp; Poggio, T. (2015). Holographic embeddings of knowledge graphs. arXiv preprint arXiv:1510.04935.</w:t>
      </w:r>
    </w:p>
    <w:p w14:paraId="653802FB" w14:textId="77777777" w:rsidR="00A56490" w:rsidRDefault="00A56490" w:rsidP="00A56490">
      <w:pPr>
        <w:ind w:left="480" w:hangingChars="200" w:hanging="480"/>
      </w:pPr>
      <w:r>
        <w:t>[</w:t>
      </w:r>
      <w:r w:rsidRPr="005768EB">
        <w:t>Reisinger</w:t>
      </w:r>
      <w:r>
        <w:t xml:space="preserve"> 2010] </w:t>
      </w:r>
      <w:r w:rsidRPr="005768EB">
        <w:t>Reisinger, J., &amp; Mooney, R. J. (2010, June). Multi-prototype vector-space models of word meaning. In Human Language Technologies: The 2010 Annual Conference of the North American Chapter of the Association for Computational Linguistics (pp. 109-117). Association for Computational Linguistics.</w:t>
      </w:r>
    </w:p>
    <w:p w14:paraId="30D73346" w14:textId="77777777" w:rsidR="00A56490" w:rsidRDefault="00A56490" w:rsidP="00A56490">
      <w:pPr>
        <w:ind w:left="480" w:hangingChars="200" w:hanging="480"/>
      </w:pPr>
      <w:r>
        <w:t xml:space="preserve">[Shi 2015] </w:t>
      </w:r>
      <w:r w:rsidRPr="002F18D6">
        <w:t>Shi, T., Liu, Z., Liu, Y., &amp; Sun, M. (2015). Learning Cross-lingual Word Embeddings via Matrix Co-factorization. In ACL (2) (pp. 567-572).</w:t>
      </w:r>
    </w:p>
    <w:p w14:paraId="4AD6C0F9" w14:textId="77777777" w:rsidR="00A56490" w:rsidRDefault="00A56490" w:rsidP="00A56490">
      <w:pPr>
        <w:ind w:left="480" w:hangingChars="200" w:hanging="480"/>
      </w:pPr>
      <w:r>
        <w:t>[</w:t>
      </w:r>
      <w:r w:rsidRPr="00F73579">
        <w:t>Socher</w:t>
      </w:r>
      <w:r>
        <w:t xml:space="preserve"> 2012] </w:t>
      </w:r>
      <w:r w:rsidRPr="00F73579">
        <w:t>Socher, R., Huval, B., Manning, C. D., &amp; Ng, A. Y. (2012, July). Semantic compositionality through recursive matrix-vector spaces. In Proceedings of the 2012 Joint Conference on Empirical Methods in Natural Language Processing and Computational Natural Language Learning (pp. 1201-1211). Association for Computational Linguistics.</w:t>
      </w:r>
    </w:p>
    <w:p w14:paraId="2BB5E14E" w14:textId="77777777" w:rsidR="00A56490" w:rsidRDefault="00A56490" w:rsidP="00A56490">
      <w:pPr>
        <w:ind w:left="480" w:hangingChars="200" w:hanging="480"/>
      </w:pPr>
      <w:r>
        <w:t xml:space="preserve">[Socher 2013] </w:t>
      </w:r>
      <w:r w:rsidRPr="007A4E57">
        <w:t>Socher, R., Bauer, J., Manning, C. D., &amp; Ng, A. Y. (2013, August). Parsing with Compositional Vector Grammars. In ACL (1) (pp. 455-465).</w:t>
      </w:r>
    </w:p>
    <w:p w14:paraId="7B9146CC" w14:textId="77777777" w:rsidR="00A56490" w:rsidRDefault="00A56490" w:rsidP="00A56490">
      <w:pPr>
        <w:ind w:left="480" w:hangingChars="200" w:hanging="480"/>
      </w:pPr>
      <w:r>
        <w:t xml:space="preserve">[Socher 2013 a] </w:t>
      </w:r>
      <w:r w:rsidRPr="00CD0496">
        <w:t>Socher, R., Perelygin, A., Wu, J. Y., Chuang, J., Manning, C. D., Ng, A. Y., &amp; Potts, C. (2013, October). Recursive deep models for semantic compositionality over a sentiment treebank. In Proceedings of the conference on empirical methods in natural language processing (EMNLP) (Vol. 1631, p. 1642).</w:t>
      </w:r>
    </w:p>
    <w:p w14:paraId="0F55FBAB" w14:textId="77777777" w:rsidR="00A56490" w:rsidRDefault="00A56490" w:rsidP="00A56490">
      <w:pPr>
        <w:ind w:left="480" w:hangingChars="200" w:hanging="480"/>
      </w:pPr>
      <w:r>
        <w:t>[</w:t>
      </w:r>
      <w:r w:rsidRPr="00613478">
        <w:t>Socher</w:t>
      </w:r>
      <w:r>
        <w:t xml:space="preserve"> 2013 b] </w:t>
      </w:r>
      <w:r w:rsidRPr="00613478">
        <w:t>Socher, R., Chen, D., Manning, C. D., &amp; Ng, A. (2013). Reasoning with neural tensor networks for knowledge base completion. In Advances in neural information processing systems (pp. 926-934).</w:t>
      </w:r>
    </w:p>
    <w:p w14:paraId="70A496D3" w14:textId="77777777" w:rsidR="00A56490" w:rsidRDefault="00A56490" w:rsidP="00A56490">
      <w:pPr>
        <w:ind w:left="480" w:hangingChars="200" w:hanging="480"/>
      </w:pPr>
      <w:r>
        <w:t>[</w:t>
      </w:r>
      <w:r w:rsidRPr="00DA577E">
        <w:t>Sutskever</w:t>
      </w:r>
      <w:r>
        <w:t xml:space="preserve"> 2009] </w:t>
      </w:r>
      <w:r w:rsidRPr="00DA577E">
        <w:t>Sutskever, I., Tenenbaum, J. B., &amp; Salakhutdinov, R. R. (2009). Modelling relational data using bayesian clustered tensor factorization. In Advances in neural information processing systems (pp. 1821-1828).</w:t>
      </w:r>
    </w:p>
    <w:p w14:paraId="753B1655" w14:textId="77777777" w:rsidR="00A56490" w:rsidRDefault="00A56490" w:rsidP="00A56490">
      <w:pPr>
        <w:ind w:left="480" w:hangingChars="200" w:hanging="480"/>
      </w:pPr>
      <w:r>
        <w:t xml:space="preserve">[Tang 2015] </w:t>
      </w:r>
      <w:r w:rsidRPr="00765E4A">
        <w:t>Tang, J., Qu, M., Wang, M., Zhang, M., Yan, J., &amp; Mei, Q. (2015, May). Line: Large-scale information network embedding. In Proceedings of the 24th International Conference on World Wide Web (pp. 1067-1077). ACM.</w:t>
      </w:r>
    </w:p>
    <w:p w14:paraId="76D4BA7B" w14:textId="77777777" w:rsidR="00A56490" w:rsidRDefault="00A56490" w:rsidP="00A56490">
      <w:pPr>
        <w:ind w:left="480" w:hangingChars="200" w:hanging="480"/>
      </w:pPr>
      <w:r>
        <w:t>[</w:t>
      </w:r>
      <w:r w:rsidRPr="001B7A6C">
        <w:t>Tian</w:t>
      </w:r>
      <w:r>
        <w:t xml:space="preserve"> 2014] </w:t>
      </w:r>
      <w:r w:rsidRPr="001B7A6C">
        <w:t>Tian, F., Dai, H., Bian, J., Gao, B., Zhang, R., Chen, E., &amp; Liu, T. Y. (2014, August). A Probabilistic Model for Learning Multi-Prototype Word Embeddings. In COLING (pp. 151-160).</w:t>
      </w:r>
    </w:p>
    <w:p w14:paraId="5A02E769" w14:textId="77777777" w:rsidR="00A56490" w:rsidRDefault="00A56490" w:rsidP="00A56490">
      <w:pPr>
        <w:ind w:left="480" w:hangingChars="200" w:hanging="480"/>
      </w:pPr>
      <w:r>
        <w:t>[</w:t>
      </w:r>
      <w:r w:rsidRPr="00CF712B">
        <w:t>Turian</w:t>
      </w:r>
      <w:r>
        <w:t xml:space="preserve"> 2010] </w:t>
      </w:r>
      <w:r w:rsidRPr="00CF712B">
        <w:t>Turian, J., Ratinov, L., &amp; Bengio, Y. (2010, July). Word representations: a simple and general method for semi-supervised learning. In Proceedings of the 48th annual meeting of the association for computational linguistics (pp. 384-394). Association for Computational Linguistics.</w:t>
      </w:r>
    </w:p>
    <w:p w14:paraId="3C74822F" w14:textId="77777777" w:rsidR="00A56490" w:rsidRDefault="00A56490" w:rsidP="00A56490">
      <w:pPr>
        <w:ind w:left="480" w:hangingChars="200" w:hanging="480"/>
      </w:pPr>
      <w:r>
        <w:t xml:space="preserve">[Yang 2014] </w:t>
      </w:r>
      <w:r w:rsidRPr="006B5CE7">
        <w:t>Yang, B., Yih, W. T., He, X., Gao, J., &amp; Deng, L. (2014). Embedding entities and relations for learning and inference in knowledge bases. arXiv preprint arXiv:1412.6575.</w:t>
      </w:r>
    </w:p>
    <w:p w14:paraId="5CB31326" w14:textId="77777777" w:rsidR="00A56490" w:rsidRDefault="00A56490" w:rsidP="00A56490">
      <w:pPr>
        <w:ind w:left="480" w:hangingChars="200" w:hanging="480"/>
      </w:pPr>
      <w:r>
        <w:lastRenderedPageBreak/>
        <w:t xml:space="preserve">[Yang 2015] </w:t>
      </w:r>
      <w:r w:rsidRPr="000F5DB1">
        <w:t>Yang, C., Liu, Z., Zhao, D., Sun, M., &amp; Chang, E. Y. (2015, June). Network Representation Learning with Rich Text Information. In IJCAI (pp. 2111-2117).</w:t>
      </w:r>
    </w:p>
    <w:p w14:paraId="5CF27CFB" w14:textId="77777777" w:rsidR="00A56490" w:rsidRDefault="00A56490" w:rsidP="00A56490">
      <w:pPr>
        <w:ind w:left="480" w:hangingChars="200" w:hanging="480"/>
      </w:pPr>
      <w:r>
        <w:t xml:space="preserve">[Zhao 2015] </w:t>
      </w:r>
      <w:r w:rsidRPr="007C32F9">
        <w:t>Zhao, Y., Liu, Z., &amp; Sun, M. (2015, January). Phrase Type Sensitive Tensor Indexing Model for Semantic Composition. In AAAI (pp. 2195-2202).</w:t>
      </w:r>
    </w:p>
    <w:p w14:paraId="5DB1A3C4" w14:textId="77777777" w:rsidR="00A56490" w:rsidRPr="00375B5E" w:rsidRDefault="00A56490" w:rsidP="00A56490">
      <w:pPr>
        <w:ind w:left="480" w:hangingChars="200" w:hanging="480"/>
      </w:pPr>
      <w:r>
        <w:t xml:space="preserve">[Zhao 2015 a] </w:t>
      </w:r>
      <w:r w:rsidRPr="00D74A67">
        <w:t>Zhao, Y., Liu, Z., &amp; Sun, M. (2015, July). Representation Learning for Measuring Entity Relatedness with Rich Information. In IJCAI (pp. 1412-1418).</w:t>
      </w:r>
    </w:p>
    <w:p w14:paraId="02E47657" w14:textId="77777777" w:rsidR="00A56490" w:rsidRPr="002B0A6D" w:rsidRDefault="00A56490" w:rsidP="00A56490">
      <w:pPr>
        <w:tabs>
          <w:tab w:val="left" w:pos="3511"/>
        </w:tabs>
      </w:pPr>
      <w:r>
        <w:tab/>
      </w:r>
    </w:p>
    <w:p w14:paraId="119C9CCF" w14:textId="77777777" w:rsidR="00A56490" w:rsidRDefault="00A56490" w:rsidP="00A56490">
      <w:pPr>
        <w:spacing w:after="200" w:line="276" w:lineRule="auto"/>
      </w:pPr>
      <w:r>
        <w:br w:type="page"/>
      </w:r>
    </w:p>
    <w:p w14:paraId="32BCFD0A" w14:textId="77777777" w:rsidR="00A56490" w:rsidRPr="005C04E4" w:rsidRDefault="00A56490" w:rsidP="005B1165">
      <w:pPr>
        <w:ind w:left="480" w:hangingChars="200" w:hanging="480"/>
      </w:pPr>
    </w:p>
    <w:sectPr w:rsidR="00A56490"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B6C11" w14:textId="77777777" w:rsidR="000F79A6" w:rsidRDefault="000F79A6" w:rsidP="00BC7065">
      <w:pPr>
        <w:ind w:firstLine="440"/>
      </w:pPr>
      <w:r>
        <w:separator/>
      </w:r>
    </w:p>
  </w:endnote>
  <w:endnote w:type="continuationSeparator" w:id="0">
    <w:p w14:paraId="5FA64C4F" w14:textId="77777777" w:rsidR="000F79A6" w:rsidRDefault="000F79A6"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微软雅黑">
    <w:charset w:val="88"/>
    <w:family w:val="auto"/>
    <w:pitch w:val="variable"/>
    <w:sig w:usb0="80000287" w:usb1="28CF3C52" w:usb2="00000016" w:usb3="00000000" w:csb0="0014001F"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华文新魏">
    <w:charset w:val="86"/>
    <w:family w:val="auto"/>
    <w:pitch w:val="variable"/>
    <w:sig w:usb0="00000001" w:usb1="080F0000" w:usb2="00000010" w:usb3="00000000" w:csb0="00040000" w:csb1="00000000"/>
  </w:font>
  <w:font w:name="楷体">
    <w:charset w:val="86"/>
    <w:family w:val="auto"/>
    <w:pitch w:val="variable"/>
    <w:sig w:usb0="800002BF" w:usb1="38CF7CFA" w:usb2="00000016" w:usb3="00000000" w:csb0="00040001" w:csb1="00000000"/>
  </w:font>
  <w:font w:name="TimesNewRomanPSMT">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B763D" w14:textId="5EFB3726" w:rsidR="00AA5F68" w:rsidRPr="001D3AD4" w:rsidRDefault="00AA5F68"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793D21" w:rsidRPr="00793D21">
      <w:rPr>
        <w:rFonts w:ascii="Times New Roman" w:hAnsi="Times New Roman" w:cs="Times New Roman"/>
        <w:noProof/>
        <w:lang w:val="zh-CN"/>
      </w:rPr>
      <w:t>58</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577866" w14:textId="77777777" w:rsidR="000F79A6" w:rsidRDefault="000F79A6" w:rsidP="00BC7065">
      <w:pPr>
        <w:ind w:firstLine="440"/>
      </w:pPr>
      <w:r>
        <w:separator/>
      </w:r>
    </w:p>
  </w:footnote>
  <w:footnote w:type="continuationSeparator" w:id="0">
    <w:p w14:paraId="7882F0DE" w14:textId="77777777" w:rsidR="000F79A6" w:rsidRDefault="000F79A6" w:rsidP="00BC7065">
      <w:pPr>
        <w:ind w:firstLine="4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3C748" w14:textId="77777777" w:rsidR="00AA5F68" w:rsidRPr="001D3AD4" w:rsidRDefault="00AA5F68"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nsid w:val="103733A8"/>
    <w:multiLevelType w:val="hybridMultilevel"/>
    <w:tmpl w:val="E744C5B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3ECC4B99"/>
    <w:multiLevelType w:val="hybridMultilevel"/>
    <w:tmpl w:val="D76853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FE82C2A"/>
    <w:multiLevelType w:val="multilevel"/>
    <w:tmpl w:val="90B4B55E"/>
    <w:numStyleLink w:val="Neo"/>
  </w:abstractNum>
  <w:abstractNum w:abstractNumId="8">
    <w:nsid w:val="63EF23A0"/>
    <w:multiLevelType w:val="hybridMultilevel"/>
    <w:tmpl w:val="CE38FA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0">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ECE29B1"/>
    <w:multiLevelType w:val="hybridMultilevel"/>
    <w:tmpl w:val="66E034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7"/>
  </w:num>
  <w:num w:numId="3">
    <w:abstractNumId w:val="7"/>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15"/>
  </w:num>
  <w:num w:numId="5">
    <w:abstractNumId w:val="16"/>
  </w:num>
  <w:num w:numId="6">
    <w:abstractNumId w:val="10"/>
  </w:num>
  <w:num w:numId="7">
    <w:abstractNumId w:val="13"/>
  </w:num>
  <w:num w:numId="8">
    <w:abstractNumId w:val="5"/>
  </w:num>
  <w:num w:numId="9">
    <w:abstractNumId w:val="11"/>
  </w:num>
  <w:num w:numId="10">
    <w:abstractNumId w:val="3"/>
  </w:num>
  <w:num w:numId="11">
    <w:abstractNumId w:val="12"/>
  </w:num>
  <w:num w:numId="12">
    <w:abstractNumId w:val="4"/>
  </w:num>
  <w:num w:numId="13">
    <w:abstractNumId w:val="0"/>
  </w:num>
  <w:num w:numId="14">
    <w:abstractNumId w:val="1"/>
  </w:num>
  <w:num w:numId="15">
    <w:abstractNumId w:val="2"/>
  </w:num>
  <w:num w:numId="16">
    <w:abstractNumId w:val="6"/>
  </w:num>
  <w:num w:numId="17">
    <w:abstractNumId w:val="8"/>
  </w:num>
  <w:num w:numId="18">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bordersDoNotSurroundHeader/>
  <w:bordersDoNotSurroundFooter/>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1C07"/>
    <w:rsid w:val="00001D7F"/>
    <w:rsid w:val="000040FA"/>
    <w:rsid w:val="00005405"/>
    <w:rsid w:val="00007E76"/>
    <w:rsid w:val="00011A6A"/>
    <w:rsid w:val="00023CA8"/>
    <w:rsid w:val="000264FB"/>
    <w:rsid w:val="000310D3"/>
    <w:rsid w:val="00031B88"/>
    <w:rsid w:val="00036081"/>
    <w:rsid w:val="00036BEA"/>
    <w:rsid w:val="0004209D"/>
    <w:rsid w:val="000424E0"/>
    <w:rsid w:val="000448D1"/>
    <w:rsid w:val="0004715B"/>
    <w:rsid w:val="000551C6"/>
    <w:rsid w:val="00055416"/>
    <w:rsid w:val="0005614A"/>
    <w:rsid w:val="000575D3"/>
    <w:rsid w:val="00061432"/>
    <w:rsid w:val="00061B49"/>
    <w:rsid w:val="00065CD9"/>
    <w:rsid w:val="00082CC2"/>
    <w:rsid w:val="000849F8"/>
    <w:rsid w:val="0008500D"/>
    <w:rsid w:val="0008657C"/>
    <w:rsid w:val="00087084"/>
    <w:rsid w:val="000872AA"/>
    <w:rsid w:val="0009080E"/>
    <w:rsid w:val="00090A2C"/>
    <w:rsid w:val="00095875"/>
    <w:rsid w:val="000A0531"/>
    <w:rsid w:val="000A35A5"/>
    <w:rsid w:val="000A5217"/>
    <w:rsid w:val="000A6C83"/>
    <w:rsid w:val="000A6D88"/>
    <w:rsid w:val="000A728F"/>
    <w:rsid w:val="000C2B18"/>
    <w:rsid w:val="000C325C"/>
    <w:rsid w:val="000C506C"/>
    <w:rsid w:val="000C55AB"/>
    <w:rsid w:val="000C568F"/>
    <w:rsid w:val="000C58B7"/>
    <w:rsid w:val="000D082A"/>
    <w:rsid w:val="000D182B"/>
    <w:rsid w:val="000D235D"/>
    <w:rsid w:val="000D2A78"/>
    <w:rsid w:val="000E0892"/>
    <w:rsid w:val="000E7761"/>
    <w:rsid w:val="000F03DB"/>
    <w:rsid w:val="000F053A"/>
    <w:rsid w:val="000F5AFF"/>
    <w:rsid w:val="000F5DB1"/>
    <w:rsid w:val="000F674C"/>
    <w:rsid w:val="000F7043"/>
    <w:rsid w:val="000F79A6"/>
    <w:rsid w:val="00100318"/>
    <w:rsid w:val="00102208"/>
    <w:rsid w:val="0010336E"/>
    <w:rsid w:val="001050A0"/>
    <w:rsid w:val="001077D6"/>
    <w:rsid w:val="00115850"/>
    <w:rsid w:val="00115DAC"/>
    <w:rsid w:val="00117DE7"/>
    <w:rsid w:val="001204F2"/>
    <w:rsid w:val="00121084"/>
    <w:rsid w:val="00122F78"/>
    <w:rsid w:val="00123137"/>
    <w:rsid w:val="00123EF3"/>
    <w:rsid w:val="00124166"/>
    <w:rsid w:val="00125244"/>
    <w:rsid w:val="00125438"/>
    <w:rsid w:val="00127460"/>
    <w:rsid w:val="0013291D"/>
    <w:rsid w:val="00133383"/>
    <w:rsid w:val="00136628"/>
    <w:rsid w:val="001403C2"/>
    <w:rsid w:val="00143B59"/>
    <w:rsid w:val="001464DD"/>
    <w:rsid w:val="00153A88"/>
    <w:rsid w:val="0016324E"/>
    <w:rsid w:val="00163BC0"/>
    <w:rsid w:val="00163F45"/>
    <w:rsid w:val="0017201A"/>
    <w:rsid w:val="00174BCB"/>
    <w:rsid w:val="00177688"/>
    <w:rsid w:val="00183260"/>
    <w:rsid w:val="00184866"/>
    <w:rsid w:val="00192AFC"/>
    <w:rsid w:val="00194ABD"/>
    <w:rsid w:val="00194DEB"/>
    <w:rsid w:val="00195122"/>
    <w:rsid w:val="00197AE6"/>
    <w:rsid w:val="00197BDF"/>
    <w:rsid w:val="001A0B7A"/>
    <w:rsid w:val="001A24EC"/>
    <w:rsid w:val="001A296D"/>
    <w:rsid w:val="001A3BAE"/>
    <w:rsid w:val="001A4E63"/>
    <w:rsid w:val="001B0896"/>
    <w:rsid w:val="001B147F"/>
    <w:rsid w:val="001B2074"/>
    <w:rsid w:val="001B340D"/>
    <w:rsid w:val="001B3626"/>
    <w:rsid w:val="001B4C1B"/>
    <w:rsid w:val="001B4FBD"/>
    <w:rsid w:val="001B6F14"/>
    <w:rsid w:val="001B7A6C"/>
    <w:rsid w:val="001C14AF"/>
    <w:rsid w:val="001C4BCD"/>
    <w:rsid w:val="001C55D3"/>
    <w:rsid w:val="001C69A8"/>
    <w:rsid w:val="001D0AA0"/>
    <w:rsid w:val="001D2F6F"/>
    <w:rsid w:val="001D3AD4"/>
    <w:rsid w:val="001E13C2"/>
    <w:rsid w:val="001E5196"/>
    <w:rsid w:val="001F2138"/>
    <w:rsid w:val="001F2FB1"/>
    <w:rsid w:val="001F3E0C"/>
    <w:rsid w:val="00202DDC"/>
    <w:rsid w:val="002030A7"/>
    <w:rsid w:val="0020484C"/>
    <w:rsid w:val="00206BDA"/>
    <w:rsid w:val="002079B3"/>
    <w:rsid w:val="00210040"/>
    <w:rsid w:val="0021165F"/>
    <w:rsid w:val="002118B1"/>
    <w:rsid w:val="00212210"/>
    <w:rsid w:val="0021308F"/>
    <w:rsid w:val="00214B7D"/>
    <w:rsid w:val="00220AAB"/>
    <w:rsid w:val="00221FE0"/>
    <w:rsid w:val="00222AAB"/>
    <w:rsid w:val="00223194"/>
    <w:rsid w:val="0022561F"/>
    <w:rsid w:val="00226229"/>
    <w:rsid w:val="00226773"/>
    <w:rsid w:val="00230D77"/>
    <w:rsid w:val="0023116C"/>
    <w:rsid w:val="002352BD"/>
    <w:rsid w:val="002366A7"/>
    <w:rsid w:val="00241352"/>
    <w:rsid w:val="00241F82"/>
    <w:rsid w:val="00243A87"/>
    <w:rsid w:val="002502F5"/>
    <w:rsid w:val="002526FE"/>
    <w:rsid w:val="00253A4A"/>
    <w:rsid w:val="00253CA7"/>
    <w:rsid w:val="00254A7B"/>
    <w:rsid w:val="00254B58"/>
    <w:rsid w:val="00260336"/>
    <w:rsid w:val="002616E4"/>
    <w:rsid w:val="002638BA"/>
    <w:rsid w:val="00266528"/>
    <w:rsid w:val="0026787B"/>
    <w:rsid w:val="00271650"/>
    <w:rsid w:val="00274498"/>
    <w:rsid w:val="00277578"/>
    <w:rsid w:val="002800B1"/>
    <w:rsid w:val="002818EF"/>
    <w:rsid w:val="00282A41"/>
    <w:rsid w:val="00284ABA"/>
    <w:rsid w:val="00287065"/>
    <w:rsid w:val="00290003"/>
    <w:rsid w:val="00290247"/>
    <w:rsid w:val="00290F1D"/>
    <w:rsid w:val="00293B0F"/>
    <w:rsid w:val="002942B0"/>
    <w:rsid w:val="0029474D"/>
    <w:rsid w:val="00297990"/>
    <w:rsid w:val="002A13B6"/>
    <w:rsid w:val="002A1B76"/>
    <w:rsid w:val="002A2172"/>
    <w:rsid w:val="002A2418"/>
    <w:rsid w:val="002A5356"/>
    <w:rsid w:val="002A567F"/>
    <w:rsid w:val="002A73BC"/>
    <w:rsid w:val="002B0A6D"/>
    <w:rsid w:val="002B1E82"/>
    <w:rsid w:val="002B1F26"/>
    <w:rsid w:val="002B23C3"/>
    <w:rsid w:val="002B4BD7"/>
    <w:rsid w:val="002B74AE"/>
    <w:rsid w:val="002B7FCF"/>
    <w:rsid w:val="002C2F22"/>
    <w:rsid w:val="002C43DF"/>
    <w:rsid w:val="002C7A25"/>
    <w:rsid w:val="002D3C7F"/>
    <w:rsid w:val="002E28DF"/>
    <w:rsid w:val="002E37AA"/>
    <w:rsid w:val="002E73ED"/>
    <w:rsid w:val="002F18D6"/>
    <w:rsid w:val="00303B28"/>
    <w:rsid w:val="003052A2"/>
    <w:rsid w:val="003063C4"/>
    <w:rsid w:val="00306988"/>
    <w:rsid w:val="003105F8"/>
    <w:rsid w:val="00310A8D"/>
    <w:rsid w:val="00310D8A"/>
    <w:rsid w:val="0031148B"/>
    <w:rsid w:val="00315D22"/>
    <w:rsid w:val="00315F27"/>
    <w:rsid w:val="0031610E"/>
    <w:rsid w:val="00316E32"/>
    <w:rsid w:val="00317DF0"/>
    <w:rsid w:val="00321873"/>
    <w:rsid w:val="00322930"/>
    <w:rsid w:val="00323D24"/>
    <w:rsid w:val="00324598"/>
    <w:rsid w:val="003245C3"/>
    <w:rsid w:val="00324DF3"/>
    <w:rsid w:val="003278A2"/>
    <w:rsid w:val="0033116D"/>
    <w:rsid w:val="003316F9"/>
    <w:rsid w:val="00331AFC"/>
    <w:rsid w:val="00334C4F"/>
    <w:rsid w:val="0033577E"/>
    <w:rsid w:val="00340648"/>
    <w:rsid w:val="00340C07"/>
    <w:rsid w:val="00341108"/>
    <w:rsid w:val="00345B07"/>
    <w:rsid w:val="003524F9"/>
    <w:rsid w:val="00353334"/>
    <w:rsid w:val="00355EC6"/>
    <w:rsid w:val="00361306"/>
    <w:rsid w:val="00361842"/>
    <w:rsid w:val="00364BBC"/>
    <w:rsid w:val="00365330"/>
    <w:rsid w:val="00367130"/>
    <w:rsid w:val="00367742"/>
    <w:rsid w:val="00367A5B"/>
    <w:rsid w:val="00367F19"/>
    <w:rsid w:val="00374939"/>
    <w:rsid w:val="00375B5E"/>
    <w:rsid w:val="00381EE4"/>
    <w:rsid w:val="0038203B"/>
    <w:rsid w:val="00382492"/>
    <w:rsid w:val="0038706D"/>
    <w:rsid w:val="00395321"/>
    <w:rsid w:val="00395C5B"/>
    <w:rsid w:val="00396784"/>
    <w:rsid w:val="00396893"/>
    <w:rsid w:val="003A0899"/>
    <w:rsid w:val="003A1FEB"/>
    <w:rsid w:val="003A3054"/>
    <w:rsid w:val="003A4209"/>
    <w:rsid w:val="003B17C3"/>
    <w:rsid w:val="003B1A7C"/>
    <w:rsid w:val="003B2370"/>
    <w:rsid w:val="003B245D"/>
    <w:rsid w:val="003B40B9"/>
    <w:rsid w:val="003B554A"/>
    <w:rsid w:val="003C426F"/>
    <w:rsid w:val="003C4EC3"/>
    <w:rsid w:val="003D0F4F"/>
    <w:rsid w:val="003D2E04"/>
    <w:rsid w:val="003D5183"/>
    <w:rsid w:val="003D52F4"/>
    <w:rsid w:val="003D7F9B"/>
    <w:rsid w:val="003E0FF6"/>
    <w:rsid w:val="003E511F"/>
    <w:rsid w:val="003E551C"/>
    <w:rsid w:val="003E5CE6"/>
    <w:rsid w:val="003E6A8A"/>
    <w:rsid w:val="003E7022"/>
    <w:rsid w:val="003F177F"/>
    <w:rsid w:val="003F29E2"/>
    <w:rsid w:val="00403533"/>
    <w:rsid w:val="00407291"/>
    <w:rsid w:val="00414A16"/>
    <w:rsid w:val="004151F9"/>
    <w:rsid w:val="004155FA"/>
    <w:rsid w:val="00417A3C"/>
    <w:rsid w:val="0042220B"/>
    <w:rsid w:val="00426C2E"/>
    <w:rsid w:val="00427C59"/>
    <w:rsid w:val="004349D5"/>
    <w:rsid w:val="00435D8A"/>
    <w:rsid w:val="004363D8"/>
    <w:rsid w:val="00436599"/>
    <w:rsid w:val="00442F4C"/>
    <w:rsid w:val="00447846"/>
    <w:rsid w:val="00450DAF"/>
    <w:rsid w:val="00452427"/>
    <w:rsid w:val="00453099"/>
    <w:rsid w:val="00463A99"/>
    <w:rsid w:val="00466322"/>
    <w:rsid w:val="004674F1"/>
    <w:rsid w:val="00472D4D"/>
    <w:rsid w:val="00477AA9"/>
    <w:rsid w:val="00477CA6"/>
    <w:rsid w:val="00482050"/>
    <w:rsid w:val="004856F4"/>
    <w:rsid w:val="00485C6A"/>
    <w:rsid w:val="004900BE"/>
    <w:rsid w:val="0049302B"/>
    <w:rsid w:val="004930A2"/>
    <w:rsid w:val="00493E08"/>
    <w:rsid w:val="00494BAD"/>
    <w:rsid w:val="004A3C8A"/>
    <w:rsid w:val="004A5055"/>
    <w:rsid w:val="004B4E62"/>
    <w:rsid w:val="004B5AD0"/>
    <w:rsid w:val="004C0334"/>
    <w:rsid w:val="004C377B"/>
    <w:rsid w:val="004C733A"/>
    <w:rsid w:val="004C7751"/>
    <w:rsid w:val="004E0B42"/>
    <w:rsid w:val="004E1164"/>
    <w:rsid w:val="004E32E6"/>
    <w:rsid w:val="004E61CD"/>
    <w:rsid w:val="004F4E21"/>
    <w:rsid w:val="005051C7"/>
    <w:rsid w:val="00506C2E"/>
    <w:rsid w:val="00513677"/>
    <w:rsid w:val="00514371"/>
    <w:rsid w:val="0052015C"/>
    <w:rsid w:val="0052033D"/>
    <w:rsid w:val="00520937"/>
    <w:rsid w:val="00523BC1"/>
    <w:rsid w:val="0052596F"/>
    <w:rsid w:val="005263FF"/>
    <w:rsid w:val="00527617"/>
    <w:rsid w:val="00533741"/>
    <w:rsid w:val="0053410E"/>
    <w:rsid w:val="00535AFF"/>
    <w:rsid w:val="005407FB"/>
    <w:rsid w:val="005418DC"/>
    <w:rsid w:val="0054376E"/>
    <w:rsid w:val="00543AC3"/>
    <w:rsid w:val="00544978"/>
    <w:rsid w:val="00544B86"/>
    <w:rsid w:val="005457B7"/>
    <w:rsid w:val="00545D78"/>
    <w:rsid w:val="005534B6"/>
    <w:rsid w:val="005562E6"/>
    <w:rsid w:val="005610FB"/>
    <w:rsid w:val="005634A0"/>
    <w:rsid w:val="005663F6"/>
    <w:rsid w:val="00567133"/>
    <w:rsid w:val="005673B5"/>
    <w:rsid w:val="005768EB"/>
    <w:rsid w:val="00580948"/>
    <w:rsid w:val="00584E2F"/>
    <w:rsid w:val="005856B8"/>
    <w:rsid w:val="0058695A"/>
    <w:rsid w:val="00590631"/>
    <w:rsid w:val="005907BF"/>
    <w:rsid w:val="005951E1"/>
    <w:rsid w:val="0059776B"/>
    <w:rsid w:val="005A1120"/>
    <w:rsid w:val="005A3FD1"/>
    <w:rsid w:val="005A4871"/>
    <w:rsid w:val="005A50EE"/>
    <w:rsid w:val="005A56CD"/>
    <w:rsid w:val="005A7922"/>
    <w:rsid w:val="005A7F7D"/>
    <w:rsid w:val="005B0232"/>
    <w:rsid w:val="005B1165"/>
    <w:rsid w:val="005B14CA"/>
    <w:rsid w:val="005B36C9"/>
    <w:rsid w:val="005B40D9"/>
    <w:rsid w:val="005B4CEC"/>
    <w:rsid w:val="005B5759"/>
    <w:rsid w:val="005C0459"/>
    <w:rsid w:val="005C04E4"/>
    <w:rsid w:val="005C1C40"/>
    <w:rsid w:val="005C249A"/>
    <w:rsid w:val="005C3B88"/>
    <w:rsid w:val="005C53BC"/>
    <w:rsid w:val="005D752B"/>
    <w:rsid w:val="005E0660"/>
    <w:rsid w:val="005E1C6D"/>
    <w:rsid w:val="005E2D0D"/>
    <w:rsid w:val="005E3CE9"/>
    <w:rsid w:val="005F139A"/>
    <w:rsid w:val="005F371B"/>
    <w:rsid w:val="006000A6"/>
    <w:rsid w:val="0060047E"/>
    <w:rsid w:val="00602234"/>
    <w:rsid w:val="0060444E"/>
    <w:rsid w:val="00605362"/>
    <w:rsid w:val="0060542D"/>
    <w:rsid w:val="00607977"/>
    <w:rsid w:val="00613478"/>
    <w:rsid w:val="00615563"/>
    <w:rsid w:val="00615E8F"/>
    <w:rsid w:val="00623646"/>
    <w:rsid w:val="00624316"/>
    <w:rsid w:val="00626F66"/>
    <w:rsid w:val="00630418"/>
    <w:rsid w:val="006304F1"/>
    <w:rsid w:val="0063162E"/>
    <w:rsid w:val="0063476A"/>
    <w:rsid w:val="00642FDD"/>
    <w:rsid w:val="0064611E"/>
    <w:rsid w:val="00652409"/>
    <w:rsid w:val="006561CB"/>
    <w:rsid w:val="00657CAA"/>
    <w:rsid w:val="00661E49"/>
    <w:rsid w:val="00662D46"/>
    <w:rsid w:val="00664505"/>
    <w:rsid w:val="006648F9"/>
    <w:rsid w:val="006658FD"/>
    <w:rsid w:val="0067103C"/>
    <w:rsid w:val="00674CFA"/>
    <w:rsid w:val="00675466"/>
    <w:rsid w:val="006775B2"/>
    <w:rsid w:val="00677FD8"/>
    <w:rsid w:val="00680630"/>
    <w:rsid w:val="0068092E"/>
    <w:rsid w:val="00684194"/>
    <w:rsid w:val="00684CA0"/>
    <w:rsid w:val="00686412"/>
    <w:rsid w:val="00691FB0"/>
    <w:rsid w:val="0069205A"/>
    <w:rsid w:val="0069532B"/>
    <w:rsid w:val="00697691"/>
    <w:rsid w:val="0069797E"/>
    <w:rsid w:val="006A2FA6"/>
    <w:rsid w:val="006B0FCE"/>
    <w:rsid w:val="006B3A86"/>
    <w:rsid w:val="006B5508"/>
    <w:rsid w:val="006B57C3"/>
    <w:rsid w:val="006B5CE7"/>
    <w:rsid w:val="006C344A"/>
    <w:rsid w:val="006D58FD"/>
    <w:rsid w:val="006E0ADF"/>
    <w:rsid w:val="006E6AA0"/>
    <w:rsid w:val="006F504B"/>
    <w:rsid w:val="006F51AB"/>
    <w:rsid w:val="007014E3"/>
    <w:rsid w:val="0070158F"/>
    <w:rsid w:val="00703BCC"/>
    <w:rsid w:val="00703F89"/>
    <w:rsid w:val="007042E7"/>
    <w:rsid w:val="00705378"/>
    <w:rsid w:val="00705468"/>
    <w:rsid w:val="007079F7"/>
    <w:rsid w:val="00711489"/>
    <w:rsid w:val="0071191E"/>
    <w:rsid w:val="00711F89"/>
    <w:rsid w:val="007120AD"/>
    <w:rsid w:val="00713735"/>
    <w:rsid w:val="00714522"/>
    <w:rsid w:val="00715312"/>
    <w:rsid w:val="00721E3C"/>
    <w:rsid w:val="007227E9"/>
    <w:rsid w:val="00725D93"/>
    <w:rsid w:val="0072738E"/>
    <w:rsid w:val="00730030"/>
    <w:rsid w:val="00733838"/>
    <w:rsid w:val="00733FDF"/>
    <w:rsid w:val="00737030"/>
    <w:rsid w:val="00737645"/>
    <w:rsid w:val="007411B7"/>
    <w:rsid w:val="00742E3C"/>
    <w:rsid w:val="007437CB"/>
    <w:rsid w:val="007456F9"/>
    <w:rsid w:val="00745CD1"/>
    <w:rsid w:val="00746E6F"/>
    <w:rsid w:val="007473B6"/>
    <w:rsid w:val="00754E07"/>
    <w:rsid w:val="00755BA9"/>
    <w:rsid w:val="007606C0"/>
    <w:rsid w:val="007613BD"/>
    <w:rsid w:val="00763026"/>
    <w:rsid w:val="0076405F"/>
    <w:rsid w:val="00764912"/>
    <w:rsid w:val="00764F89"/>
    <w:rsid w:val="00765E4A"/>
    <w:rsid w:val="00765FA0"/>
    <w:rsid w:val="007716B2"/>
    <w:rsid w:val="00772D35"/>
    <w:rsid w:val="00775EDA"/>
    <w:rsid w:val="00776EAE"/>
    <w:rsid w:val="00782996"/>
    <w:rsid w:val="00786C5B"/>
    <w:rsid w:val="007915EF"/>
    <w:rsid w:val="00793D21"/>
    <w:rsid w:val="007A0ADD"/>
    <w:rsid w:val="007A4435"/>
    <w:rsid w:val="007A4E57"/>
    <w:rsid w:val="007A7F9A"/>
    <w:rsid w:val="007C32F9"/>
    <w:rsid w:val="007C3E75"/>
    <w:rsid w:val="007C6CCE"/>
    <w:rsid w:val="007C7AB8"/>
    <w:rsid w:val="007D0063"/>
    <w:rsid w:val="007D0F56"/>
    <w:rsid w:val="007D1BFF"/>
    <w:rsid w:val="007D2548"/>
    <w:rsid w:val="007D2E6E"/>
    <w:rsid w:val="007D36CF"/>
    <w:rsid w:val="007D690D"/>
    <w:rsid w:val="007E56D6"/>
    <w:rsid w:val="007F5E88"/>
    <w:rsid w:val="007F78F8"/>
    <w:rsid w:val="00801EBE"/>
    <w:rsid w:val="00802C9F"/>
    <w:rsid w:val="00804FD6"/>
    <w:rsid w:val="00805D13"/>
    <w:rsid w:val="00806E6F"/>
    <w:rsid w:val="00812B16"/>
    <w:rsid w:val="008130FE"/>
    <w:rsid w:val="00821504"/>
    <w:rsid w:val="008263F4"/>
    <w:rsid w:val="008325CA"/>
    <w:rsid w:val="0083417D"/>
    <w:rsid w:val="00835897"/>
    <w:rsid w:val="0083702A"/>
    <w:rsid w:val="0084084C"/>
    <w:rsid w:val="008409CB"/>
    <w:rsid w:val="00843D1C"/>
    <w:rsid w:val="00845D41"/>
    <w:rsid w:val="0084769A"/>
    <w:rsid w:val="00851F14"/>
    <w:rsid w:val="0085273C"/>
    <w:rsid w:val="008566CE"/>
    <w:rsid w:val="00857561"/>
    <w:rsid w:val="008606EB"/>
    <w:rsid w:val="0086072D"/>
    <w:rsid w:val="00862D4C"/>
    <w:rsid w:val="00863DB3"/>
    <w:rsid w:val="008817D2"/>
    <w:rsid w:val="008833AA"/>
    <w:rsid w:val="008841FF"/>
    <w:rsid w:val="00885D28"/>
    <w:rsid w:val="0088651D"/>
    <w:rsid w:val="00886802"/>
    <w:rsid w:val="00887869"/>
    <w:rsid w:val="00890265"/>
    <w:rsid w:val="008905BE"/>
    <w:rsid w:val="00893EC0"/>
    <w:rsid w:val="0089566B"/>
    <w:rsid w:val="008A6250"/>
    <w:rsid w:val="008A6843"/>
    <w:rsid w:val="008B03AD"/>
    <w:rsid w:val="008B7480"/>
    <w:rsid w:val="008C0D5B"/>
    <w:rsid w:val="008C4F78"/>
    <w:rsid w:val="008D1959"/>
    <w:rsid w:val="008D1A11"/>
    <w:rsid w:val="008D44CD"/>
    <w:rsid w:val="008D59B8"/>
    <w:rsid w:val="008D5B3A"/>
    <w:rsid w:val="008E0889"/>
    <w:rsid w:val="008E49B4"/>
    <w:rsid w:val="008E6A53"/>
    <w:rsid w:val="008E6E1A"/>
    <w:rsid w:val="008F02A3"/>
    <w:rsid w:val="009006C5"/>
    <w:rsid w:val="00902575"/>
    <w:rsid w:val="0090490D"/>
    <w:rsid w:val="00905D2C"/>
    <w:rsid w:val="00905D52"/>
    <w:rsid w:val="00907592"/>
    <w:rsid w:val="0091328E"/>
    <w:rsid w:val="009142F2"/>
    <w:rsid w:val="009179FC"/>
    <w:rsid w:val="00922B6C"/>
    <w:rsid w:val="00924BD3"/>
    <w:rsid w:val="00926CC7"/>
    <w:rsid w:val="00932AC2"/>
    <w:rsid w:val="009338B3"/>
    <w:rsid w:val="00935AC4"/>
    <w:rsid w:val="00940FD4"/>
    <w:rsid w:val="0094174B"/>
    <w:rsid w:val="009435D1"/>
    <w:rsid w:val="00944B3D"/>
    <w:rsid w:val="00945C27"/>
    <w:rsid w:val="0095108F"/>
    <w:rsid w:val="00951BC4"/>
    <w:rsid w:val="00954E85"/>
    <w:rsid w:val="00955235"/>
    <w:rsid w:val="00955512"/>
    <w:rsid w:val="0095569B"/>
    <w:rsid w:val="00967340"/>
    <w:rsid w:val="00970C18"/>
    <w:rsid w:val="00973D09"/>
    <w:rsid w:val="00974452"/>
    <w:rsid w:val="00976CD5"/>
    <w:rsid w:val="00977AFF"/>
    <w:rsid w:val="009825F7"/>
    <w:rsid w:val="00994D05"/>
    <w:rsid w:val="00996386"/>
    <w:rsid w:val="00996F48"/>
    <w:rsid w:val="009A4A08"/>
    <w:rsid w:val="009B10B6"/>
    <w:rsid w:val="009B153F"/>
    <w:rsid w:val="009B42EE"/>
    <w:rsid w:val="009B4A39"/>
    <w:rsid w:val="009B5E90"/>
    <w:rsid w:val="009C75EA"/>
    <w:rsid w:val="009D0C4D"/>
    <w:rsid w:val="009D4B77"/>
    <w:rsid w:val="009D5BC0"/>
    <w:rsid w:val="009D62DE"/>
    <w:rsid w:val="009E0268"/>
    <w:rsid w:val="009E1AC3"/>
    <w:rsid w:val="009E286E"/>
    <w:rsid w:val="009E68C8"/>
    <w:rsid w:val="009F0757"/>
    <w:rsid w:val="009F1226"/>
    <w:rsid w:val="009F1F22"/>
    <w:rsid w:val="009F281F"/>
    <w:rsid w:val="009F3EE3"/>
    <w:rsid w:val="009F70BC"/>
    <w:rsid w:val="00A0078C"/>
    <w:rsid w:val="00A00861"/>
    <w:rsid w:val="00A02D6B"/>
    <w:rsid w:val="00A03C97"/>
    <w:rsid w:val="00A05538"/>
    <w:rsid w:val="00A06F32"/>
    <w:rsid w:val="00A07B0E"/>
    <w:rsid w:val="00A11A1E"/>
    <w:rsid w:val="00A120F5"/>
    <w:rsid w:val="00A20DEB"/>
    <w:rsid w:val="00A25053"/>
    <w:rsid w:val="00A27386"/>
    <w:rsid w:val="00A27D79"/>
    <w:rsid w:val="00A35CB4"/>
    <w:rsid w:val="00A3799B"/>
    <w:rsid w:val="00A37C14"/>
    <w:rsid w:val="00A4299A"/>
    <w:rsid w:val="00A43DDC"/>
    <w:rsid w:val="00A46765"/>
    <w:rsid w:val="00A47934"/>
    <w:rsid w:val="00A56490"/>
    <w:rsid w:val="00A652BF"/>
    <w:rsid w:val="00A65C3B"/>
    <w:rsid w:val="00A6751B"/>
    <w:rsid w:val="00A72259"/>
    <w:rsid w:val="00A740AC"/>
    <w:rsid w:val="00A77B30"/>
    <w:rsid w:val="00A81AE1"/>
    <w:rsid w:val="00A8734B"/>
    <w:rsid w:val="00A9020F"/>
    <w:rsid w:val="00A90243"/>
    <w:rsid w:val="00A90999"/>
    <w:rsid w:val="00A91CC2"/>
    <w:rsid w:val="00A92324"/>
    <w:rsid w:val="00A955EA"/>
    <w:rsid w:val="00A963E2"/>
    <w:rsid w:val="00A965F3"/>
    <w:rsid w:val="00AA0579"/>
    <w:rsid w:val="00AA1EF3"/>
    <w:rsid w:val="00AA4F04"/>
    <w:rsid w:val="00AA4FD7"/>
    <w:rsid w:val="00AA5D0E"/>
    <w:rsid w:val="00AA5F68"/>
    <w:rsid w:val="00AA6E18"/>
    <w:rsid w:val="00AA7069"/>
    <w:rsid w:val="00AB08F3"/>
    <w:rsid w:val="00AB1ED4"/>
    <w:rsid w:val="00AB410B"/>
    <w:rsid w:val="00AB4819"/>
    <w:rsid w:val="00AB4B1A"/>
    <w:rsid w:val="00AB6B39"/>
    <w:rsid w:val="00AB7D93"/>
    <w:rsid w:val="00AC2892"/>
    <w:rsid w:val="00AC45C0"/>
    <w:rsid w:val="00AD1EF2"/>
    <w:rsid w:val="00AD4A0F"/>
    <w:rsid w:val="00AD754F"/>
    <w:rsid w:val="00AD7ECA"/>
    <w:rsid w:val="00AE4ED2"/>
    <w:rsid w:val="00AE5092"/>
    <w:rsid w:val="00AE66F3"/>
    <w:rsid w:val="00AF1AA1"/>
    <w:rsid w:val="00AF56AF"/>
    <w:rsid w:val="00AF6655"/>
    <w:rsid w:val="00B0360F"/>
    <w:rsid w:val="00B04771"/>
    <w:rsid w:val="00B05290"/>
    <w:rsid w:val="00B05DA7"/>
    <w:rsid w:val="00B10629"/>
    <w:rsid w:val="00B10C9C"/>
    <w:rsid w:val="00B12935"/>
    <w:rsid w:val="00B13AA7"/>
    <w:rsid w:val="00B212C7"/>
    <w:rsid w:val="00B21AFE"/>
    <w:rsid w:val="00B242A4"/>
    <w:rsid w:val="00B272EC"/>
    <w:rsid w:val="00B31CE4"/>
    <w:rsid w:val="00B423C9"/>
    <w:rsid w:val="00B42649"/>
    <w:rsid w:val="00B53F7B"/>
    <w:rsid w:val="00B54AB9"/>
    <w:rsid w:val="00B55932"/>
    <w:rsid w:val="00B63C1A"/>
    <w:rsid w:val="00B7248B"/>
    <w:rsid w:val="00B752EF"/>
    <w:rsid w:val="00B76350"/>
    <w:rsid w:val="00B84DC9"/>
    <w:rsid w:val="00B853CE"/>
    <w:rsid w:val="00B90D92"/>
    <w:rsid w:val="00B931E8"/>
    <w:rsid w:val="00B962C1"/>
    <w:rsid w:val="00B97514"/>
    <w:rsid w:val="00BA0457"/>
    <w:rsid w:val="00BA0893"/>
    <w:rsid w:val="00BA0E42"/>
    <w:rsid w:val="00BA28B4"/>
    <w:rsid w:val="00BA3DC3"/>
    <w:rsid w:val="00BA6091"/>
    <w:rsid w:val="00BA72BC"/>
    <w:rsid w:val="00BB0B52"/>
    <w:rsid w:val="00BB10C7"/>
    <w:rsid w:val="00BB12E8"/>
    <w:rsid w:val="00BB167B"/>
    <w:rsid w:val="00BB48EA"/>
    <w:rsid w:val="00BB5FCB"/>
    <w:rsid w:val="00BB6D6D"/>
    <w:rsid w:val="00BC28FB"/>
    <w:rsid w:val="00BC2C68"/>
    <w:rsid w:val="00BC6141"/>
    <w:rsid w:val="00BC639B"/>
    <w:rsid w:val="00BC7065"/>
    <w:rsid w:val="00BD4FAD"/>
    <w:rsid w:val="00BD710D"/>
    <w:rsid w:val="00BE040D"/>
    <w:rsid w:val="00BF3DC1"/>
    <w:rsid w:val="00BF4B6F"/>
    <w:rsid w:val="00BF77F9"/>
    <w:rsid w:val="00C039B9"/>
    <w:rsid w:val="00C05D9A"/>
    <w:rsid w:val="00C074F0"/>
    <w:rsid w:val="00C1298F"/>
    <w:rsid w:val="00C147DF"/>
    <w:rsid w:val="00C1646A"/>
    <w:rsid w:val="00C17648"/>
    <w:rsid w:val="00C234D7"/>
    <w:rsid w:val="00C25AB4"/>
    <w:rsid w:val="00C25B24"/>
    <w:rsid w:val="00C273BD"/>
    <w:rsid w:val="00C30E38"/>
    <w:rsid w:val="00C3267B"/>
    <w:rsid w:val="00C35E25"/>
    <w:rsid w:val="00C3635C"/>
    <w:rsid w:val="00C37FDF"/>
    <w:rsid w:val="00C427F1"/>
    <w:rsid w:val="00C44325"/>
    <w:rsid w:val="00C47693"/>
    <w:rsid w:val="00C47AE3"/>
    <w:rsid w:val="00C51BC8"/>
    <w:rsid w:val="00C5269F"/>
    <w:rsid w:val="00C52BBE"/>
    <w:rsid w:val="00C53E00"/>
    <w:rsid w:val="00C57F64"/>
    <w:rsid w:val="00C727DC"/>
    <w:rsid w:val="00C73786"/>
    <w:rsid w:val="00C74452"/>
    <w:rsid w:val="00C80CF9"/>
    <w:rsid w:val="00C82664"/>
    <w:rsid w:val="00C84592"/>
    <w:rsid w:val="00C858A7"/>
    <w:rsid w:val="00C86640"/>
    <w:rsid w:val="00C86EBF"/>
    <w:rsid w:val="00C90C40"/>
    <w:rsid w:val="00C90C4D"/>
    <w:rsid w:val="00C91CFA"/>
    <w:rsid w:val="00C954E8"/>
    <w:rsid w:val="00C95D72"/>
    <w:rsid w:val="00C97374"/>
    <w:rsid w:val="00C976BD"/>
    <w:rsid w:val="00C979EE"/>
    <w:rsid w:val="00CA09D4"/>
    <w:rsid w:val="00CA1BBA"/>
    <w:rsid w:val="00CA1EB7"/>
    <w:rsid w:val="00CA3CA1"/>
    <w:rsid w:val="00CA4C96"/>
    <w:rsid w:val="00CA554E"/>
    <w:rsid w:val="00CA5A61"/>
    <w:rsid w:val="00CA60E9"/>
    <w:rsid w:val="00CA71BA"/>
    <w:rsid w:val="00CA7D79"/>
    <w:rsid w:val="00CB05CF"/>
    <w:rsid w:val="00CB38BB"/>
    <w:rsid w:val="00CB3A31"/>
    <w:rsid w:val="00CB5E6E"/>
    <w:rsid w:val="00CB61D8"/>
    <w:rsid w:val="00CB760B"/>
    <w:rsid w:val="00CC2BD2"/>
    <w:rsid w:val="00CD0496"/>
    <w:rsid w:val="00CD13F7"/>
    <w:rsid w:val="00CD459D"/>
    <w:rsid w:val="00CD4616"/>
    <w:rsid w:val="00CD6A90"/>
    <w:rsid w:val="00CD7490"/>
    <w:rsid w:val="00CE2F1A"/>
    <w:rsid w:val="00CE3523"/>
    <w:rsid w:val="00CE3576"/>
    <w:rsid w:val="00CF4542"/>
    <w:rsid w:val="00CF503E"/>
    <w:rsid w:val="00CF712B"/>
    <w:rsid w:val="00D01080"/>
    <w:rsid w:val="00D02DA8"/>
    <w:rsid w:val="00D05476"/>
    <w:rsid w:val="00D11001"/>
    <w:rsid w:val="00D11B31"/>
    <w:rsid w:val="00D11D4E"/>
    <w:rsid w:val="00D13681"/>
    <w:rsid w:val="00D14166"/>
    <w:rsid w:val="00D17A87"/>
    <w:rsid w:val="00D21F77"/>
    <w:rsid w:val="00D228C7"/>
    <w:rsid w:val="00D22A01"/>
    <w:rsid w:val="00D23F55"/>
    <w:rsid w:val="00D2536E"/>
    <w:rsid w:val="00D25B61"/>
    <w:rsid w:val="00D27327"/>
    <w:rsid w:val="00D35387"/>
    <w:rsid w:val="00D40B27"/>
    <w:rsid w:val="00D42838"/>
    <w:rsid w:val="00D44980"/>
    <w:rsid w:val="00D449FA"/>
    <w:rsid w:val="00D47004"/>
    <w:rsid w:val="00D473D3"/>
    <w:rsid w:val="00D5033B"/>
    <w:rsid w:val="00D51855"/>
    <w:rsid w:val="00D538F6"/>
    <w:rsid w:val="00D53AB5"/>
    <w:rsid w:val="00D573D2"/>
    <w:rsid w:val="00D60CEF"/>
    <w:rsid w:val="00D613FD"/>
    <w:rsid w:val="00D61493"/>
    <w:rsid w:val="00D61C02"/>
    <w:rsid w:val="00D61EF2"/>
    <w:rsid w:val="00D63E67"/>
    <w:rsid w:val="00D646D4"/>
    <w:rsid w:val="00D65040"/>
    <w:rsid w:val="00D65404"/>
    <w:rsid w:val="00D6596D"/>
    <w:rsid w:val="00D703CB"/>
    <w:rsid w:val="00D72903"/>
    <w:rsid w:val="00D73BF9"/>
    <w:rsid w:val="00D74A67"/>
    <w:rsid w:val="00D768F4"/>
    <w:rsid w:val="00D84837"/>
    <w:rsid w:val="00D86F7C"/>
    <w:rsid w:val="00D877B1"/>
    <w:rsid w:val="00D94343"/>
    <w:rsid w:val="00D945B9"/>
    <w:rsid w:val="00DA0082"/>
    <w:rsid w:val="00DA0DD4"/>
    <w:rsid w:val="00DA25B1"/>
    <w:rsid w:val="00DA2F60"/>
    <w:rsid w:val="00DA3969"/>
    <w:rsid w:val="00DA577E"/>
    <w:rsid w:val="00DA5F12"/>
    <w:rsid w:val="00DB315B"/>
    <w:rsid w:val="00DB340A"/>
    <w:rsid w:val="00DB7A53"/>
    <w:rsid w:val="00DB7C71"/>
    <w:rsid w:val="00DC2CC5"/>
    <w:rsid w:val="00DC5223"/>
    <w:rsid w:val="00DC556F"/>
    <w:rsid w:val="00DC5E37"/>
    <w:rsid w:val="00DC73EC"/>
    <w:rsid w:val="00DC771B"/>
    <w:rsid w:val="00DD0CAB"/>
    <w:rsid w:val="00DD21F5"/>
    <w:rsid w:val="00DD6D58"/>
    <w:rsid w:val="00DE010C"/>
    <w:rsid w:val="00DE1434"/>
    <w:rsid w:val="00DE3D7B"/>
    <w:rsid w:val="00DE6604"/>
    <w:rsid w:val="00DF1F29"/>
    <w:rsid w:val="00DF2D57"/>
    <w:rsid w:val="00DF6936"/>
    <w:rsid w:val="00E02ADD"/>
    <w:rsid w:val="00E02CB5"/>
    <w:rsid w:val="00E04677"/>
    <w:rsid w:val="00E07BC5"/>
    <w:rsid w:val="00E105CA"/>
    <w:rsid w:val="00E11A54"/>
    <w:rsid w:val="00E14A0B"/>
    <w:rsid w:val="00E15A3B"/>
    <w:rsid w:val="00E24046"/>
    <w:rsid w:val="00E2414D"/>
    <w:rsid w:val="00E275FB"/>
    <w:rsid w:val="00E312E9"/>
    <w:rsid w:val="00E3252F"/>
    <w:rsid w:val="00E36FE7"/>
    <w:rsid w:val="00E37E83"/>
    <w:rsid w:val="00E43965"/>
    <w:rsid w:val="00E51086"/>
    <w:rsid w:val="00E52027"/>
    <w:rsid w:val="00E521F7"/>
    <w:rsid w:val="00E577E2"/>
    <w:rsid w:val="00E62DED"/>
    <w:rsid w:val="00E64124"/>
    <w:rsid w:val="00E7282D"/>
    <w:rsid w:val="00E76084"/>
    <w:rsid w:val="00E8796C"/>
    <w:rsid w:val="00E9026B"/>
    <w:rsid w:val="00E92D4B"/>
    <w:rsid w:val="00E93E3D"/>
    <w:rsid w:val="00E95098"/>
    <w:rsid w:val="00EA125A"/>
    <w:rsid w:val="00EA30A7"/>
    <w:rsid w:val="00EA562F"/>
    <w:rsid w:val="00EA7901"/>
    <w:rsid w:val="00EB1759"/>
    <w:rsid w:val="00EB28AA"/>
    <w:rsid w:val="00EB3AA3"/>
    <w:rsid w:val="00EB550E"/>
    <w:rsid w:val="00EB6DB0"/>
    <w:rsid w:val="00EC0534"/>
    <w:rsid w:val="00EC148B"/>
    <w:rsid w:val="00EC1BCA"/>
    <w:rsid w:val="00EC1C8D"/>
    <w:rsid w:val="00EC1D3C"/>
    <w:rsid w:val="00EC5481"/>
    <w:rsid w:val="00EC6279"/>
    <w:rsid w:val="00EC6506"/>
    <w:rsid w:val="00ED041D"/>
    <w:rsid w:val="00ED404E"/>
    <w:rsid w:val="00ED54F3"/>
    <w:rsid w:val="00EE0A56"/>
    <w:rsid w:val="00EE10F7"/>
    <w:rsid w:val="00EE3B20"/>
    <w:rsid w:val="00EE60F5"/>
    <w:rsid w:val="00EE69A5"/>
    <w:rsid w:val="00EE78AD"/>
    <w:rsid w:val="00EF12CD"/>
    <w:rsid w:val="00EF4884"/>
    <w:rsid w:val="00EF63EC"/>
    <w:rsid w:val="00EF6D80"/>
    <w:rsid w:val="00F0305E"/>
    <w:rsid w:val="00F03F3A"/>
    <w:rsid w:val="00F0542B"/>
    <w:rsid w:val="00F1245D"/>
    <w:rsid w:val="00F24D43"/>
    <w:rsid w:val="00F25897"/>
    <w:rsid w:val="00F27D50"/>
    <w:rsid w:val="00F27EC7"/>
    <w:rsid w:val="00F316B7"/>
    <w:rsid w:val="00F319B1"/>
    <w:rsid w:val="00F32A2F"/>
    <w:rsid w:val="00F32D7B"/>
    <w:rsid w:val="00F32EBA"/>
    <w:rsid w:val="00F32F77"/>
    <w:rsid w:val="00F4184D"/>
    <w:rsid w:val="00F42149"/>
    <w:rsid w:val="00F44D11"/>
    <w:rsid w:val="00F47A36"/>
    <w:rsid w:val="00F539B6"/>
    <w:rsid w:val="00F54CF6"/>
    <w:rsid w:val="00F553CE"/>
    <w:rsid w:val="00F60082"/>
    <w:rsid w:val="00F61B93"/>
    <w:rsid w:val="00F62123"/>
    <w:rsid w:val="00F6240D"/>
    <w:rsid w:val="00F6608A"/>
    <w:rsid w:val="00F664C5"/>
    <w:rsid w:val="00F67B58"/>
    <w:rsid w:val="00F70B69"/>
    <w:rsid w:val="00F7144B"/>
    <w:rsid w:val="00F729D8"/>
    <w:rsid w:val="00F729F8"/>
    <w:rsid w:val="00F72F07"/>
    <w:rsid w:val="00F73579"/>
    <w:rsid w:val="00F74DE5"/>
    <w:rsid w:val="00F75B71"/>
    <w:rsid w:val="00F76226"/>
    <w:rsid w:val="00F821A1"/>
    <w:rsid w:val="00F8368F"/>
    <w:rsid w:val="00F83FFB"/>
    <w:rsid w:val="00F86C8D"/>
    <w:rsid w:val="00F90AE3"/>
    <w:rsid w:val="00F91DD3"/>
    <w:rsid w:val="00F937EA"/>
    <w:rsid w:val="00FA0433"/>
    <w:rsid w:val="00FA266C"/>
    <w:rsid w:val="00FA544D"/>
    <w:rsid w:val="00FA7F7C"/>
    <w:rsid w:val="00FB0745"/>
    <w:rsid w:val="00FB08BB"/>
    <w:rsid w:val="00FB24AC"/>
    <w:rsid w:val="00FB3D49"/>
    <w:rsid w:val="00FB4F50"/>
    <w:rsid w:val="00FB5850"/>
    <w:rsid w:val="00FB7CC7"/>
    <w:rsid w:val="00FB7F20"/>
    <w:rsid w:val="00FC1EDE"/>
    <w:rsid w:val="00FC2464"/>
    <w:rsid w:val="00FC3E8A"/>
    <w:rsid w:val="00FC447D"/>
    <w:rsid w:val="00FC46E5"/>
    <w:rsid w:val="00FC5F22"/>
    <w:rsid w:val="00FD0A2C"/>
    <w:rsid w:val="00FD103A"/>
    <w:rsid w:val="00FD14A4"/>
    <w:rsid w:val="00FD4F1C"/>
    <w:rsid w:val="00FD65D4"/>
    <w:rsid w:val="00FD6DCA"/>
    <w:rsid w:val="00FE728C"/>
    <w:rsid w:val="00FF0197"/>
    <w:rsid w:val="00FF22E9"/>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字符"/>
    <w:basedOn w:val="a0"/>
    <w:link w:val="1"/>
    <w:rsid w:val="009825F7"/>
    <w:rPr>
      <w:rFonts w:asciiTheme="majorHAnsi" w:eastAsiaTheme="majorEastAsia" w:hAnsiTheme="majorHAnsi" w:cstheme="majorBidi"/>
      <w:b/>
      <w:bCs/>
      <w:sz w:val="28"/>
      <w:szCs w:val="28"/>
    </w:rPr>
  </w:style>
  <w:style w:type="character" w:customStyle="1" w:styleId="20">
    <w:name w:val="标题 2字符"/>
    <w:basedOn w:val="a0"/>
    <w:link w:val="2"/>
    <w:rsid w:val="009825F7"/>
    <w:rPr>
      <w:rFonts w:asciiTheme="majorHAnsi" w:eastAsiaTheme="majorEastAsia" w:hAnsiTheme="majorHAnsi" w:cstheme="majorBidi"/>
      <w:b/>
      <w:bCs/>
      <w:sz w:val="26"/>
      <w:szCs w:val="26"/>
    </w:rPr>
  </w:style>
  <w:style w:type="character" w:customStyle="1" w:styleId="30">
    <w:name w:val="标题 3字符"/>
    <w:basedOn w:val="a0"/>
    <w:link w:val="3"/>
    <w:rsid w:val="009825F7"/>
    <w:rPr>
      <w:rFonts w:asciiTheme="majorHAnsi" w:eastAsiaTheme="majorEastAsia" w:hAnsiTheme="majorHAnsi" w:cstheme="majorBidi"/>
      <w:b/>
      <w:bCs/>
      <w:sz w:val="24"/>
    </w:rPr>
  </w:style>
  <w:style w:type="character" w:customStyle="1" w:styleId="40">
    <w:name w:val="标题 4字符"/>
    <w:basedOn w:val="a0"/>
    <w:link w:val="4"/>
    <w:rsid w:val="009825F7"/>
    <w:rPr>
      <w:rFonts w:asciiTheme="majorHAnsi" w:eastAsiaTheme="majorEastAsia" w:hAnsiTheme="majorHAnsi" w:cstheme="majorBidi"/>
      <w:b/>
      <w:bCs/>
      <w:i/>
      <w:iCs/>
      <w:sz w:val="24"/>
    </w:rPr>
  </w:style>
  <w:style w:type="character" w:customStyle="1" w:styleId="50">
    <w:name w:val="标题 5字符"/>
    <w:basedOn w:val="a0"/>
    <w:link w:val="5"/>
    <w:uiPriority w:val="9"/>
    <w:semiHidden/>
    <w:rsid w:val="00F27D50"/>
    <w:rPr>
      <w:rFonts w:asciiTheme="majorHAnsi" w:eastAsiaTheme="majorEastAsia" w:hAnsiTheme="majorHAnsi" w:cstheme="majorBidi"/>
      <w:sz w:val="24"/>
    </w:rPr>
  </w:style>
  <w:style w:type="character" w:customStyle="1" w:styleId="60">
    <w:name w:val="标题 6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af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d">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字符"/>
    <w:basedOn w:val="a0"/>
    <w:link w:val="ab"/>
    <w:rsid w:val="00545D78"/>
    <w:rPr>
      <w:rFonts w:eastAsia="微软雅黑"/>
      <w:sz w:val="24"/>
    </w:rPr>
  </w:style>
  <w:style w:type="paragraph" w:customStyle="1" w:styleId="afe">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f">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5035">
      <w:bodyDiv w:val="1"/>
      <w:marLeft w:val="0"/>
      <w:marRight w:val="0"/>
      <w:marTop w:val="0"/>
      <w:marBottom w:val="0"/>
      <w:divBdr>
        <w:top w:val="none" w:sz="0" w:space="0" w:color="auto"/>
        <w:left w:val="none" w:sz="0" w:space="0" w:color="auto"/>
        <w:bottom w:val="none" w:sz="0" w:space="0" w:color="auto"/>
        <w:right w:val="none" w:sz="0" w:space="0" w:color="auto"/>
      </w:divBdr>
    </w:div>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18704676">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34239628">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180552350">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40481718">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05402646">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0201037">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17140367">
      <w:bodyDiv w:val="1"/>
      <w:marLeft w:val="0"/>
      <w:marRight w:val="0"/>
      <w:marTop w:val="0"/>
      <w:marBottom w:val="0"/>
      <w:divBdr>
        <w:top w:val="none" w:sz="0" w:space="0" w:color="auto"/>
        <w:left w:val="none" w:sz="0" w:space="0" w:color="auto"/>
        <w:bottom w:val="none" w:sz="0" w:space="0" w:color="auto"/>
        <w:right w:val="none" w:sz="0" w:space="0" w:color="auto"/>
      </w:divBdr>
    </w:div>
    <w:div w:id="44427754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3354041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19343930">
      <w:bodyDiv w:val="1"/>
      <w:marLeft w:val="0"/>
      <w:marRight w:val="0"/>
      <w:marTop w:val="0"/>
      <w:marBottom w:val="0"/>
      <w:divBdr>
        <w:top w:val="none" w:sz="0" w:space="0" w:color="auto"/>
        <w:left w:val="none" w:sz="0" w:space="0" w:color="auto"/>
        <w:bottom w:val="none" w:sz="0" w:space="0" w:color="auto"/>
        <w:right w:val="none" w:sz="0" w:space="0" w:color="auto"/>
      </w:divBdr>
    </w:div>
    <w:div w:id="628896686">
      <w:bodyDiv w:val="1"/>
      <w:marLeft w:val="0"/>
      <w:marRight w:val="0"/>
      <w:marTop w:val="0"/>
      <w:marBottom w:val="0"/>
      <w:divBdr>
        <w:top w:val="none" w:sz="0" w:space="0" w:color="auto"/>
        <w:left w:val="none" w:sz="0" w:space="0" w:color="auto"/>
        <w:bottom w:val="none" w:sz="0" w:space="0" w:color="auto"/>
        <w:right w:val="none" w:sz="0" w:space="0" w:color="auto"/>
      </w:divBdr>
    </w:div>
    <w:div w:id="632057820">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688601788">
      <w:bodyDiv w:val="1"/>
      <w:marLeft w:val="0"/>
      <w:marRight w:val="0"/>
      <w:marTop w:val="0"/>
      <w:marBottom w:val="0"/>
      <w:divBdr>
        <w:top w:val="none" w:sz="0" w:space="0" w:color="auto"/>
        <w:left w:val="none" w:sz="0" w:space="0" w:color="auto"/>
        <w:bottom w:val="none" w:sz="0" w:space="0" w:color="auto"/>
        <w:right w:val="none" w:sz="0" w:space="0" w:color="auto"/>
      </w:divBdr>
    </w:div>
    <w:div w:id="713970664">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39388008">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937178935">
      <w:bodyDiv w:val="1"/>
      <w:marLeft w:val="0"/>
      <w:marRight w:val="0"/>
      <w:marTop w:val="0"/>
      <w:marBottom w:val="0"/>
      <w:divBdr>
        <w:top w:val="none" w:sz="0" w:space="0" w:color="auto"/>
        <w:left w:val="none" w:sz="0" w:space="0" w:color="auto"/>
        <w:bottom w:val="none" w:sz="0" w:space="0" w:color="auto"/>
        <w:right w:val="none" w:sz="0" w:space="0" w:color="auto"/>
      </w:divBdr>
    </w:div>
    <w:div w:id="975721075">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095320065">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5429682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38327649">
      <w:bodyDiv w:val="1"/>
      <w:marLeft w:val="0"/>
      <w:marRight w:val="0"/>
      <w:marTop w:val="0"/>
      <w:marBottom w:val="0"/>
      <w:divBdr>
        <w:top w:val="none" w:sz="0" w:space="0" w:color="auto"/>
        <w:left w:val="none" w:sz="0" w:space="0" w:color="auto"/>
        <w:bottom w:val="none" w:sz="0" w:space="0" w:color="auto"/>
        <w:right w:val="none" w:sz="0" w:space="0" w:color="auto"/>
      </w:divBdr>
    </w:div>
    <w:div w:id="1248736442">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09700431">
      <w:bodyDiv w:val="1"/>
      <w:marLeft w:val="0"/>
      <w:marRight w:val="0"/>
      <w:marTop w:val="0"/>
      <w:marBottom w:val="0"/>
      <w:divBdr>
        <w:top w:val="none" w:sz="0" w:space="0" w:color="auto"/>
        <w:left w:val="none" w:sz="0" w:space="0" w:color="auto"/>
        <w:bottom w:val="none" w:sz="0" w:space="0" w:color="auto"/>
        <w:right w:val="none" w:sz="0" w:space="0" w:color="auto"/>
      </w:divBdr>
    </w:div>
    <w:div w:id="1336231404">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482772246">
      <w:bodyDiv w:val="1"/>
      <w:marLeft w:val="0"/>
      <w:marRight w:val="0"/>
      <w:marTop w:val="0"/>
      <w:marBottom w:val="0"/>
      <w:divBdr>
        <w:top w:val="none" w:sz="0" w:space="0" w:color="auto"/>
        <w:left w:val="none" w:sz="0" w:space="0" w:color="auto"/>
        <w:bottom w:val="none" w:sz="0" w:space="0" w:color="auto"/>
        <w:right w:val="none" w:sz="0" w:space="0" w:color="auto"/>
      </w:divBdr>
    </w:div>
    <w:div w:id="1557206481">
      <w:bodyDiv w:val="1"/>
      <w:marLeft w:val="0"/>
      <w:marRight w:val="0"/>
      <w:marTop w:val="0"/>
      <w:marBottom w:val="0"/>
      <w:divBdr>
        <w:top w:val="none" w:sz="0" w:space="0" w:color="auto"/>
        <w:left w:val="none" w:sz="0" w:space="0" w:color="auto"/>
        <w:bottom w:val="none" w:sz="0" w:space="0" w:color="auto"/>
        <w:right w:val="none" w:sz="0" w:space="0" w:color="auto"/>
      </w:divBdr>
    </w:div>
    <w:div w:id="1557549810">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09001596">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619096275">
      <w:bodyDiv w:val="1"/>
      <w:marLeft w:val="0"/>
      <w:marRight w:val="0"/>
      <w:marTop w:val="0"/>
      <w:marBottom w:val="0"/>
      <w:divBdr>
        <w:top w:val="none" w:sz="0" w:space="0" w:color="auto"/>
        <w:left w:val="none" w:sz="0" w:space="0" w:color="auto"/>
        <w:bottom w:val="none" w:sz="0" w:space="0" w:color="auto"/>
        <w:right w:val="none" w:sz="0" w:space="0" w:color="auto"/>
      </w:divBdr>
    </w:div>
    <w:div w:id="1641619214">
      <w:bodyDiv w:val="1"/>
      <w:marLeft w:val="0"/>
      <w:marRight w:val="0"/>
      <w:marTop w:val="0"/>
      <w:marBottom w:val="0"/>
      <w:divBdr>
        <w:top w:val="none" w:sz="0" w:space="0" w:color="auto"/>
        <w:left w:val="none" w:sz="0" w:space="0" w:color="auto"/>
        <w:bottom w:val="none" w:sz="0" w:space="0" w:color="auto"/>
        <w:right w:val="none" w:sz="0" w:space="0" w:color="auto"/>
      </w:divBdr>
    </w:div>
    <w:div w:id="1690402335">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62745595">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38901801">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2.wdp"/><Relationship Id="rId21" Type="http://schemas.openxmlformats.org/officeDocument/2006/relationships/image" Target="media/image10.wmf"/><Relationship Id="rId22" Type="http://schemas.openxmlformats.org/officeDocument/2006/relationships/image" Target="media/image11.wmf"/><Relationship Id="rId23" Type="http://schemas.openxmlformats.org/officeDocument/2006/relationships/image" Target="media/image12.png"/><Relationship Id="rId24" Type="http://schemas.microsoft.com/office/2007/relationships/hdphoto" Target="media/hdphoto3.wdp"/><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microsoft.com/office/2007/relationships/hdphoto" Target="media/hdphoto1.wdp"/><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08FB4-C8CF-EF46-BEC6-B66921C6D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X:\Others\我的Office模板\我的模板-标题编号版.dotx</Template>
  <TotalTime>3493</TotalTime>
  <Pages>69</Pages>
  <Words>12743</Words>
  <Characters>72636</Characters>
  <Application>Microsoft Macintosh Word</Application>
  <DocSecurity>0</DocSecurity>
  <Lines>605</Lines>
  <Paragraphs>170</Paragraphs>
  <ScaleCrop>false</ScaleCrop>
  <HeadingPairs>
    <vt:vector size="2" baseType="variant">
      <vt:variant>
        <vt:lpstr>标题</vt:lpstr>
      </vt:variant>
      <vt:variant>
        <vt:i4>1</vt:i4>
      </vt:variant>
    </vt:vector>
  </HeadingPairs>
  <TitlesOfParts>
    <vt:vector size="1" baseType="lpstr">
      <vt:lpstr/>
    </vt:vector>
  </TitlesOfParts>
  <Company>PKU</Company>
  <LinksUpToDate>false</LinksUpToDate>
  <CharactersWithSpaces>85209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Microsoft Office 用户</cp:lastModifiedBy>
  <cp:revision>868</cp:revision>
  <cp:lastPrinted>2013-04-02T16:07:00Z</cp:lastPrinted>
  <dcterms:created xsi:type="dcterms:W3CDTF">2013-02-20T01:53:00Z</dcterms:created>
  <dcterms:modified xsi:type="dcterms:W3CDTF">2017-03-27T01:41:00Z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